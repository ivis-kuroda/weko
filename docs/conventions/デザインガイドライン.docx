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5965470"/>
        <w:docPartObj>
          <w:docPartGallery w:val="Cover Pages"/>
          <w:docPartUnique/>
        </w:docPartObj>
      </w:sdtPr>
      <w:sdtContent>
        <w:p w14:paraId="5E842A4F" w14:textId="709E4AC8" w:rsidR="00FB6C79" w:rsidRDefault="00FB6C79"/>
        <w:tbl>
          <w:tblPr>
            <w:tblpPr w:leftFromText="187" w:rightFromText="187" w:horzAnchor="margin" w:tblpXSpec="center" w:tblpY="2881"/>
            <w:tblW w:w="4454" w:type="pct"/>
            <w:tblBorders>
              <w:left w:val="single" w:sz="12" w:space="0" w:color="4472C4" w:themeColor="accent1"/>
            </w:tblBorders>
            <w:tblCellMar>
              <w:left w:w="144" w:type="dxa"/>
              <w:right w:w="115" w:type="dxa"/>
            </w:tblCellMar>
            <w:tblLook w:val="04A0" w:firstRow="1" w:lastRow="0" w:firstColumn="1" w:lastColumn="0" w:noHBand="0" w:noVBand="1"/>
          </w:tblPr>
          <w:tblGrid>
            <w:gridCol w:w="8668"/>
          </w:tblGrid>
          <w:tr w:rsidR="00FB6C79" w14:paraId="3E678E21" w14:textId="77777777" w:rsidTr="00FB6C79">
            <w:trPr>
              <w:trHeight w:val="744"/>
            </w:trPr>
            <w:tc>
              <w:tcPr>
                <w:tcW w:w="8669" w:type="dxa"/>
                <w:tcMar>
                  <w:top w:w="216" w:type="dxa"/>
                  <w:left w:w="115" w:type="dxa"/>
                  <w:bottom w:w="216" w:type="dxa"/>
                  <w:right w:w="115" w:type="dxa"/>
                </w:tcMar>
              </w:tcPr>
              <w:p w14:paraId="0F580294" w14:textId="46A4291C" w:rsidR="00FB6C79" w:rsidRDefault="00FB6C79">
                <w:pPr>
                  <w:pStyle w:val="af8"/>
                  <w:rPr>
                    <w:color w:val="2F5496" w:themeColor="accent1" w:themeShade="BF"/>
                    <w:sz w:val="24"/>
                  </w:rPr>
                </w:pPr>
              </w:p>
            </w:tc>
          </w:tr>
          <w:tr w:rsidR="00FB6C79" w14:paraId="79E9D3AF" w14:textId="77777777" w:rsidTr="00FB6C79">
            <w:trPr>
              <w:trHeight w:val="1094"/>
            </w:trPr>
            <w:tc>
              <w:tcPr>
                <w:tcW w:w="8669" w:type="dxa"/>
              </w:tcPr>
              <w:sdt>
                <w:sdtPr>
                  <w:rPr>
                    <w:rFonts w:asciiTheme="majorHAnsi" w:eastAsiaTheme="majorEastAsia" w:hAnsiTheme="majorHAnsi" w:cstheme="majorBidi" w:hint="eastAsia"/>
                    <w:color w:val="4472C4" w:themeColor="accent1"/>
                    <w:sz w:val="52"/>
                    <w:szCs w:val="52"/>
                  </w:rPr>
                  <w:alias w:val="タイトル"/>
                  <w:id w:val="13406919"/>
                  <w:placeholder>
                    <w:docPart w:val="BB1F9359823044F385DE0690674EC6C8"/>
                  </w:placeholder>
                  <w:dataBinding w:prefixMappings="xmlns:ns0='http://schemas.openxmlformats.org/package/2006/metadata/core-properties' xmlns:ns1='http://purl.org/dc/elements/1.1/'" w:xpath="/ns0:coreProperties[1]/ns1:title[1]" w:storeItemID="{6C3C8BC8-F283-45AE-878A-BAB7291924A1}"/>
                  <w:text/>
                </w:sdtPr>
                <w:sdtContent>
                  <w:p w14:paraId="25C461D4" w14:textId="48367A15" w:rsidR="00FB6C79" w:rsidRPr="00FB6C79" w:rsidRDefault="00FB6C79">
                    <w:pPr>
                      <w:pStyle w:val="af8"/>
                      <w:spacing w:line="216" w:lineRule="auto"/>
                      <w:rPr>
                        <w:rFonts w:asciiTheme="majorHAnsi" w:eastAsiaTheme="majorEastAsia" w:hAnsiTheme="majorHAnsi" w:cstheme="majorBidi"/>
                        <w:color w:val="4472C4" w:themeColor="accent1"/>
                        <w:sz w:val="52"/>
                        <w:szCs w:val="52"/>
                      </w:rPr>
                    </w:pPr>
                    <w:r w:rsidRPr="00FB6C79">
                      <w:rPr>
                        <w:rFonts w:asciiTheme="majorHAnsi" w:eastAsiaTheme="majorEastAsia" w:hAnsiTheme="majorHAnsi" w:cstheme="majorBidi" w:hint="eastAsia"/>
                        <w:color w:val="4472C4" w:themeColor="accent1"/>
                        <w:sz w:val="52"/>
                        <w:szCs w:val="52"/>
                      </w:rPr>
                      <w:t xml:space="preserve">NII RDC </w:t>
                    </w:r>
                    <w:r w:rsidR="002D6C67">
                      <w:rPr>
                        <w:rFonts w:asciiTheme="majorHAnsi" w:eastAsiaTheme="majorEastAsia" w:hAnsiTheme="majorHAnsi" w:cstheme="majorBidi" w:hint="eastAsia"/>
                        <w:color w:val="4472C4" w:themeColor="accent1"/>
                        <w:sz w:val="52"/>
                        <w:szCs w:val="52"/>
                      </w:rPr>
                      <w:t>ユーザーインターフェイス</w:t>
                    </w:r>
                    <w:r w:rsidRPr="00FB6C79">
                      <w:rPr>
                        <w:rFonts w:asciiTheme="majorHAnsi" w:eastAsiaTheme="majorEastAsia" w:hAnsiTheme="majorHAnsi" w:cstheme="majorBidi" w:hint="eastAsia"/>
                        <w:color w:val="4472C4" w:themeColor="accent1"/>
                        <w:sz w:val="52"/>
                        <w:szCs w:val="52"/>
                      </w:rPr>
                      <w:t>ガイドライン</w:t>
                    </w:r>
                  </w:p>
                </w:sdtContent>
              </w:sdt>
            </w:tc>
          </w:tr>
          <w:tr w:rsidR="00FB6C79" w14:paraId="112CC4D2" w14:textId="77777777" w:rsidTr="00FB6C79">
            <w:trPr>
              <w:trHeight w:val="744"/>
            </w:trPr>
            <w:sdt>
              <w:sdtPr>
                <w:rPr>
                  <w:color w:val="2F5496" w:themeColor="accent1" w:themeShade="BF"/>
                  <w:sz w:val="24"/>
                  <w:szCs w:val="24"/>
                </w:rPr>
                <w:alias w:val="サブタイトル"/>
                <w:id w:val="13406923"/>
                <w:placeholder>
                  <w:docPart w:val="8A908471A1404FCABF3DEAD582D973EB"/>
                </w:placeholder>
                <w:dataBinding w:prefixMappings="xmlns:ns0='http://schemas.openxmlformats.org/package/2006/metadata/core-properties' xmlns:ns1='http://purl.org/dc/elements/1.1/'" w:xpath="/ns0:coreProperties[1]/ns1:subject[1]" w:storeItemID="{6C3C8BC8-F283-45AE-878A-BAB7291924A1}"/>
                <w:text/>
              </w:sdtPr>
              <w:sdtContent>
                <w:tc>
                  <w:tcPr>
                    <w:tcW w:w="8669" w:type="dxa"/>
                    <w:tcMar>
                      <w:top w:w="216" w:type="dxa"/>
                      <w:left w:w="115" w:type="dxa"/>
                      <w:bottom w:w="216" w:type="dxa"/>
                      <w:right w:w="115" w:type="dxa"/>
                    </w:tcMar>
                  </w:tcPr>
                  <w:p w14:paraId="1A6AE054" w14:textId="06583DE5" w:rsidR="00FB6C79" w:rsidRDefault="00954780">
                    <w:pPr>
                      <w:pStyle w:val="af8"/>
                      <w:rPr>
                        <w:color w:val="2F5496" w:themeColor="accent1" w:themeShade="BF"/>
                        <w:sz w:val="24"/>
                      </w:rPr>
                    </w:pPr>
                    <w:r>
                      <w:rPr>
                        <w:color w:val="2F5496" w:themeColor="accent1" w:themeShade="BF"/>
                        <w:sz w:val="24"/>
                        <w:szCs w:val="24"/>
                      </w:rPr>
                      <w:t>ユーザービリティの向上を目的とするUX 設計デザイン</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518"/>
          </w:tblGrid>
          <w:tr w:rsidR="00FB6C79" w14:paraId="71E05709" w14:textId="77777777">
            <w:tc>
              <w:tcPr>
                <w:tcW w:w="7221" w:type="dxa"/>
                <w:tcMar>
                  <w:top w:w="216" w:type="dxa"/>
                  <w:left w:w="115" w:type="dxa"/>
                  <w:bottom w:w="216" w:type="dxa"/>
                  <w:right w:w="115" w:type="dxa"/>
                </w:tcMar>
              </w:tcPr>
              <w:sdt>
                <w:sdtPr>
                  <w:rPr>
                    <w:color w:val="4472C4" w:themeColor="accent1"/>
                    <w:sz w:val="28"/>
                    <w:szCs w:val="28"/>
                  </w:rPr>
                  <w:alias w:val="作成者"/>
                  <w:id w:val="13406928"/>
                  <w:placeholder>
                    <w:docPart w:val="640406A2FAEF4911A4BD179506648243"/>
                  </w:placeholder>
                  <w:dataBinding w:prefixMappings="xmlns:ns0='http://schemas.openxmlformats.org/package/2006/metadata/core-properties' xmlns:ns1='http://purl.org/dc/elements/1.1/'" w:xpath="/ns0:coreProperties[1]/ns1:creator[1]" w:storeItemID="{6C3C8BC8-F283-45AE-878A-BAB7291924A1}"/>
                  <w:text/>
                </w:sdtPr>
                <w:sdtContent>
                  <w:p w14:paraId="7D8758A5" w14:textId="52A33799" w:rsidR="00FB6C79" w:rsidRDefault="00663CB5" w:rsidP="00954780">
                    <w:pPr>
                      <w:pStyle w:val="af8"/>
                      <w:jc w:val="right"/>
                      <w:rPr>
                        <w:color w:val="4472C4" w:themeColor="accent1"/>
                        <w:sz w:val="28"/>
                        <w:szCs w:val="28"/>
                      </w:rPr>
                    </w:pPr>
                    <w:r>
                      <w:rPr>
                        <w:color w:val="4472C4" w:themeColor="accent1"/>
                        <w:sz w:val="28"/>
                        <w:szCs w:val="28"/>
                      </w:rPr>
                      <w:t>大岡　雅志</w:t>
                    </w:r>
                  </w:p>
                </w:sdtContent>
              </w:sdt>
              <w:sdt>
                <w:sdtPr>
                  <w:rPr>
                    <w:color w:val="4472C4" w:themeColor="accent1"/>
                    <w:sz w:val="28"/>
                    <w:szCs w:val="28"/>
                  </w:rPr>
                  <w:alias w:val="日付"/>
                  <w:tag w:val="日付"/>
                  <w:id w:val="13406932"/>
                  <w:placeholder>
                    <w:docPart w:val="F3BF84D8D8EC4B52A9EC1F4051BDAC65"/>
                  </w:placeholder>
                  <w:dataBinding w:prefixMappings="xmlns:ns0='http://schemas.microsoft.com/office/2006/coverPageProps'" w:xpath="/ns0:CoverPageProperties[1]/ns0:PublishDate[1]" w:storeItemID="{55AF091B-3C7A-41E3-B477-F2FDAA23CFDA}"/>
                  <w:date w:fullDate="2025-03-21T00:00:00Z">
                    <w:dateFormat w:val="yyyy年M月d日"/>
                    <w:lid w:val="ja-JP"/>
                    <w:storeMappedDataAs w:val="dateTime"/>
                    <w:calendar w:val="gregorian"/>
                  </w:date>
                </w:sdtPr>
                <w:sdtContent>
                  <w:p w14:paraId="4C60A029" w14:textId="7A25C40B" w:rsidR="00FB6C79" w:rsidRDefault="00FB6C79" w:rsidP="00954780">
                    <w:pPr>
                      <w:pStyle w:val="af8"/>
                      <w:jc w:val="right"/>
                      <w:rPr>
                        <w:color w:val="4472C4" w:themeColor="accent1"/>
                        <w:sz w:val="28"/>
                        <w:szCs w:val="28"/>
                      </w:rPr>
                    </w:pPr>
                    <w:r>
                      <w:rPr>
                        <w:rFonts w:hint="eastAsia"/>
                        <w:color w:val="4472C4" w:themeColor="accent1"/>
                        <w:sz w:val="28"/>
                        <w:szCs w:val="28"/>
                      </w:rPr>
                      <w:t>2025年3月21日</w:t>
                    </w:r>
                  </w:p>
                </w:sdtContent>
              </w:sdt>
              <w:p w14:paraId="31ED263A" w14:textId="77777777" w:rsidR="00FB6C79" w:rsidRDefault="00FB6C79">
                <w:pPr>
                  <w:pStyle w:val="af8"/>
                  <w:rPr>
                    <w:color w:val="4472C4" w:themeColor="accent1"/>
                  </w:rPr>
                </w:pPr>
              </w:p>
            </w:tc>
          </w:tr>
        </w:tbl>
        <w:p w14:paraId="5AEBC972" w14:textId="46CAE41F" w:rsidR="00FB6C79" w:rsidRDefault="00FB6C79">
          <w:pPr>
            <w:widowControl/>
            <w:jc w:val="left"/>
          </w:pPr>
          <w:r>
            <w:br w:type="page"/>
          </w:r>
        </w:p>
      </w:sdtContent>
    </w:sdt>
    <w:p w14:paraId="3FA1474C" w14:textId="28FE7419" w:rsidR="00954780" w:rsidRPr="00954780" w:rsidRDefault="00954780">
      <w:pPr>
        <w:widowControl/>
        <w:jc w:val="left"/>
        <w:rPr>
          <w:b/>
          <w:bCs/>
          <w:sz w:val="24"/>
        </w:rPr>
      </w:pPr>
      <w:r w:rsidRPr="00954780">
        <w:rPr>
          <w:rFonts w:hint="eastAsia"/>
          <w:b/>
          <w:bCs/>
          <w:sz w:val="24"/>
        </w:rPr>
        <w:lastRenderedPageBreak/>
        <w:t>改訂履歴</w:t>
      </w:r>
    </w:p>
    <w:tbl>
      <w:tblPr>
        <w:tblStyle w:val="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528"/>
        <w:gridCol w:w="2795"/>
      </w:tblGrid>
      <w:tr w:rsidR="00954780" w14:paraId="3FBAD528" w14:textId="77777777" w:rsidTr="009547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shd w:val="clear" w:color="auto" w:fill="D9D9D9" w:themeFill="background1" w:themeFillShade="D9"/>
          </w:tcPr>
          <w:p w14:paraId="5299CED7" w14:textId="2675147F" w:rsidR="00954780" w:rsidRPr="00954780" w:rsidRDefault="00954780">
            <w:pPr>
              <w:widowControl/>
              <w:jc w:val="left"/>
              <w:rPr>
                <w:color w:val="000000" w:themeColor="text1"/>
              </w:rPr>
            </w:pPr>
            <w:r>
              <w:rPr>
                <w:rFonts w:hint="eastAsia"/>
                <w:color w:val="000000" w:themeColor="text1"/>
              </w:rPr>
              <w:t>日付</w:t>
            </w:r>
          </w:p>
        </w:tc>
        <w:tc>
          <w:tcPr>
            <w:tcW w:w="5528" w:type="dxa"/>
            <w:shd w:val="clear" w:color="auto" w:fill="D9D9D9" w:themeFill="background1" w:themeFillShade="D9"/>
          </w:tcPr>
          <w:p w14:paraId="71A0DD87" w14:textId="30300005" w:rsidR="00954780" w:rsidRPr="00954780" w:rsidRDefault="00954780">
            <w:pPr>
              <w:widowControl/>
              <w:jc w:val="left"/>
              <w:cnfStyle w:val="100000000000" w:firstRow="1"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内容</w:t>
            </w:r>
          </w:p>
        </w:tc>
        <w:tc>
          <w:tcPr>
            <w:tcW w:w="2795" w:type="dxa"/>
            <w:shd w:val="clear" w:color="auto" w:fill="D9D9D9" w:themeFill="background1" w:themeFillShade="D9"/>
          </w:tcPr>
          <w:p w14:paraId="435F7290" w14:textId="4E52192F" w:rsidR="00954780" w:rsidRPr="00954780" w:rsidRDefault="00954780">
            <w:pPr>
              <w:widowControl/>
              <w:jc w:val="left"/>
              <w:cnfStyle w:val="100000000000" w:firstRow="1" w:lastRow="0" w:firstColumn="0" w:lastColumn="0" w:oddVBand="0" w:evenVBand="0" w:oddHBand="0" w:evenHBand="0" w:firstRowFirstColumn="0" w:firstRowLastColumn="0" w:lastRowFirstColumn="0" w:lastRowLastColumn="0"/>
              <w:rPr>
                <w:color w:val="000000" w:themeColor="text1"/>
              </w:rPr>
            </w:pPr>
            <w:r>
              <w:rPr>
                <w:rFonts w:hint="eastAsia"/>
                <w:color w:val="000000" w:themeColor="text1"/>
              </w:rPr>
              <w:t>変更者</w:t>
            </w:r>
          </w:p>
        </w:tc>
      </w:tr>
      <w:tr w:rsidR="00954780" w14:paraId="0C17B0A7" w14:textId="77777777" w:rsidTr="00954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D902702" w14:textId="2D78530E" w:rsidR="00954780" w:rsidRPr="00954780" w:rsidRDefault="00954780">
            <w:pPr>
              <w:widowControl/>
              <w:jc w:val="left"/>
              <w:rPr>
                <w:b w:val="0"/>
                <w:bCs w:val="0"/>
              </w:rPr>
            </w:pPr>
            <w:r w:rsidRPr="00954780">
              <w:rPr>
                <w:rFonts w:hint="eastAsia"/>
                <w:b w:val="0"/>
                <w:bCs w:val="0"/>
              </w:rPr>
              <w:t>2025/3/21</w:t>
            </w:r>
          </w:p>
        </w:tc>
        <w:tc>
          <w:tcPr>
            <w:tcW w:w="5528" w:type="dxa"/>
          </w:tcPr>
          <w:p w14:paraId="1E3582DF" w14:textId="01ABA28D" w:rsidR="00954780" w:rsidRDefault="00954780">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初版作成</w:t>
            </w:r>
          </w:p>
        </w:tc>
        <w:tc>
          <w:tcPr>
            <w:tcW w:w="2795" w:type="dxa"/>
          </w:tcPr>
          <w:p w14:paraId="05EA6454" w14:textId="046C620D" w:rsidR="00954780" w:rsidRDefault="00954780">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ブロードテック・伊藤</w:t>
            </w:r>
          </w:p>
        </w:tc>
      </w:tr>
      <w:tr w:rsidR="00954780" w14:paraId="032F39CA" w14:textId="77777777" w:rsidTr="00954780">
        <w:tc>
          <w:tcPr>
            <w:cnfStyle w:val="001000000000" w:firstRow="0" w:lastRow="0" w:firstColumn="1" w:lastColumn="0" w:oddVBand="0" w:evenVBand="0" w:oddHBand="0" w:evenHBand="0" w:firstRowFirstColumn="0" w:firstRowLastColumn="0" w:lastRowFirstColumn="0" w:lastRowLastColumn="0"/>
            <w:tcW w:w="1413" w:type="dxa"/>
          </w:tcPr>
          <w:p w14:paraId="6A8A7895" w14:textId="77777777" w:rsidR="00954780" w:rsidRPr="00954780" w:rsidRDefault="00954780">
            <w:pPr>
              <w:widowControl/>
              <w:jc w:val="left"/>
              <w:rPr>
                <w:b w:val="0"/>
                <w:bCs w:val="0"/>
              </w:rPr>
            </w:pPr>
          </w:p>
        </w:tc>
        <w:tc>
          <w:tcPr>
            <w:tcW w:w="5528" w:type="dxa"/>
          </w:tcPr>
          <w:p w14:paraId="5D40D2DB" w14:textId="77777777" w:rsidR="00954780" w:rsidRDefault="00954780">
            <w:pPr>
              <w:widowControl/>
              <w:jc w:val="left"/>
              <w:cnfStyle w:val="000000000000" w:firstRow="0" w:lastRow="0" w:firstColumn="0" w:lastColumn="0" w:oddVBand="0" w:evenVBand="0" w:oddHBand="0" w:evenHBand="0" w:firstRowFirstColumn="0" w:firstRowLastColumn="0" w:lastRowFirstColumn="0" w:lastRowLastColumn="0"/>
            </w:pPr>
          </w:p>
        </w:tc>
        <w:tc>
          <w:tcPr>
            <w:tcW w:w="2795" w:type="dxa"/>
          </w:tcPr>
          <w:p w14:paraId="1AE5F686" w14:textId="77777777" w:rsidR="00954780" w:rsidRDefault="00954780">
            <w:pPr>
              <w:widowControl/>
              <w:jc w:val="left"/>
              <w:cnfStyle w:val="000000000000" w:firstRow="0" w:lastRow="0" w:firstColumn="0" w:lastColumn="0" w:oddVBand="0" w:evenVBand="0" w:oddHBand="0" w:evenHBand="0" w:firstRowFirstColumn="0" w:firstRowLastColumn="0" w:lastRowFirstColumn="0" w:lastRowLastColumn="0"/>
            </w:pPr>
          </w:p>
        </w:tc>
      </w:tr>
    </w:tbl>
    <w:p w14:paraId="7985D155" w14:textId="77777777" w:rsidR="00954780" w:rsidRDefault="00954780">
      <w:pPr>
        <w:widowControl/>
        <w:jc w:val="left"/>
      </w:pPr>
    </w:p>
    <w:sdt>
      <w:sdtPr>
        <w:rPr>
          <w:rFonts w:ascii="游明朝" w:eastAsia="游明朝" w:hAnsi="游明朝" w:cs="游明朝"/>
          <w:color w:val="auto"/>
          <w:kern w:val="2"/>
          <w:sz w:val="21"/>
          <w:szCs w:val="24"/>
          <w:lang w:val="ja-JP"/>
        </w:rPr>
        <w:id w:val="182709794"/>
        <w:docPartObj>
          <w:docPartGallery w:val="Table of Contents"/>
          <w:docPartUnique/>
        </w:docPartObj>
      </w:sdtPr>
      <w:sdtEndPr>
        <w:rPr>
          <w:b/>
          <w:bCs/>
          <w:szCs w:val="21"/>
        </w:rPr>
      </w:sdtEndPr>
      <w:sdtContent>
        <w:p w14:paraId="101C2190" w14:textId="14BF8F42" w:rsidR="00855C66" w:rsidRDefault="00855C66">
          <w:pPr>
            <w:pStyle w:val="afe"/>
          </w:pPr>
          <w:r>
            <w:rPr>
              <w:lang w:val="ja-JP"/>
            </w:rPr>
            <w:t>目次</w:t>
          </w:r>
        </w:p>
        <w:p w14:paraId="5FDB2249" w14:textId="6E8FD90D" w:rsidR="00BC2C0F" w:rsidRDefault="00855C66">
          <w:pPr>
            <w:pStyle w:val="11"/>
            <w:tabs>
              <w:tab w:val="left" w:pos="420"/>
              <w:tab w:val="right" w:leader="dot" w:pos="9736"/>
            </w:tabs>
            <w:rPr>
              <w:rFonts w:asciiTheme="minorHAnsi" w:eastAsiaTheme="minorEastAsia" w:hAnsiTheme="minorHAnsi" w:cstheme="minorBidi"/>
              <w:noProof/>
              <w14:ligatures w14:val="standardContextual"/>
            </w:rPr>
          </w:pPr>
          <w:r>
            <w:fldChar w:fldCharType="begin"/>
          </w:r>
          <w:r>
            <w:instrText xml:space="preserve"> TOC \o "1-</w:instrText>
          </w:r>
          <w:r>
            <w:rPr>
              <w:rFonts w:hint="eastAsia"/>
            </w:rPr>
            <w:instrText>2</w:instrText>
          </w:r>
          <w:r>
            <w:instrText xml:space="preserve">" \h \z \u </w:instrText>
          </w:r>
          <w:r>
            <w:fldChar w:fldCharType="separate"/>
          </w:r>
          <w:hyperlink w:anchor="_Toc193320190" w:history="1">
            <w:r w:rsidR="00BC2C0F" w:rsidRPr="002B40E4">
              <w:rPr>
                <w:rStyle w:val="aa"/>
                <w:noProof/>
              </w:rPr>
              <w:t>1</w:t>
            </w:r>
            <w:r w:rsidR="00BC2C0F">
              <w:rPr>
                <w:rFonts w:asciiTheme="minorHAnsi" w:eastAsiaTheme="minorEastAsia" w:hAnsiTheme="minorHAnsi" w:cstheme="minorBidi"/>
                <w:noProof/>
                <w14:ligatures w14:val="standardContextual"/>
              </w:rPr>
              <w:tab/>
            </w:r>
            <w:r w:rsidR="00BC2C0F" w:rsidRPr="002B40E4">
              <w:rPr>
                <w:rStyle w:val="aa"/>
                <w:noProof/>
              </w:rPr>
              <w:t>本デザインガイドライン作成の目的</w:t>
            </w:r>
            <w:r w:rsidR="00BC2C0F">
              <w:rPr>
                <w:noProof/>
                <w:webHidden/>
              </w:rPr>
              <w:tab/>
            </w:r>
            <w:r w:rsidR="00BC2C0F">
              <w:rPr>
                <w:noProof/>
                <w:webHidden/>
              </w:rPr>
              <w:fldChar w:fldCharType="begin"/>
            </w:r>
            <w:r w:rsidR="00BC2C0F">
              <w:rPr>
                <w:noProof/>
                <w:webHidden/>
              </w:rPr>
              <w:instrText xml:space="preserve"> PAGEREF _Toc193320190 \h </w:instrText>
            </w:r>
            <w:r w:rsidR="00BC2C0F">
              <w:rPr>
                <w:noProof/>
                <w:webHidden/>
              </w:rPr>
            </w:r>
            <w:r w:rsidR="00BC2C0F">
              <w:rPr>
                <w:noProof/>
                <w:webHidden/>
              </w:rPr>
              <w:fldChar w:fldCharType="separate"/>
            </w:r>
            <w:r w:rsidR="00BC2C0F">
              <w:rPr>
                <w:noProof/>
                <w:webHidden/>
              </w:rPr>
              <w:t>2</w:t>
            </w:r>
            <w:r w:rsidR="00BC2C0F">
              <w:rPr>
                <w:noProof/>
                <w:webHidden/>
              </w:rPr>
              <w:fldChar w:fldCharType="end"/>
            </w:r>
          </w:hyperlink>
        </w:p>
        <w:p w14:paraId="74BF2674" w14:textId="65D52EC4" w:rsidR="00BC2C0F" w:rsidRDefault="00BC2C0F">
          <w:pPr>
            <w:pStyle w:val="11"/>
            <w:tabs>
              <w:tab w:val="left" w:pos="420"/>
              <w:tab w:val="right" w:leader="dot" w:pos="9736"/>
            </w:tabs>
            <w:rPr>
              <w:rFonts w:asciiTheme="minorHAnsi" w:eastAsiaTheme="minorEastAsia" w:hAnsiTheme="minorHAnsi" w:cstheme="minorBidi"/>
              <w:noProof/>
              <w14:ligatures w14:val="standardContextual"/>
            </w:rPr>
          </w:pPr>
          <w:hyperlink w:anchor="_Toc193320191" w:history="1">
            <w:r w:rsidRPr="002B40E4">
              <w:rPr>
                <w:rStyle w:val="aa"/>
                <w:noProof/>
              </w:rPr>
              <w:t>2</w:t>
            </w:r>
            <w:r>
              <w:rPr>
                <w:rFonts w:asciiTheme="minorHAnsi" w:eastAsiaTheme="minorEastAsia" w:hAnsiTheme="minorHAnsi" w:cstheme="minorBidi"/>
                <w:noProof/>
                <w14:ligatures w14:val="standardContextual"/>
              </w:rPr>
              <w:tab/>
            </w:r>
            <w:r w:rsidRPr="002B40E4">
              <w:rPr>
                <w:rStyle w:val="aa"/>
                <w:noProof/>
              </w:rPr>
              <w:t>ユーザーインターフェイス上の規則</w:t>
            </w:r>
            <w:r>
              <w:rPr>
                <w:noProof/>
                <w:webHidden/>
              </w:rPr>
              <w:tab/>
            </w:r>
            <w:r>
              <w:rPr>
                <w:noProof/>
                <w:webHidden/>
              </w:rPr>
              <w:fldChar w:fldCharType="begin"/>
            </w:r>
            <w:r>
              <w:rPr>
                <w:noProof/>
                <w:webHidden/>
              </w:rPr>
              <w:instrText xml:space="preserve"> PAGEREF _Toc193320191 \h </w:instrText>
            </w:r>
            <w:r>
              <w:rPr>
                <w:noProof/>
                <w:webHidden/>
              </w:rPr>
            </w:r>
            <w:r>
              <w:rPr>
                <w:noProof/>
                <w:webHidden/>
              </w:rPr>
              <w:fldChar w:fldCharType="separate"/>
            </w:r>
            <w:r>
              <w:rPr>
                <w:noProof/>
                <w:webHidden/>
              </w:rPr>
              <w:t>2</w:t>
            </w:r>
            <w:r>
              <w:rPr>
                <w:noProof/>
                <w:webHidden/>
              </w:rPr>
              <w:fldChar w:fldCharType="end"/>
            </w:r>
          </w:hyperlink>
        </w:p>
        <w:p w14:paraId="64332B79" w14:textId="18AB959E"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2" w:history="1">
            <w:r w:rsidRPr="002B40E4">
              <w:rPr>
                <w:rStyle w:val="aa"/>
                <w:noProof/>
              </w:rPr>
              <w:t>1． 操作体系は左から右へ、下から上へ</w:t>
            </w:r>
            <w:r>
              <w:rPr>
                <w:noProof/>
                <w:webHidden/>
              </w:rPr>
              <w:tab/>
            </w:r>
            <w:r>
              <w:rPr>
                <w:noProof/>
                <w:webHidden/>
              </w:rPr>
              <w:fldChar w:fldCharType="begin"/>
            </w:r>
            <w:r>
              <w:rPr>
                <w:noProof/>
                <w:webHidden/>
              </w:rPr>
              <w:instrText xml:space="preserve"> PAGEREF _Toc193320192 \h </w:instrText>
            </w:r>
            <w:r>
              <w:rPr>
                <w:noProof/>
                <w:webHidden/>
              </w:rPr>
            </w:r>
            <w:r>
              <w:rPr>
                <w:noProof/>
                <w:webHidden/>
              </w:rPr>
              <w:fldChar w:fldCharType="separate"/>
            </w:r>
            <w:r>
              <w:rPr>
                <w:noProof/>
                <w:webHidden/>
              </w:rPr>
              <w:t>2</w:t>
            </w:r>
            <w:r>
              <w:rPr>
                <w:noProof/>
                <w:webHidden/>
              </w:rPr>
              <w:fldChar w:fldCharType="end"/>
            </w:r>
          </w:hyperlink>
        </w:p>
        <w:p w14:paraId="1A179A33" w14:textId="4ED75B2F"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3" w:history="1">
            <w:r w:rsidRPr="002B40E4">
              <w:rPr>
                <w:rStyle w:val="aa"/>
                <w:noProof/>
              </w:rPr>
              <w:t>2． アクション・参照・文言を明確に判別できること</w:t>
            </w:r>
            <w:r>
              <w:rPr>
                <w:noProof/>
                <w:webHidden/>
              </w:rPr>
              <w:tab/>
            </w:r>
            <w:r>
              <w:rPr>
                <w:noProof/>
                <w:webHidden/>
              </w:rPr>
              <w:fldChar w:fldCharType="begin"/>
            </w:r>
            <w:r>
              <w:rPr>
                <w:noProof/>
                <w:webHidden/>
              </w:rPr>
              <w:instrText xml:space="preserve"> PAGEREF _Toc193320193 \h </w:instrText>
            </w:r>
            <w:r>
              <w:rPr>
                <w:noProof/>
                <w:webHidden/>
              </w:rPr>
            </w:r>
            <w:r>
              <w:rPr>
                <w:noProof/>
                <w:webHidden/>
              </w:rPr>
              <w:fldChar w:fldCharType="separate"/>
            </w:r>
            <w:r>
              <w:rPr>
                <w:noProof/>
                <w:webHidden/>
              </w:rPr>
              <w:t>3</w:t>
            </w:r>
            <w:r>
              <w:rPr>
                <w:noProof/>
                <w:webHidden/>
              </w:rPr>
              <w:fldChar w:fldCharType="end"/>
            </w:r>
          </w:hyperlink>
        </w:p>
        <w:p w14:paraId="168356D2" w14:textId="1472A7AC"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4" w:history="1">
            <w:r w:rsidRPr="002B40E4">
              <w:rPr>
                <w:rStyle w:val="aa"/>
                <w:noProof/>
              </w:rPr>
              <w:t>3． フォームのラベル・注意文・エラー表示</w:t>
            </w:r>
            <w:r>
              <w:rPr>
                <w:noProof/>
                <w:webHidden/>
              </w:rPr>
              <w:tab/>
            </w:r>
            <w:r>
              <w:rPr>
                <w:noProof/>
                <w:webHidden/>
              </w:rPr>
              <w:fldChar w:fldCharType="begin"/>
            </w:r>
            <w:r>
              <w:rPr>
                <w:noProof/>
                <w:webHidden/>
              </w:rPr>
              <w:instrText xml:space="preserve"> PAGEREF _Toc193320194 \h </w:instrText>
            </w:r>
            <w:r>
              <w:rPr>
                <w:noProof/>
                <w:webHidden/>
              </w:rPr>
            </w:r>
            <w:r>
              <w:rPr>
                <w:noProof/>
                <w:webHidden/>
              </w:rPr>
              <w:fldChar w:fldCharType="separate"/>
            </w:r>
            <w:r>
              <w:rPr>
                <w:noProof/>
                <w:webHidden/>
              </w:rPr>
              <w:t>4</w:t>
            </w:r>
            <w:r>
              <w:rPr>
                <w:noProof/>
                <w:webHidden/>
              </w:rPr>
              <w:fldChar w:fldCharType="end"/>
            </w:r>
          </w:hyperlink>
        </w:p>
        <w:p w14:paraId="47A663EC" w14:textId="6169794B"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5" w:history="1">
            <w:r w:rsidRPr="002B40E4">
              <w:rPr>
                <w:rStyle w:val="aa"/>
                <w:noProof/>
              </w:rPr>
              <w:t>4． 選択項目を選ばせる際のフォーム要素（ラジオボタンとプルダウン）の使い分け</w:t>
            </w:r>
            <w:r>
              <w:rPr>
                <w:noProof/>
                <w:webHidden/>
              </w:rPr>
              <w:tab/>
            </w:r>
            <w:r>
              <w:rPr>
                <w:noProof/>
                <w:webHidden/>
              </w:rPr>
              <w:fldChar w:fldCharType="begin"/>
            </w:r>
            <w:r>
              <w:rPr>
                <w:noProof/>
                <w:webHidden/>
              </w:rPr>
              <w:instrText xml:space="preserve"> PAGEREF _Toc193320195 \h </w:instrText>
            </w:r>
            <w:r>
              <w:rPr>
                <w:noProof/>
                <w:webHidden/>
              </w:rPr>
            </w:r>
            <w:r>
              <w:rPr>
                <w:noProof/>
                <w:webHidden/>
              </w:rPr>
              <w:fldChar w:fldCharType="separate"/>
            </w:r>
            <w:r>
              <w:rPr>
                <w:noProof/>
                <w:webHidden/>
              </w:rPr>
              <w:t>4</w:t>
            </w:r>
            <w:r>
              <w:rPr>
                <w:noProof/>
                <w:webHidden/>
              </w:rPr>
              <w:fldChar w:fldCharType="end"/>
            </w:r>
          </w:hyperlink>
        </w:p>
        <w:p w14:paraId="55541FF6" w14:textId="284CA537"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6" w:history="1">
            <w:r w:rsidRPr="002B40E4">
              <w:rPr>
                <w:rStyle w:val="aa"/>
                <w:noProof/>
              </w:rPr>
              <w:t>5． ラジオボタン・チェックボックスの並び方</w:t>
            </w:r>
            <w:r>
              <w:rPr>
                <w:noProof/>
                <w:webHidden/>
              </w:rPr>
              <w:tab/>
            </w:r>
            <w:r>
              <w:rPr>
                <w:noProof/>
                <w:webHidden/>
              </w:rPr>
              <w:fldChar w:fldCharType="begin"/>
            </w:r>
            <w:r>
              <w:rPr>
                <w:noProof/>
                <w:webHidden/>
              </w:rPr>
              <w:instrText xml:space="preserve"> PAGEREF _Toc193320196 \h </w:instrText>
            </w:r>
            <w:r>
              <w:rPr>
                <w:noProof/>
                <w:webHidden/>
              </w:rPr>
            </w:r>
            <w:r>
              <w:rPr>
                <w:noProof/>
                <w:webHidden/>
              </w:rPr>
              <w:fldChar w:fldCharType="separate"/>
            </w:r>
            <w:r>
              <w:rPr>
                <w:noProof/>
                <w:webHidden/>
              </w:rPr>
              <w:t>6</w:t>
            </w:r>
            <w:r>
              <w:rPr>
                <w:noProof/>
                <w:webHidden/>
              </w:rPr>
              <w:fldChar w:fldCharType="end"/>
            </w:r>
          </w:hyperlink>
        </w:p>
        <w:p w14:paraId="175B084C" w14:textId="45207004"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7" w:history="1">
            <w:r w:rsidRPr="002B40E4">
              <w:rPr>
                <w:rStyle w:val="aa"/>
                <w:noProof/>
              </w:rPr>
              <w:t>6． 入力をステップ（ウィザード）形式にする上での留意点</w:t>
            </w:r>
            <w:r>
              <w:rPr>
                <w:noProof/>
                <w:webHidden/>
              </w:rPr>
              <w:tab/>
            </w:r>
            <w:r>
              <w:rPr>
                <w:noProof/>
                <w:webHidden/>
              </w:rPr>
              <w:fldChar w:fldCharType="begin"/>
            </w:r>
            <w:r>
              <w:rPr>
                <w:noProof/>
                <w:webHidden/>
              </w:rPr>
              <w:instrText xml:space="preserve"> PAGEREF _Toc193320197 \h </w:instrText>
            </w:r>
            <w:r>
              <w:rPr>
                <w:noProof/>
                <w:webHidden/>
              </w:rPr>
            </w:r>
            <w:r>
              <w:rPr>
                <w:noProof/>
                <w:webHidden/>
              </w:rPr>
              <w:fldChar w:fldCharType="separate"/>
            </w:r>
            <w:r>
              <w:rPr>
                <w:noProof/>
                <w:webHidden/>
              </w:rPr>
              <w:t>6</w:t>
            </w:r>
            <w:r>
              <w:rPr>
                <w:noProof/>
                <w:webHidden/>
              </w:rPr>
              <w:fldChar w:fldCharType="end"/>
            </w:r>
          </w:hyperlink>
        </w:p>
        <w:p w14:paraId="1A59FC9D" w14:textId="23F3B20C"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8" w:history="1">
            <w:r w:rsidRPr="002B40E4">
              <w:rPr>
                <w:rStyle w:val="aa"/>
                <w:noProof/>
              </w:rPr>
              <w:t>7． モーダルウインドウの利用について</w:t>
            </w:r>
            <w:r>
              <w:rPr>
                <w:noProof/>
                <w:webHidden/>
              </w:rPr>
              <w:tab/>
            </w:r>
            <w:r>
              <w:rPr>
                <w:noProof/>
                <w:webHidden/>
              </w:rPr>
              <w:fldChar w:fldCharType="begin"/>
            </w:r>
            <w:r>
              <w:rPr>
                <w:noProof/>
                <w:webHidden/>
              </w:rPr>
              <w:instrText xml:space="preserve"> PAGEREF _Toc193320198 \h </w:instrText>
            </w:r>
            <w:r>
              <w:rPr>
                <w:noProof/>
                <w:webHidden/>
              </w:rPr>
            </w:r>
            <w:r>
              <w:rPr>
                <w:noProof/>
                <w:webHidden/>
              </w:rPr>
              <w:fldChar w:fldCharType="separate"/>
            </w:r>
            <w:r>
              <w:rPr>
                <w:noProof/>
                <w:webHidden/>
              </w:rPr>
              <w:t>7</w:t>
            </w:r>
            <w:r>
              <w:rPr>
                <w:noProof/>
                <w:webHidden/>
              </w:rPr>
              <w:fldChar w:fldCharType="end"/>
            </w:r>
          </w:hyperlink>
        </w:p>
        <w:p w14:paraId="093CE4EF" w14:textId="1A349843"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199" w:history="1">
            <w:r w:rsidRPr="002B40E4">
              <w:rPr>
                <w:rStyle w:val="aa"/>
                <w:noProof/>
              </w:rPr>
              <w:t>8． アクセシビリティの配慮</w:t>
            </w:r>
            <w:r>
              <w:rPr>
                <w:noProof/>
                <w:webHidden/>
              </w:rPr>
              <w:tab/>
            </w:r>
            <w:r>
              <w:rPr>
                <w:noProof/>
                <w:webHidden/>
              </w:rPr>
              <w:fldChar w:fldCharType="begin"/>
            </w:r>
            <w:r>
              <w:rPr>
                <w:noProof/>
                <w:webHidden/>
              </w:rPr>
              <w:instrText xml:space="preserve"> PAGEREF _Toc193320199 \h </w:instrText>
            </w:r>
            <w:r>
              <w:rPr>
                <w:noProof/>
                <w:webHidden/>
              </w:rPr>
            </w:r>
            <w:r>
              <w:rPr>
                <w:noProof/>
                <w:webHidden/>
              </w:rPr>
              <w:fldChar w:fldCharType="separate"/>
            </w:r>
            <w:r>
              <w:rPr>
                <w:noProof/>
                <w:webHidden/>
              </w:rPr>
              <w:t>8</w:t>
            </w:r>
            <w:r>
              <w:rPr>
                <w:noProof/>
                <w:webHidden/>
              </w:rPr>
              <w:fldChar w:fldCharType="end"/>
            </w:r>
          </w:hyperlink>
        </w:p>
        <w:p w14:paraId="00276CC2" w14:textId="0487C3DF" w:rsidR="00BC2C0F" w:rsidRDefault="00BC2C0F">
          <w:pPr>
            <w:pStyle w:val="11"/>
            <w:tabs>
              <w:tab w:val="left" w:pos="420"/>
              <w:tab w:val="right" w:leader="dot" w:pos="9736"/>
            </w:tabs>
            <w:rPr>
              <w:rFonts w:asciiTheme="minorHAnsi" w:eastAsiaTheme="minorEastAsia" w:hAnsiTheme="minorHAnsi" w:cstheme="minorBidi"/>
              <w:noProof/>
              <w14:ligatures w14:val="standardContextual"/>
            </w:rPr>
          </w:pPr>
          <w:hyperlink w:anchor="_Toc193320200" w:history="1">
            <w:r w:rsidRPr="002B40E4">
              <w:rPr>
                <w:rStyle w:val="aa"/>
                <w:noProof/>
              </w:rPr>
              <w:t>3</w:t>
            </w:r>
            <w:r>
              <w:rPr>
                <w:rFonts w:asciiTheme="minorHAnsi" w:eastAsiaTheme="minorEastAsia" w:hAnsiTheme="minorHAnsi" w:cstheme="minorBidi"/>
                <w:noProof/>
                <w14:ligatures w14:val="standardContextual"/>
              </w:rPr>
              <w:tab/>
            </w:r>
            <w:r w:rsidRPr="002B40E4">
              <w:rPr>
                <w:rStyle w:val="aa"/>
                <w:noProof/>
              </w:rPr>
              <w:t>使用フォント</w:t>
            </w:r>
            <w:r>
              <w:rPr>
                <w:noProof/>
                <w:webHidden/>
              </w:rPr>
              <w:tab/>
            </w:r>
            <w:r>
              <w:rPr>
                <w:noProof/>
                <w:webHidden/>
              </w:rPr>
              <w:fldChar w:fldCharType="begin"/>
            </w:r>
            <w:r>
              <w:rPr>
                <w:noProof/>
                <w:webHidden/>
              </w:rPr>
              <w:instrText xml:space="preserve"> PAGEREF _Toc193320200 \h </w:instrText>
            </w:r>
            <w:r>
              <w:rPr>
                <w:noProof/>
                <w:webHidden/>
              </w:rPr>
            </w:r>
            <w:r>
              <w:rPr>
                <w:noProof/>
                <w:webHidden/>
              </w:rPr>
              <w:fldChar w:fldCharType="separate"/>
            </w:r>
            <w:r>
              <w:rPr>
                <w:noProof/>
                <w:webHidden/>
              </w:rPr>
              <w:t>10</w:t>
            </w:r>
            <w:r>
              <w:rPr>
                <w:noProof/>
                <w:webHidden/>
              </w:rPr>
              <w:fldChar w:fldCharType="end"/>
            </w:r>
          </w:hyperlink>
        </w:p>
        <w:p w14:paraId="03841058" w14:textId="6323BB62"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1" w:history="1">
            <w:r w:rsidRPr="002B40E4">
              <w:rPr>
                <w:rStyle w:val="aa"/>
                <w:noProof/>
              </w:rPr>
              <w:t>1． OSに関係なく統一的なフォントを使用するケース</w:t>
            </w:r>
            <w:r>
              <w:rPr>
                <w:noProof/>
                <w:webHidden/>
              </w:rPr>
              <w:tab/>
            </w:r>
            <w:r>
              <w:rPr>
                <w:noProof/>
                <w:webHidden/>
              </w:rPr>
              <w:fldChar w:fldCharType="begin"/>
            </w:r>
            <w:r>
              <w:rPr>
                <w:noProof/>
                <w:webHidden/>
              </w:rPr>
              <w:instrText xml:space="preserve"> PAGEREF _Toc193320201 \h </w:instrText>
            </w:r>
            <w:r>
              <w:rPr>
                <w:noProof/>
                <w:webHidden/>
              </w:rPr>
            </w:r>
            <w:r>
              <w:rPr>
                <w:noProof/>
                <w:webHidden/>
              </w:rPr>
              <w:fldChar w:fldCharType="separate"/>
            </w:r>
            <w:r>
              <w:rPr>
                <w:noProof/>
                <w:webHidden/>
              </w:rPr>
              <w:t>10</w:t>
            </w:r>
            <w:r>
              <w:rPr>
                <w:noProof/>
                <w:webHidden/>
              </w:rPr>
              <w:fldChar w:fldCharType="end"/>
            </w:r>
          </w:hyperlink>
        </w:p>
        <w:p w14:paraId="7C73A67B" w14:textId="5B39657F"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2" w:history="1">
            <w:r w:rsidRPr="002B40E4">
              <w:rPr>
                <w:rStyle w:val="aa"/>
                <w:noProof/>
              </w:rPr>
              <w:t>2． CSSによる指定</w:t>
            </w:r>
            <w:r>
              <w:rPr>
                <w:noProof/>
                <w:webHidden/>
              </w:rPr>
              <w:tab/>
            </w:r>
            <w:r>
              <w:rPr>
                <w:noProof/>
                <w:webHidden/>
              </w:rPr>
              <w:fldChar w:fldCharType="begin"/>
            </w:r>
            <w:r>
              <w:rPr>
                <w:noProof/>
                <w:webHidden/>
              </w:rPr>
              <w:instrText xml:space="preserve"> PAGEREF _Toc193320202 \h </w:instrText>
            </w:r>
            <w:r>
              <w:rPr>
                <w:noProof/>
                <w:webHidden/>
              </w:rPr>
            </w:r>
            <w:r>
              <w:rPr>
                <w:noProof/>
                <w:webHidden/>
              </w:rPr>
              <w:fldChar w:fldCharType="separate"/>
            </w:r>
            <w:r>
              <w:rPr>
                <w:noProof/>
                <w:webHidden/>
              </w:rPr>
              <w:t>11</w:t>
            </w:r>
            <w:r>
              <w:rPr>
                <w:noProof/>
                <w:webHidden/>
              </w:rPr>
              <w:fldChar w:fldCharType="end"/>
            </w:r>
          </w:hyperlink>
        </w:p>
        <w:p w14:paraId="7BC6B2D4" w14:textId="41C99D88" w:rsidR="00BC2C0F" w:rsidRDefault="00BC2C0F">
          <w:pPr>
            <w:pStyle w:val="11"/>
            <w:tabs>
              <w:tab w:val="left" w:pos="420"/>
              <w:tab w:val="right" w:leader="dot" w:pos="9736"/>
            </w:tabs>
            <w:rPr>
              <w:rFonts w:asciiTheme="minorHAnsi" w:eastAsiaTheme="minorEastAsia" w:hAnsiTheme="minorHAnsi" w:cstheme="minorBidi"/>
              <w:noProof/>
              <w14:ligatures w14:val="standardContextual"/>
            </w:rPr>
          </w:pPr>
          <w:hyperlink w:anchor="_Toc193320203" w:history="1">
            <w:r w:rsidRPr="002B40E4">
              <w:rPr>
                <w:rStyle w:val="aa"/>
                <w:noProof/>
              </w:rPr>
              <w:t>4</w:t>
            </w:r>
            <w:r>
              <w:rPr>
                <w:rFonts w:asciiTheme="minorHAnsi" w:eastAsiaTheme="minorEastAsia" w:hAnsiTheme="minorHAnsi" w:cstheme="minorBidi"/>
                <w:noProof/>
                <w14:ligatures w14:val="standardContextual"/>
              </w:rPr>
              <w:tab/>
            </w:r>
            <w:r w:rsidRPr="002B40E4">
              <w:rPr>
                <w:rStyle w:val="aa"/>
                <w:noProof/>
              </w:rPr>
              <w:t>コンポーネント</w:t>
            </w:r>
            <w:r>
              <w:rPr>
                <w:noProof/>
                <w:webHidden/>
              </w:rPr>
              <w:tab/>
            </w:r>
            <w:r>
              <w:rPr>
                <w:noProof/>
                <w:webHidden/>
              </w:rPr>
              <w:fldChar w:fldCharType="begin"/>
            </w:r>
            <w:r>
              <w:rPr>
                <w:noProof/>
                <w:webHidden/>
              </w:rPr>
              <w:instrText xml:space="preserve"> PAGEREF _Toc193320203 \h </w:instrText>
            </w:r>
            <w:r>
              <w:rPr>
                <w:noProof/>
                <w:webHidden/>
              </w:rPr>
            </w:r>
            <w:r>
              <w:rPr>
                <w:noProof/>
                <w:webHidden/>
              </w:rPr>
              <w:fldChar w:fldCharType="separate"/>
            </w:r>
            <w:r>
              <w:rPr>
                <w:noProof/>
                <w:webHidden/>
              </w:rPr>
              <w:t>11</w:t>
            </w:r>
            <w:r>
              <w:rPr>
                <w:noProof/>
                <w:webHidden/>
              </w:rPr>
              <w:fldChar w:fldCharType="end"/>
            </w:r>
          </w:hyperlink>
        </w:p>
        <w:p w14:paraId="10C76987" w14:textId="1DAB723F"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4" w:history="1">
            <w:r w:rsidRPr="002B40E4">
              <w:rPr>
                <w:rStyle w:val="aa"/>
                <w:noProof/>
              </w:rPr>
              <w:t>1． 通知（アプリケーションからのリアクション）</w:t>
            </w:r>
            <w:r>
              <w:rPr>
                <w:noProof/>
                <w:webHidden/>
              </w:rPr>
              <w:tab/>
            </w:r>
            <w:r>
              <w:rPr>
                <w:noProof/>
                <w:webHidden/>
              </w:rPr>
              <w:fldChar w:fldCharType="begin"/>
            </w:r>
            <w:r>
              <w:rPr>
                <w:noProof/>
                <w:webHidden/>
              </w:rPr>
              <w:instrText xml:space="preserve"> PAGEREF _Toc193320204 \h </w:instrText>
            </w:r>
            <w:r>
              <w:rPr>
                <w:noProof/>
                <w:webHidden/>
              </w:rPr>
            </w:r>
            <w:r>
              <w:rPr>
                <w:noProof/>
                <w:webHidden/>
              </w:rPr>
              <w:fldChar w:fldCharType="separate"/>
            </w:r>
            <w:r>
              <w:rPr>
                <w:noProof/>
                <w:webHidden/>
              </w:rPr>
              <w:t>11</w:t>
            </w:r>
            <w:r>
              <w:rPr>
                <w:noProof/>
                <w:webHidden/>
              </w:rPr>
              <w:fldChar w:fldCharType="end"/>
            </w:r>
          </w:hyperlink>
        </w:p>
        <w:p w14:paraId="4D2812EB" w14:textId="409B0745"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5" w:history="1">
            <w:r w:rsidRPr="002B40E4">
              <w:rPr>
                <w:rStyle w:val="aa"/>
                <w:noProof/>
              </w:rPr>
              <w:t>2． 表（テーブル）</w:t>
            </w:r>
            <w:r>
              <w:rPr>
                <w:noProof/>
                <w:webHidden/>
              </w:rPr>
              <w:tab/>
            </w:r>
            <w:r>
              <w:rPr>
                <w:noProof/>
                <w:webHidden/>
              </w:rPr>
              <w:fldChar w:fldCharType="begin"/>
            </w:r>
            <w:r>
              <w:rPr>
                <w:noProof/>
                <w:webHidden/>
              </w:rPr>
              <w:instrText xml:space="preserve"> PAGEREF _Toc193320205 \h </w:instrText>
            </w:r>
            <w:r>
              <w:rPr>
                <w:noProof/>
                <w:webHidden/>
              </w:rPr>
            </w:r>
            <w:r>
              <w:rPr>
                <w:noProof/>
                <w:webHidden/>
              </w:rPr>
              <w:fldChar w:fldCharType="separate"/>
            </w:r>
            <w:r>
              <w:rPr>
                <w:noProof/>
                <w:webHidden/>
              </w:rPr>
              <w:t>14</w:t>
            </w:r>
            <w:r>
              <w:rPr>
                <w:noProof/>
                <w:webHidden/>
              </w:rPr>
              <w:fldChar w:fldCharType="end"/>
            </w:r>
          </w:hyperlink>
        </w:p>
        <w:p w14:paraId="156AA807" w14:textId="4B8654C6"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6" w:history="1">
            <w:r w:rsidRPr="002B40E4">
              <w:rPr>
                <w:rStyle w:val="aa"/>
                <w:noProof/>
              </w:rPr>
              <w:t>3． ボタン</w:t>
            </w:r>
            <w:r>
              <w:rPr>
                <w:noProof/>
                <w:webHidden/>
              </w:rPr>
              <w:tab/>
            </w:r>
            <w:r>
              <w:rPr>
                <w:noProof/>
                <w:webHidden/>
              </w:rPr>
              <w:fldChar w:fldCharType="begin"/>
            </w:r>
            <w:r>
              <w:rPr>
                <w:noProof/>
                <w:webHidden/>
              </w:rPr>
              <w:instrText xml:space="preserve"> PAGEREF _Toc193320206 \h </w:instrText>
            </w:r>
            <w:r>
              <w:rPr>
                <w:noProof/>
                <w:webHidden/>
              </w:rPr>
            </w:r>
            <w:r>
              <w:rPr>
                <w:noProof/>
                <w:webHidden/>
              </w:rPr>
              <w:fldChar w:fldCharType="separate"/>
            </w:r>
            <w:r>
              <w:rPr>
                <w:noProof/>
                <w:webHidden/>
              </w:rPr>
              <w:t>17</w:t>
            </w:r>
            <w:r>
              <w:rPr>
                <w:noProof/>
                <w:webHidden/>
              </w:rPr>
              <w:fldChar w:fldCharType="end"/>
            </w:r>
          </w:hyperlink>
        </w:p>
        <w:p w14:paraId="37BCC22D" w14:textId="342BEE52"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7" w:history="1">
            <w:r w:rsidRPr="002B40E4">
              <w:rPr>
                <w:rStyle w:val="aa"/>
                <w:noProof/>
              </w:rPr>
              <w:t>4． スイッチ</w:t>
            </w:r>
            <w:r>
              <w:rPr>
                <w:noProof/>
                <w:webHidden/>
              </w:rPr>
              <w:tab/>
            </w:r>
            <w:r>
              <w:rPr>
                <w:noProof/>
                <w:webHidden/>
              </w:rPr>
              <w:fldChar w:fldCharType="begin"/>
            </w:r>
            <w:r>
              <w:rPr>
                <w:noProof/>
                <w:webHidden/>
              </w:rPr>
              <w:instrText xml:space="preserve"> PAGEREF _Toc193320207 \h </w:instrText>
            </w:r>
            <w:r>
              <w:rPr>
                <w:noProof/>
                <w:webHidden/>
              </w:rPr>
            </w:r>
            <w:r>
              <w:rPr>
                <w:noProof/>
                <w:webHidden/>
              </w:rPr>
              <w:fldChar w:fldCharType="separate"/>
            </w:r>
            <w:r>
              <w:rPr>
                <w:noProof/>
                <w:webHidden/>
              </w:rPr>
              <w:t>19</w:t>
            </w:r>
            <w:r>
              <w:rPr>
                <w:noProof/>
                <w:webHidden/>
              </w:rPr>
              <w:fldChar w:fldCharType="end"/>
            </w:r>
          </w:hyperlink>
        </w:p>
        <w:p w14:paraId="5F720393" w14:textId="6C7EB579"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8" w:history="1">
            <w:r w:rsidRPr="002B40E4">
              <w:rPr>
                <w:rStyle w:val="aa"/>
                <w:noProof/>
              </w:rPr>
              <w:t>5． メッセージボックス</w:t>
            </w:r>
            <w:r>
              <w:rPr>
                <w:noProof/>
                <w:webHidden/>
              </w:rPr>
              <w:tab/>
            </w:r>
            <w:r>
              <w:rPr>
                <w:noProof/>
                <w:webHidden/>
              </w:rPr>
              <w:fldChar w:fldCharType="begin"/>
            </w:r>
            <w:r>
              <w:rPr>
                <w:noProof/>
                <w:webHidden/>
              </w:rPr>
              <w:instrText xml:space="preserve"> PAGEREF _Toc193320208 \h </w:instrText>
            </w:r>
            <w:r>
              <w:rPr>
                <w:noProof/>
                <w:webHidden/>
              </w:rPr>
            </w:r>
            <w:r>
              <w:rPr>
                <w:noProof/>
                <w:webHidden/>
              </w:rPr>
              <w:fldChar w:fldCharType="separate"/>
            </w:r>
            <w:r>
              <w:rPr>
                <w:noProof/>
                <w:webHidden/>
              </w:rPr>
              <w:t>19</w:t>
            </w:r>
            <w:r>
              <w:rPr>
                <w:noProof/>
                <w:webHidden/>
              </w:rPr>
              <w:fldChar w:fldCharType="end"/>
            </w:r>
          </w:hyperlink>
        </w:p>
        <w:p w14:paraId="34000654" w14:textId="7D08A4F3"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09" w:history="1">
            <w:r w:rsidRPr="002B40E4">
              <w:rPr>
                <w:rStyle w:val="aa"/>
                <w:noProof/>
              </w:rPr>
              <w:t>6． 文字を入力して選択肢をフィルタリングできるプルダウン</w:t>
            </w:r>
            <w:r>
              <w:rPr>
                <w:noProof/>
                <w:webHidden/>
              </w:rPr>
              <w:tab/>
            </w:r>
            <w:r>
              <w:rPr>
                <w:noProof/>
                <w:webHidden/>
              </w:rPr>
              <w:fldChar w:fldCharType="begin"/>
            </w:r>
            <w:r>
              <w:rPr>
                <w:noProof/>
                <w:webHidden/>
              </w:rPr>
              <w:instrText xml:space="preserve"> PAGEREF _Toc193320209 \h </w:instrText>
            </w:r>
            <w:r>
              <w:rPr>
                <w:noProof/>
                <w:webHidden/>
              </w:rPr>
            </w:r>
            <w:r>
              <w:rPr>
                <w:noProof/>
                <w:webHidden/>
              </w:rPr>
              <w:fldChar w:fldCharType="separate"/>
            </w:r>
            <w:r>
              <w:rPr>
                <w:noProof/>
                <w:webHidden/>
              </w:rPr>
              <w:t>20</w:t>
            </w:r>
            <w:r>
              <w:rPr>
                <w:noProof/>
                <w:webHidden/>
              </w:rPr>
              <w:fldChar w:fldCharType="end"/>
            </w:r>
          </w:hyperlink>
        </w:p>
        <w:p w14:paraId="7FFF9BE1" w14:textId="20DA0CB7"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10" w:history="1">
            <w:r w:rsidRPr="002B40E4">
              <w:rPr>
                <w:rStyle w:val="aa"/>
                <w:noProof/>
              </w:rPr>
              <w:t>7． ツリー構造をもつプルダウン</w:t>
            </w:r>
            <w:r>
              <w:rPr>
                <w:noProof/>
                <w:webHidden/>
              </w:rPr>
              <w:tab/>
            </w:r>
            <w:r>
              <w:rPr>
                <w:noProof/>
                <w:webHidden/>
              </w:rPr>
              <w:fldChar w:fldCharType="begin"/>
            </w:r>
            <w:r>
              <w:rPr>
                <w:noProof/>
                <w:webHidden/>
              </w:rPr>
              <w:instrText xml:space="preserve"> PAGEREF _Toc193320210 \h </w:instrText>
            </w:r>
            <w:r>
              <w:rPr>
                <w:noProof/>
                <w:webHidden/>
              </w:rPr>
            </w:r>
            <w:r>
              <w:rPr>
                <w:noProof/>
                <w:webHidden/>
              </w:rPr>
              <w:fldChar w:fldCharType="separate"/>
            </w:r>
            <w:r>
              <w:rPr>
                <w:noProof/>
                <w:webHidden/>
              </w:rPr>
              <w:t>21</w:t>
            </w:r>
            <w:r>
              <w:rPr>
                <w:noProof/>
                <w:webHidden/>
              </w:rPr>
              <w:fldChar w:fldCharType="end"/>
            </w:r>
          </w:hyperlink>
        </w:p>
        <w:p w14:paraId="0C0BFF00" w14:textId="45941041"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11" w:history="1">
            <w:r w:rsidRPr="002B40E4">
              <w:rPr>
                <w:rStyle w:val="aa"/>
                <w:noProof/>
              </w:rPr>
              <w:t>8． ツールチップ</w:t>
            </w:r>
            <w:r>
              <w:rPr>
                <w:noProof/>
                <w:webHidden/>
              </w:rPr>
              <w:tab/>
            </w:r>
            <w:r>
              <w:rPr>
                <w:noProof/>
                <w:webHidden/>
              </w:rPr>
              <w:fldChar w:fldCharType="begin"/>
            </w:r>
            <w:r>
              <w:rPr>
                <w:noProof/>
                <w:webHidden/>
              </w:rPr>
              <w:instrText xml:space="preserve"> PAGEREF _Toc193320211 \h </w:instrText>
            </w:r>
            <w:r>
              <w:rPr>
                <w:noProof/>
                <w:webHidden/>
              </w:rPr>
            </w:r>
            <w:r>
              <w:rPr>
                <w:noProof/>
                <w:webHidden/>
              </w:rPr>
              <w:fldChar w:fldCharType="separate"/>
            </w:r>
            <w:r>
              <w:rPr>
                <w:noProof/>
                <w:webHidden/>
              </w:rPr>
              <w:t>22</w:t>
            </w:r>
            <w:r>
              <w:rPr>
                <w:noProof/>
                <w:webHidden/>
              </w:rPr>
              <w:fldChar w:fldCharType="end"/>
            </w:r>
          </w:hyperlink>
        </w:p>
        <w:p w14:paraId="43426B02" w14:textId="347FB8E8" w:rsidR="00BC2C0F" w:rsidRDefault="00BC2C0F">
          <w:pPr>
            <w:pStyle w:val="21"/>
            <w:tabs>
              <w:tab w:val="right" w:leader="dot" w:pos="9736"/>
            </w:tabs>
            <w:rPr>
              <w:rFonts w:asciiTheme="minorHAnsi" w:eastAsiaTheme="minorEastAsia" w:hAnsiTheme="minorHAnsi" w:cstheme="minorBidi"/>
              <w:noProof/>
              <w14:ligatures w14:val="standardContextual"/>
            </w:rPr>
          </w:pPr>
          <w:hyperlink w:anchor="_Toc193320212" w:history="1">
            <w:r w:rsidRPr="002B40E4">
              <w:rPr>
                <w:rStyle w:val="aa"/>
                <w:noProof/>
              </w:rPr>
              <w:t>9． フォーム項目を複製するインターフェイス</w:t>
            </w:r>
            <w:r>
              <w:rPr>
                <w:noProof/>
                <w:webHidden/>
              </w:rPr>
              <w:tab/>
            </w:r>
            <w:r>
              <w:rPr>
                <w:noProof/>
                <w:webHidden/>
              </w:rPr>
              <w:fldChar w:fldCharType="begin"/>
            </w:r>
            <w:r>
              <w:rPr>
                <w:noProof/>
                <w:webHidden/>
              </w:rPr>
              <w:instrText xml:space="preserve"> PAGEREF _Toc193320212 \h </w:instrText>
            </w:r>
            <w:r>
              <w:rPr>
                <w:noProof/>
                <w:webHidden/>
              </w:rPr>
            </w:r>
            <w:r>
              <w:rPr>
                <w:noProof/>
                <w:webHidden/>
              </w:rPr>
              <w:fldChar w:fldCharType="separate"/>
            </w:r>
            <w:r>
              <w:rPr>
                <w:noProof/>
                <w:webHidden/>
              </w:rPr>
              <w:t>23</w:t>
            </w:r>
            <w:r>
              <w:rPr>
                <w:noProof/>
                <w:webHidden/>
              </w:rPr>
              <w:fldChar w:fldCharType="end"/>
            </w:r>
          </w:hyperlink>
        </w:p>
        <w:p w14:paraId="224038BA" w14:textId="660FF48E" w:rsidR="00855C66" w:rsidRDefault="00855C66">
          <w:r>
            <w:rPr>
              <w:b/>
              <w:bCs/>
              <w:lang w:val="ja-JP"/>
            </w:rPr>
            <w:fldChar w:fldCharType="end"/>
          </w:r>
        </w:p>
      </w:sdtContent>
    </w:sdt>
    <w:p w14:paraId="4DCF521A" w14:textId="77777777" w:rsidR="00855C66" w:rsidRDefault="00855C66">
      <w:pPr>
        <w:widowControl/>
        <w:jc w:val="left"/>
      </w:pPr>
    </w:p>
    <w:p w14:paraId="16A0FA02" w14:textId="0D44EC45" w:rsidR="004B5EAC" w:rsidRDefault="00954780" w:rsidP="004B5EAC">
      <w:pPr>
        <w:pStyle w:val="1"/>
      </w:pPr>
      <w:r>
        <w:br w:type="page"/>
      </w:r>
      <w:bookmarkStart w:id="0" w:name="_Toc193320190"/>
      <w:r w:rsidR="004B5EAC">
        <w:rPr>
          <w:rFonts w:hint="eastAsia"/>
        </w:rPr>
        <w:lastRenderedPageBreak/>
        <w:t>本</w:t>
      </w:r>
      <w:r w:rsidR="004B5EAC">
        <w:t>デザインガイドライン</w:t>
      </w:r>
      <w:r w:rsidR="004B5EAC">
        <w:rPr>
          <w:rFonts w:hint="eastAsia"/>
        </w:rPr>
        <w:t>作成の目的</w:t>
      </w:r>
      <w:bookmarkEnd w:id="0"/>
    </w:p>
    <w:p w14:paraId="7F622AF5" w14:textId="763E8937" w:rsidR="004B5EAC" w:rsidRDefault="004B5EAC" w:rsidP="004B5EAC">
      <w:pPr>
        <w:pStyle w:val="a0"/>
      </w:pPr>
      <w:r>
        <w:rPr>
          <w:rFonts w:hint="eastAsia"/>
        </w:rPr>
        <w:t>本ガイドラインは</w:t>
      </w:r>
      <w:r>
        <w:t>ROCSが作成するWEBアプリケーションにおいて、以下の目的を達成する</w:t>
      </w:r>
      <w:r>
        <w:rPr>
          <w:rFonts w:hint="eastAsia"/>
        </w:rPr>
        <w:t>ために作成された。</w:t>
      </w:r>
    </w:p>
    <w:p w14:paraId="309C947A" w14:textId="77777777" w:rsidR="004B5EAC" w:rsidRDefault="004B5EAC">
      <w:pPr>
        <w:pStyle w:val="a0"/>
        <w:numPr>
          <w:ilvl w:val="0"/>
          <w:numId w:val="14"/>
        </w:numPr>
        <w:ind w:firstLineChars="0"/>
      </w:pPr>
      <w:r>
        <w:rPr>
          <w:rFonts w:hint="eastAsia"/>
        </w:rPr>
        <w:t>アプリケーション内におけるユーザーインターフェイスを統一し、ユーザーのアクセシビリティを向上させること。</w:t>
      </w:r>
    </w:p>
    <w:p w14:paraId="4A6ADB36" w14:textId="77777777" w:rsidR="004B5EAC" w:rsidRDefault="004B5EAC" w:rsidP="004B5EAC">
      <w:pPr>
        <w:pStyle w:val="a0"/>
        <w:numPr>
          <w:ilvl w:val="0"/>
          <w:numId w:val="14"/>
        </w:numPr>
        <w:ind w:firstLineChars="0"/>
      </w:pPr>
      <w:r>
        <w:t>RCOS提供のアプリケーション間に似たインターフェイスおよび操作体系を与えることで、新しいアプリケーション操作でも既存のアプリケーション操作感覚をユーザーに提供すること。</w:t>
      </w:r>
    </w:p>
    <w:p w14:paraId="7F759FE6" w14:textId="50438C51" w:rsidR="00954780" w:rsidRDefault="004B5EAC" w:rsidP="004B5EAC">
      <w:pPr>
        <w:pStyle w:val="a0"/>
        <w:numPr>
          <w:ilvl w:val="0"/>
          <w:numId w:val="14"/>
        </w:numPr>
        <w:ind w:firstLineChars="0"/>
      </w:pPr>
      <w:r>
        <w:rPr>
          <w:rFonts w:hint="eastAsia"/>
        </w:rPr>
        <w:t>アプリケーションの作成において共通のインターフェイスや動作様式を定めることで、開発者がインターフェイスや導線の作成にあたって指針を示せること。</w:t>
      </w:r>
    </w:p>
    <w:p w14:paraId="08015651" w14:textId="3EAAF10F" w:rsidR="00A32C3D" w:rsidRDefault="00A32C3D" w:rsidP="00A32C3D">
      <w:pPr>
        <w:pStyle w:val="a0"/>
        <w:ind w:firstLineChars="0"/>
      </w:pPr>
      <w:r>
        <w:rPr>
          <w:rFonts w:hint="eastAsia"/>
        </w:rPr>
        <w:t>ただし、ガイドラインはあくまでも目安であり「必ず守らなくてはならない」ものではなく、実態に合わせた運用</w:t>
      </w:r>
      <w:r w:rsidR="00465D71">
        <w:rPr>
          <w:rFonts w:hint="eastAsia"/>
        </w:rPr>
        <w:t>を行うことが大切である。</w:t>
      </w:r>
    </w:p>
    <w:p w14:paraId="5DFF0DCB" w14:textId="77777777" w:rsidR="00B0102F" w:rsidRDefault="00B0102F" w:rsidP="00A32C3D">
      <w:pPr>
        <w:pStyle w:val="a0"/>
        <w:ind w:firstLineChars="0"/>
      </w:pPr>
    </w:p>
    <w:p w14:paraId="36982A60" w14:textId="77777777" w:rsidR="004B5EAC" w:rsidRDefault="004B5EAC" w:rsidP="004B5EAC">
      <w:pPr>
        <w:pStyle w:val="1"/>
      </w:pPr>
      <w:bookmarkStart w:id="1" w:name="_Toc193320191"/>
      <w:r>
        <w:rPr>
          <w:rFonts w:hint="eastAsia"/>
        </w:rPr>
        <w:t>ユーザーインターフェイス上の規則</w:t>
      </w:r>
      <w:bookmarkEnd w:id="1"/>
    </w:p>
    <w:p w14:paraId="069E7102" w14:textId="1A6C8572" w:rsidR="004B5EAC" w:rsidRDefault="004B5EAC" w:rsidP="004B5EAC">
      <w:pPr>
        <w:widowControl/>
        <w:jc w:val="left"/>
      </w:pPr>
      <w:r>
        <w:rPr>
          <w:rFonts w:hint="eastAsia"/>
        </w:rPr>
        <w:t>以下の規則性のもとで、本ガイドラインを作成している。</w:t>
      </w:r>
    </w:p>
    <w:p w14:paraId="0761FBD3" w14:textId="129DD18D" w:rsidR="004B5EAC" w:rsidRDefault="004B5EAC" w:rsidP="00860BE4">
      <w:pPr>
        <w:pStyle w:val="2"/>
      </w:pPr>
      <w:bookmarkStart w:id="2" w:name="_Toc193320192"/>
      <w:r>
        <w:rPr>
          <w:rFonts w:hint="eastAsia"/>
        </w:rPr>
        <w:t>操作体系は左から右へ</w:t>
      </w:r>
      <w:r w:rsidR="00371976">
        <w:rPr>
          <w:rFonts w:hint="eastAsia"/>
        </w:rPr>
        <w:t>、下から上へ</w:t>
      </w:r>
      <w:bookmarkEnd w:id="2"/>
    </w:p>
    <w:p w14:paraId="14652700" w14:textId="04EF5371" w:rsidR="004B5EAC" w:rsidRDefault="004B5EAC" w:rsidP="004B5EAC">
      <w:pPr>
        <w:pStyle w:val="a0"/>
      </w:pPr>
      <w:r>
        <w:rPr>
          <w:rFonts w:hint="eastAsia"/>
        </w:rPr>
        <w:t>日本語や英語など本システムが対象とする言語の一般的な表現方法に従い、ユーザーの視線は左から右に移動し右端まで移動したら左下に移動しそこからまた右に移動することを前提とする</w:t>
      </w:r>
      <w:r>
        <w:rPr>
          <w:rStyle w:val="afd"/>
        </w:rPr>
        <w:footnoteReference w:id="1"/>
      </w:r>
      <w:r>
        <w:rPr>
          <w:rFonts w:hint="eastAsia"/>
        </w:rPr>
        <w:t>。</w:t>
      </w:r>
    </w:p>
    <w:p w14:paraId="55067391" w14:textId="55CD1F6E" w:rsidR="004B5EAC" w:rsidRDefault="004B5EAC" w:rsidP="00D74E1A">
      <w:pPr>
        <w:pStyle w:val="3"/>
        <w:spacing w:before="180" w:after="90"/>
        <w:ind w:firstLine="210"/>
      </w:pPr>
      <w:r>
        <w:rPr>
          <w:rFonts w:hint="eastAsia"/>
        </w:rPr>
        <w:t>「次」の操作は右側</w:t>
      </w:r>
    </w:p>
    <w:p w14:paraId="117D61F3" w14:textId="627E519F" w:rsidR="00D74E1A" w:rsidRDefault="00D74E1A" w:rsidP="00D74E1A">
      <w:pPr>
        <w:pStyle w:val="a0"/>
      </w:pPr>
      <w:r>
        <w:rPr>
          <w:rFonts w:hint="eastAsia"/>
        </w:rPr>
        <w:t>本体系に則ると、ユーザーにとって「次に行うべき操作に必要なインターフェイス」は右側に設置するのが妥当となる。</w:t>
      </w:r>
      <w:r w:rsidR="00F900E3">
        <w:rPr>
          <w:rFonts w:hint="eastAsia"/>
        </w:rPr>
        <w:t>アラートダイアログなど。</w:t>
      </w:r>
    </w:p>
    <w:p w14:paraId="6F22377C" w14:textId="2D011C15" w:rsidR="00F900E3" w:rsidRPr="00D74E1A" w:rsidRDefault="00F900E3" w:rsidP="00D74E1A">
      <w:pPr>
        <w:pStyle w:val="a0"/>
      </w:pPr>
      <w:r>
        <w:rPr>
          <w:rFonts w:hint="eastAsia"/>
          <w:noProof/>
        </w:rPr>
        <mc:AlternateContent>
          <mc:Choice Requires="wpc">
            <w:drawing>
              <wp:inline distT="0" distB="0" distL="0" distR="0" wp14:anchorId="1E9F2B05" wp14:editId="39199106">
                <wp:extent cx="5486400" cy="1438558"/>
                <wp:effectExtent l="0" t="0" r="0" b="9525"/>
                <wp:docPr id="1989556010"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32961826" name="図 832961826">
                            <a:extLst>
                              <a:ext uri="{FF2B5EF4-FFF2-40B4-BE49-F238E27FC236}">
                                <a16:creationId xmlns:a16="http://schemas.microsoft.com/office/drawing/2014/main" id="{C9F3E224-872C-5238-EC83-83D7F8F9155C}"/>
                              </a:ext>
                            </a:extLst>
                          </pic:cNvPr>
                          <pic:cNvPicPr>
                            <a:picLocks noChangeAspect="1"/>
                          </pic:cNvPicPr>
                        </pic:nvPicPr>
                        <pic:blipFill>
                          <a:blip r:embed="rId12"/>
                          <a:stretch>
                            <a:fillRect/>
                          </a:stretch>
                        </pic:blipFill>
                        <pic:spPr>
                          <a:xfrm>
                            <a:off x="1323000" y="0"/>
                            <a:ext cx="3309264" cy="1402559"/>
                          </a:xfrm>
                          <a:prstGeom prst="rect">
                            <a:avLst/>
                          </a:prstGeom>
                        </pic:spPr>
                      </pic:pic>
                      <wps:wsp>
                        <wps:cNvPr id="1587455274" name="四角形: 角を丸くする 1587455274">
                          <a:extLst>
                            <a:ext uri="{FF2B5EF4-FFF2-40B4-BE49-F238E27FC236}">
                              <a16:creationId xmlns:a16="http://schemas.microsoft.com/office/drawing/2014/main" id="{6D6C5B88-1DF5-BF7C-F36B-E602E3F626C3}"/>
                            </a:ext>
                          </a:extLst>
                        </wps:cNvPr>
                        <wps:cNvSpPr/>
                        <wps:spPr>
                          <a:xfrm>
                            <a:off x="3733576" y="970010"/>
                            <a:ext cx="818147" cy="312822"/>
                          </a:xfrm>
                          <a:prstGeom prst="roundRect">
                            <a:avLst/>
                          </a:prstGeom>
                          <a:solidFill>
                            <a:schemeClr val="accent6">
                              <a:lumMod val="75000"/>
                            </a:schemeClr>
                          </a:solid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4F8B4609" w14:textId="77777777" w:rsidR="00F900E3" w:rsidRDefault="00F900E3" w:rsidP="00F900E3">
                              <w:pPr>
                                <w:jc w:val="center"/>
                                <w:rPr>
                                  <w:rFonts w:asciiTheme="minorHAnsi" w:eastAsiaTheme="minorEastAsia" w:cstheme="minorBidi"/>
                                  <w:color w:val="FFFFFF" w:themeColor="background1"/>
                                  <w:kern w:val="24"/>
                                  <w:sz w:val="24"/>
                                </w:rPr>
                              </w:pPr>
                              <w:r>
                                <w:rPr>
                                  <w:rFonts w:asciiTheme="minorHAnsi" w:eastAsiaTheme="minorEastAsia" w:cstheme="minorBidi" w:hint="eastAsia"/>
                                  <w:color w:val="FFFFFF" w:themeColor="background1"/>
                                  <w:kern w:val="24"/>
                                </w:rPr>
                                <w:t>O.K</w:t>
                              </w:r>
                            </w:p>
                          </w:txbxContent>
                        </wps:txbx>
                        <wps:bodyPr rtlCol="0" anchor="ctr"/>
                      </wps:wsp>
                    </wpc:wpc>
                  </a:graphicData>
                </a:graphic>
              </wp:inline>
            </w:drawing>
          </mc:Choice>
          <mc:Fallback>
            <w:pict>
              <v:group w14:anchorId="1E9F2B05" id="キャンバス 1" o:spid="_x0000_s1026" editas="canvas" style="width:6in;height:113.25pt;mso-position-horizontal-relative:char;mso-position-vertical-relative:line" coordsize="54864,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4382;visibility:visible;mso-wrap-style:square" filled="t">
                  <v:fill o:detectmouseclick="t"/>
                  <v:path o:connecttype="none"/>
                </v:shape>
                <v:shape id="図 832961826" o:spid="_x0000_s1028" type="#_x0000_t75" style="position:absolute;left:13230;width:33092;height:1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">
                  <v:imagedata r:id="rId13" o:title=""/>
                </v:shape>
                <v:roundrect id="四角形: 角を丸くする 1587455274" o:spid="_x0000_s1029" style="position:absolute;left:37335;top:9700;width:8182;height:31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" fillcolor="#538135 [2409]" strokecolor="gray [1629]" strokeweight="1.5pt">
                  <v:stroke joinstyle="miter"/>
                  <v:textbox>
                    <w:txbxContent>
                      <w:p w14:paraId="4F8B4609" w14:textId="77777777" w:rsidR="00F900E3" w:rsidRDefault="00F900E3" w:rsidP="00F900E3">
                        <w:pPr>
                          <w:jc w:val="center"/>
                          <w:rPr>
                            <w:rFonts w:asciiTheme="minorHAnsi" w:eastAsiaTheme="minorEastAsia" w:cstheme="minorBidi"/>
                            <w:color w:val="FFFFFF" w:themeColor="background1"/>
                            <w:kern w:val="24"/>
                            <w:sz w:val="24"/>
                          </w:rPr>
                        </w:pPr>
                        <w:r>
                          <w:rPr>
                            <w:rFonts w:asciiTheme="minorHAnsi" w:eastAsiaTheme="minorEastAsia" w:cstheme="minorBidi" w:hint="eastAsia"/>
                            <w:color w:val="FFFFFF" w:themeColor="background1"/>
                            <w:kern w:val="24"/>
                          </w:rPr>
                          <w:t>O.K</w:t>
                        </w:r>
                      </w:p>
                    </w:txbxContent>
                  </v:textbox>
                </v:roundrect>
                <w10:anchorlock/>
              </v:group>
            </w:pict>
          </mc:Fallback>
        </mc:AlternateContent>
      </w:r>
    </w:p>
    <w:p w14:paraId="738C5811" w14:textId="1D21D0E7" w:rsidR="004B5EAC" w:rsidRDefault="004B5EAC" w:rsidP="00371976">
      <w:pPr>
        <w:pStyle w:val="3"/>
        <w:spacing w:before="180" w:after="90"/>
        <w:ind w:firstLine="210"/>
      </w:pPr>
      <w:r>
        <w:rPr>
          <w:rFonts w:hint="eastAsia"/>
        </w:rPr>
        <w:t>「戻る」</w:t>
      </w:r>
      <w:r w:rsidR="00371976">
        <w:rPr>
          <w:rFonts w:hint="eastAsia"/>
        </w:rPr>
        <w:t>操作</w:t>
      </w:r>
      <w:r>
        <w:rPr>
          <w:rFonts w:hint="eastAsia"/>
        </w:rPr>
        <w:t>は左</w:t>
      </w:r>
      <w:r w:rsidR="00371976">
        <w:rPr>
          <w:rFonts w:hint="eastAsia"/>
        </w:rPr>
        <w:t>側</w:t>
      </w:r>
    </w:p>
    <w:p w14:paraId="1612051A" w14:textId="77777777" w:rsidR="006C5FDC" w:rsidRDefault="00F900E3" w:rsidP="006C5FDC">
      <w:pPr>
        <w:pStyle w:val="a0"/>
      </w:pPr>
      <w:r>
        <w:rPr>
          <w:rFonts w:hint="eastAsia"/>
        </w:rPr>
        <w:t>今の画面の前だったりキャンセルするような動作だったりすると左側にインターフェイスを設置することで、「進む」との一貫性が取れユーザーの意識に合わせることができる。</w:t>
      </w:r>
      <w:r w:rsidR="006C5FDC">
        <w:rPr>
          <w:rFonts w:hint="eastAsia"/>
        </w:rPr>
        <w:t>ステップ移動する際の操作ボタンなど。</w:t>
      </w:r>
    </w:p>
    <w:p w14:paraId="4C5A6E0B" w14:textId="77777777" w:rsidR="006C5FDC" w:rsidRDefault="006C5FDC" w:rsidP="006C5FDC">
      <w:pPr>
        <w:pStyle w:val="a0"/>
      </w:pPr>
      <w:r>
        <w:rPr>
          <w:noProof/>
        </w:rPr>
        <w:lastRenderedPageBreak/>
        <w:drawing>
          <wp:inline distT="0" distB="0" distL="0" distR="0" wp14:anchorId="5D39B328" wp14:editId="099AE85E">
            <wp:extent cx="6188710" cy="601345"/>
            <wp:effectExtent l="0" t="0" r="2540" b="8255"/>
            <wp:docPr id="12390560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56078" name=""/>
                    <pic:cNvPicPr/>
                  </pic:nvPicPr>
                  <pic:blipFill>
                    <a:blip r:embed="rId14"/>
                    <a:stretch>
                      <a:fillRect/>
                    </a:stretch>
                  </pic:blipFill>
                  <pic:spPr>
                    <a:xfrm>
                      <a:off x="0" y="0"/>
                      <a:ext cx="6188710" cy="601345"/>
                    </a:xfrm>
                    <a:prstGeom prst="rect">
                      <a:avLst/>
                    </a:prstGeom>
                  </pic:spPr>
                </pic:pic>
              </a:graphicData>
            </a:graphic>
          </wp:inline>
        </w:drawing>
      </w:r>
    </w:p>
    <w:p w14:paraId="6CA489E8" w14:textId="4A45CA3A" w:rsidR="00F900E3" w:rsidRDefault="00F900E3" w:rsidP="00F900E3">
      <w:pPr>
        <w:pStyle w:val="a0"/>
      </w:pPr>
    </w:p>
    <w:p w14:paraId="396DD48B" w14:textId="77777777" w:rsidR="004B5EAC" w:rsidRDefault="004B5EAC" w:rsidP="00F900E3">
      <w:pPr>
        <w:pStyle w:val="3"/>
        <w:spacing w:before="180" w:after="90"/>
        <w:ind w:firstLine="210"/>
      </w:pPr>
      <w:r>
        <w:rPr>
          <w:rFonts w:hint="eastAsia"/>
        </w:rPr>
        <w:t>期待する操作は右に配置し、副次的な操作は左に配置する。</w:t>
      </w:r>
    </w:p>
    <w:p w14:paraId="330ED0FF" w14:textId="43349666" w:rsidR="00F900E3" w:rsidRDefault="00F900E3" w:rsidP="00F900E3">
      <w:pPr>
        <w:pStyle w:val="a0"/>
      </w:pPr>
      <w:r>
        <w:rPr>
          <w:rFonts w:hint="eastAsia"/>
        </w:rPr>
        <w:t>継続的な操作をユーザーに要求する場合は、ユーザーに「右へ」「下へ」と操作していけば完了するというナビゲーション意識をもたせることができる。</w:t>
      </w:r>
    </w:p>
    <w:p w14:paraId="2521A458" w14:textId="14852407" w:rsidR="00F900E3" w:rsidRDefault="00F900E3" w:rsidP="00F900E3">
      <w:pPr>
        <w:pStyle w:val="a0"/>
      </w:pPr>
      <w:r>
        <w:rPr>
          <w:rFonts w:hint="eastAsia"/>
        </w:rPr>
        <w:t>逆に戻りたいと思った時には自分の視線を戻す方向である左側に表示される「キャンセル」「戻る」などのインターフェイスを設置するとユーザーの意識に沿ったものとなり把握しやすくなる。</w:t>
      </w:r>
    </w:p>
    <w:p w14:paraId="44620AF3" w14:textId="2E765263" w:rsidR="006C5FDC" w:rsidRDefault="006C5FDC" w:rsidP="006C5FDC">
      <w:pPr>
        <w:pStyle w:val="a0"/>
      </w:pPr>
      <w:r>
        <w:rPr>
          <w:rFonts w:hint="eastAsia"/>
        </w:rPr>
        <w:t>確認ダイアログにおけるキャンセルボタンとOKボタンの配置など。</w:t>
      </w:r>
    </w:p>
    <w:p w14:paraId="26B28EE7" w14:textId="6BB2493F" w:rsidR="00F900E3" w:rsidRDefault="006C5FDC" w:rsidP="00F900E3">
      <w:pPr>
        <w:pStyle w:val="a0"/>
      </w:pPr>
      <w:r>
        <w:rPr>
          <w:rFonts w:hint="eastAsia"/>
          <w:noProof/>
        </w:rPr>
        <mc:AlternateContent>
          <mc:Choice Requires="wpc">
            <w:drawing>
              <wp:inline distT="0" distB="0" distL="0" distR="0" wp14:anchorId="31B0D5B9" wp14:editId="6803D9F8">
                <wp:extent cx="5486400" cy="1438558"/>
                <wp:effectExtent l="0" t="0" r="0" b="9525"/>
                <wp:docPr id="1669053685" name="キャンバス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9982449" name="図 49982449">
                            <a:extLst>
                              <a:ext uri="{FF2B5EF4-FFF2-40B4-BE49-F238E27FC236}">
                                <a16:creationId xmlns:a16="http://schemas.microsoft.com/office/drawing/2014/main" id="{BF350631-7B0A-FBC8-9773-4170089755B0}"/>
                              </a:ext>
                            </a:extLst>
                          </pic:cNvPr>
                          <pic:cNvPicPr>
                            <a:picLocks noChangeAspect="1"/>
                          </pic:cNvPicPr>
                        </pic:nvPicPr>
                        <pic:blipFill>
                          <a:blip r:embed="rId15"/>
                          <a:stretch>
                            <a:fillRect/>
                          </a:stretch>
                        </pic:blipFill>
                        <pic:spPr>
                          <a:xfrm>
                            <a:off x="1140758" y="0"/>
                            <a:ext cx="3298611" cy="1402559"/>
                          </a:xfrm>
                          <a:prstGeom prst="rect">
                            <a:avLst/>
                          </a:prstGeom>
                        </pic:spPr>
                      </pic:pic>
                      <wps:wsp>
                        <wps:cNvPr id="135675901" name="四角形: 角を丸くする 135675901">
                          <a:extLst>
                            <a:ext uri="{FF2B5EF4-FFF2-40B4-BE49-F238E27FC236}">
                              <a16:creationId xmlns:a16="http://schemas.microsoft.com/office/drawing/2014/main" id="{9D361CDE-77F0-3833-7898-D7FB9880C8C2}"/>
                            </a:ext>
                          </a:extLst>
                        </wps:cNvPr>
                        <wps:cNvSpPr/>
                        <wps:spPr>
                          <a:xfrm>
                            <a:off x="2446767" y="995110"/>
                            <a:ext cx="1026695" cy="312822"/>
                          </a:xfrm>
                          <a:prstGeom prst="roundRect">
                            <a:avLst/>
                          </a:prstGeom>
                          <a:solidFill>
                            <a:schemeClr val="bg1">
                              <a:lumMod val="95000"/>
                            </a:schemeClr>
                          </a:solid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051AEAFB" w14:textId="77777777" w:rsidR="006C5FDC" w:rsidRDefault="006C5FDC" w:rsidP="006C5FDC">
                              <w:pPr>
                                <w:jc w:val="center"/>
                                <w:rPr>
                                  <w:rFonts w:asciiTheme="minorHAnsi" w:eastAsiaTheme="minorEastAsia" w:cstheme="minorBidi"/>
                                  <w:color w:val="000000" w:themeColor="text1"/>
                                  <w:kern w:val="24"/>
                                  <w:sz w:val="24"/>
                                </w:rPr>
                              </w:pPr>
                              <w:r>
                                <w:rPr>
                                  <w:rFonts w:asciiTheme="minorHAnsi" w:eastAsiaTheme="minorEastAsia" w:cstheme="minorBidi" w:hint="eastAsia"/>
                                  <w:color w:val="000000" w:themeColor="text1"/>
                                  <w:kern w:val="24"/>
                                </w:rPr>
                                <w:t>キャンセル</w:t>
                              </w:r>
                            </w:p>
                          </w:txbxContent>
                        </wps:txbx>
                        <wps:bodyPr rtlCol="0" anchor="ctr"/>
                      </wps:wsp>
                      <wps:wsp>
                        <wps:cNvPr id="811518073" name="四角形: 角を丸くする 811518073">
                          <a:extLst>
                            <a:ext uri="{FF2B5EF4-FFF2-40B4-BE49-F238E27FC236}">
                              <a16:creationId xmlns:a16="http://schemas.microsoft.com/office/drawing/2014/main" id="{FC956896-01CA-3EAC-B00C-36A15A2D12E8}"/>
                            </a:ext>
                          </a:extLst>
                        </wps:cNvPr>
                        <wps:cNvSpPr/>
                        <wps:spPr>
                          <a:xfrm>
                            <a:off x="3505546" y="986570"/>
                            <a:ext cx="818147" cy="312822"/>
                          </a:xfrm>
                          <a:prstGeom prst="roundRect">
                            <a:avLst/>
                          </a:prstGeom>
                          <a:solidFill>
                            <a:schemeClr val="accent6">
                              <a:lumMod val="75000"/>
                            </a:schemeClr>
                          </a:solid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74B55607" w14:textId="77777777" w:rsidR="006C5FDC" w:rsidRDefault="006C5FDC" w:rsidP="006C5FDC">
                              <w:pPr>
                                <w:jc w:val="center"/>
                                <w:rPr>
                                  <w:rFonts w:asciiTheme="minorHAnsi" w:eastAsiaTheme="minorEastAsia" w:cstheme="minorBidi"/>
                                  <w:color w:val="FFFFFF" w:themeColor="background1"/>
                                  <w:kern w:val="24"/>
                                  <w:sz w:val="24"/>
                                </w:rPr>
                              </w:pPr>
                              <w:r>
                                <w:rPr>
                                  <w:rFonts w:asciiTheme="minorHAnsi" w:eastAsiaTheme="minorEastAsia" w:cstheme="minorBidi" w:hint="eastAsia"/>
                                  <w:color w:val="FFFFFF" w:themeColor="background1"/>
                                  <w:kern w:val="24"/>
                                </w:rPr>
                                <w:t>O.K</w:t>
                              </w:r>
                            </w:p>
                          </w:txbxContent>
                        </wps:txbx>
                        <wps:bodyPr rtlCol="0" anchor="ctr"/>
                      </wps:wsp>
                    </wpc:wpc>
                  </a:graphicData>
                </a:graphic>
              </wp:inline>
            </w:drawing>
          </mc:Choice>
          <mc:Fallback>
            <w:pict>
              <v:group w14:anchorId="31B0D5B9" id="キャンバス 2" o:spid="_x0000_s1030" editas="canvas" style="width:6in;height:113.25pt;mso-position-horizontal-relative:char;mso-position-vertical-relative:line" coordsize="54864,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">
                <v:shape id="_x0000_s1031" type="#_x0000_t75" style="position:absolute;width:54864;height:14382;visibility:visible;mso-wrap-style:square" filled="t">
                  <v:fill o:detectmouseclick="t"/>
                  <v:path o:connecttype="none"/>
                </v:shape>
                <v:shape id="図 49982449" o:spid="_x0000_s1032" type="#_x0000_t75" style="position:absolute;left:11407;width:32986;height:1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">
                  <v:imagedata r:id="rId16" o:title=""/>
                </v:shape>
                <v:roundrect id="四角形: 角を丸くする 135675901" o:spid="_x0000_s1033" style="position:absolute;left:24467;top:9951;width:10267;height:31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" fillcolor="#f2f2f2 [3052]" strokecolor="gray [1629]" strokeweight="1.5pt">
                  <v:stroke joinstyle="miter"/>
                  <v:textbox>
                    <w:txbxContent>
                      <w:p w14:paraId="051AEAFB" w14:textId="77777777" w:rsidR="006C5FDC" w:rsidRDefault="006C5FDC" w:rsidP="006C5FDC">
                        <w:pPr>
                          <w:jc w:val="center"/>
                          <w:rPr>
                            <w:rFonts w:asciiTheme="minorHAnsi" w:eastAsiaTheme="minorEastAsia" w:cstheme="minorBidi"/>
                            <w:color w:val="000000" w:themeColor="text1"/>
                            <w:kern w:val="24"/>
                            <w:sz w:val="24"/>
                          </w:rPr>
                        </w:pPr>
                        <w:r>
                          <w:rPr>
                            <w:rFonts w:asciiTheme="minorHAnsi" w:eastAsiaTheme="minorEastAsia" w:cstheme="minorBidi" w:hint="eastAsia"/>
                            <w:color w:val="000000" w:themeColor="text1"/>
                            <w:kern w:val="24"/>
                          </w:rPr>
                          <w:t>キャンセル</w:t>
                        </w:r>
                      </w:p>
                    </w:txbxContent>
                  </v:textbox>
                </v:roundrect>
                <v:roundrect id="四角形: 角を丸くする 811518073" o:spid="_x0000_s1034" style="position:absolute;left:35055;top:9865;width:8181;height:31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" fillcolor="#538135 [2409]" strokecolor="gray [1629]" strokeweight="1.5pt">
                  <v:stroke joinstyle="miter"/>
                  <v:textbox>
                    <w:txbxContent>
                      <w:p w14:paraId="74B55607" w14:textId="77777777" w:rsidR="006C5FDC" w:rsidRDefault="006C5FDC" w:rsidP="006C5FDC">
                        <w:pPr>
                          <w:jc w:val="center"/>
                          <w:rPr>
                            <w:rFonts w:asciiTheme="minorHAnsi" w:eastAsiaTheme="minorEastAsia" w:cstheme="minorBidi"/>
                            <w:color w:val="FFFFFF" w:themeColor="background1"/>
                            <w:kern w:val="24"/>
                            <w:sz w:val="24"/>
                          </w:rPr>
                        </w:pPr>
                        <w:r>
                          <w:rPr>
                            <w:rFonts w:asciiTheme="minorHAnsi" w:eastAsiaTheme="minorEastAsia" w:cstheme="minorBidi" w:hint="eastAsia"/>
                            <w:color w:val="FFFFFF" w:themeColor="background1"/>
                            <w:kern w:val="24"/>
                          </w:rPr>
                          <w:t>O.K</w:t>
                        </w:r>
                      </w:p>
                    </w:txbxContent>
                  </v:textbox>
                </v:roundrect>
                <w10:anchorlock/>
              </v:group>
            </w:pict>
          </mc:Fallback>
        </mc:AlternateContent>
      </w:r>
    </w:p>
    <w:p w14:paraId="2ADED5C1" w14:textId="66581CA2" w:rsidR="00D66938" w:rsidRDefault="00D66938" w:rsidP="00860BE4">
      <w:pPr>
        <w:pStyle w:val="2"/>
      </w:pPr>
      <w:bookmarkStart w:id="3" w:name="_Toc193320193"/>
      <w:r>
        <w:rPr>
          <w:rFonts w:hint="eastAsia"/>
        </w:rPr>
        <w:t>アクション</w:t>
      </w:r>
      <w:r w:rsidR="009051E9">
        <w:rPr>
          <w:rFonts w:hint="eastAsia"/>
        </w:rPr>
        <w:t>・</w:t>
      </w:r>
      <w:r>
        <w:rPr>
          <w:rFonts w:hint="eastAsia"/>
        </w:rPr>
        <w:t>参照</w:t>
      </w:r>
      <w:r w:rsidR="009051E9">
        <w:rPr>
          <w:rFonts w:hint="eastAsia"/>
        </w:rPr>
        <w:t>・文言を明確に判別できること</w:t>
      </w:r>
      <w:bookmarkEnd w:id="3"/>
    </w:p>
    <w:p w14:paraId="75CEB21D" w14:textId="51BE8B20" w:rsidR="009051E9" w:rsidRDefault="009051E9" w:rsidP="009051E9">
      <w:pPr>
        <w:pStyle w:val="a0"/>
      </w:pPr>
      <w:r>
        <w:rPr>
          <w:rFonts w:hint="eastAsia"/>
        </w:rPr>
        <w:t>ユーザーに与える情報としてこの3つの判別をする。</w:t>
      </w:r>
    </w:p>
    <w:p w14:paraId="6BE6D70B" w14:textId="438A27B7" w:rsidR="009051E9" w:rsidRDefault="009051E9" w:rsidP="009051E9">
      <w:pPr>
        <w:pStyle w:val="af4"/>
      </w:pPr>
      <w:r>
        <w:rPr>
          <w:rFonts w:hint="eastAsia"/>
        </w:rPr>
        <w:t>アクション</w:t>
      </w:r>
      <w:r>
        <w:tab/>
      </w:r>
      <w:r>
        <w:rPr>
          <w:rFonts w:hint="eastAsia"/>
        </w:rPr>
        <w:t>ユーザーになんらかの操作を要求するインターフェイス</w:t>
      </w:r>
      <w:r w:rsidR="005C3B11">
        <w:rPr>
          <w:rFonts w:hint="eastAsia"/>
        </w:rPr>
        <w:t>。ボタンを用いる。</w:t>
      </w:r>
    </w:p>
    <w:p w14:paraId="49A4ECC9" w14:textId="3CFEBB0C" w:rsidR="009051E9" w:rsidRDefault="009051E9" w:rsidP="009051E9">
      <w:pPr>
        <w:pStyle w:val="af4"/>
      </w:pPr>
      <w:r>
        <w:rPr>
          <w:rFonts w:hint="eastAsia"/>
        </w:rPr>
        <w:t>参照</w:t>
      </w:r>
      <w:r>
        <w:tab/>
      </w:r>
      <w:r>
        <w:rPr>
          <w:rFonts w:hint="eastAsia"/>
        </w:rPr>
        <w:t>ユーザーが情報を得るために与える導線</w:t>
      </w:r>
      <w:r w:rsidR="005C3B11">
        <w:rPr>
          <w:rFonts w:hint="eastAsia"/>
        </w:rPr>
        <w:t>。リンクを用い、ボタンと混同させない。</w:t>
      </w:r>
    </w:p>
    <w:p w14:paraId="05D9F080" w14:textId="7231C14B" w:rsidR="009051E9" w:rsidRDefault="005C3B11" w:rsidP="00BD534D">
      <w:pPr>
        <w:pStyle w:val="af4"/>
      </w:pPr>
      <w:r>
        <w:rPr>
          <w:rFonts w:hint="eastAsia"/>
        </w:rPr>
        <w:t>文言</w:t>
      </w:r>
      <w:r>
        <w:tab/>
      </w:r>
      <w:r>
        <w:rPr>
          <w:rFonts w:hint="eastAsia"/>
        </w:rPr>
        <w:t>ユーザーに読ませて情報を与える。地の文であるが、強調するなどの装飾をする場合はリンクと混同させないようにする。</w:t>
      </w:r>
    </w:p>
    <w:p w14:paraId="2BDC9EA3" w14:textId="45466C80" w:rsidR="00BD534D" w:rsidRDefault="00BD534D" w:rsidP="00BD534D">
      <w:pPr>
        <w:pStyle w:val="3"/>
        <w:spacing w:before="180" w:after="90"/>
        <w:ind w:firstLine="210"/>
      </w:pPr>
      <w:r>
        <w:rPr>
          <w:rFonts w:hint="eastAsia"/>
        </w:rPr>
        <w:t>ボタンをリンクとして使用しない。</w:t>
      </w:r>
    </w:p>
    <w:p w14:paraId="2B525697" w14:textId="44FF591C" w:rsidR="00F000C3" w:rsidRPr="00F000C3" w:rsidRDefault="00F000C3" w:rsidP="00F000C3">
      <w:pPr>
        <w:pStyle w:val="a0"/>
      </w:pPr>
      <w:r>
        <w:rPr>
          <w:rFonts w:hint="eastAsia"/>
        </w:rPr>
        <w:t>使用してはいけない例</w:t>
      </w:r>
    </w:p>
    <w:p w14:paraId="7B85AD48" w14:textId="2DBCC63A" w:rsidR="00BD534D" w:rsidRPr="00BD534D" w:rsidRDefault="00BD534D" w:rsidP="00BD534D">
      <w:pPr>
        <w:pStyle w:val="a0"/>
      </w:pPr>
      <w:r>
        <w:rPr>
          <w:rFonts w:hint="eastAsia"/>
          <w:noProof/>
        </w:rPr>
        <mc:AlternateContent>
          <mc:Choice Requires="wpc">
            <w:drawing>
              <wp:inline distT="0" distB="0" distL="0" distR="0" wp14:anchorId="3E0D6487" wp14:editId="5CA5F192">
                <wp:extent cx="5486400" cy="550285"/>
                <wp:effectExtent l="0" t="0" r="0" b="2540"/>
                <wp:docPr id="2057107849" name="キャンバス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89890874" name="図 589890874"/>
                          <pic:cNvPicPr>
                            <a:picLocks noChangeAspect="1"/>
                          </pic:cNvPicPr>
                        </pic:nvPicPr>
                        <pic:blipFill>
                          <a:blip r:embed="rId17"/>
                          <a:stretch>
                            <a:fillRect/>
                          </a:stretch>
                        </pic:blipFill>
                        <pic:spPr>
                          <a:xfrm>
                            <a:off x="471472" y="35999"/>
                            <a:ext cx="2809524" cy="514286"/>
                          </a:xfrm>
                          <a:prstGeom prst="rect">
                            <a:avLst/>
                          </a:prstGeom>
                        </pic:spPr>
                      </pic:pic>
                      <wps:wsp>
                        <wps:cNvPr id="403736452" name="十字形 403736452"/>
                        <wps:cNvSpPr/>
                        <wps:spPr>
                          <a:xfrm rot="2700000">
                            <a:off x="123825" y="112134"/>
                            <a:ext cx="288000" cy="288000"/>
                          </a:xfrm>
                          <a:prstGeom prst="plus">
                            <a:avLst>
                              <a:gd name="adj" fmla="val 37352"/>
                            </a:avLst>
                          </a:prstGeom>
                          <a:solidFill>
                            <a:srgbClr val="FF0000"/>
                          </a:solidFill>
                          <a:ln>
                            <a:noFill/>
                          </a:ln>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51F3FAE2">
              <v:group id="キャンバス 3" style="width:6in;height:43.35pt;mso-position-horizontal-relative:char;mso-position-vertical-relative:line" coordsize="54864,5499" o:spid="_x0000_s1026" editas="canvas" w14:anchorId="2142396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">
                <v:shape id="_x0000_s1027" style="position:absolute;width:54864;height:5499;visibility:visible;mso-wrap-style:square" filled="t" type="#_x0000_t75">
                  <v:fill o:detectmouseclick="t"/>
                  <v:path o:connecttype="none"/>
                </v:shape>
                <v:shape id="図 589890874" style="position:absolute;left:4714;top:359;width:28095;height:514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">
                  <v:imagedata o:title="" r:id="rId18"/>
                </v:shape>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limo="10800,10800" textboxrect="0,0,21600,21600;5400,5400,16200,16200;10800,10800,10800,10800" gradientshapeok="t" o:connecttype="custom" o:connectlocs="@8,0;0,@9;@8,@7;@6,@9"/>
                  <v:handles>
                    <v:h position="#0,topLeft" switch="" xrange="0,10800"/>
                  </v:handles>
                </v:shapetype>
                <v:shape id="十字形 403736452" style="position:absolute;left:1238;top:1121;width:2880;height:2880;rotation:45;visibility:visible;mso-wrap-style:square;v-text-anchor:middle" o:spid="_x0000_s1029" fillcolor="red" stroked="f" strokeweight="1.5pt" type="#_x0000_t11" adj="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"/>
                <w10:anchorlock/>
              </v:group>
            </w:pict>
          </mc:Fallback>
        </mc:AlternateContent>
      </w:r>
    </w:p>
    <w:p w14:paraId="6AF8B407" w14:textId="6491B7D6" w:rsidR="00BD534D" w:rsidRDefault="00BD534D" w:rsidP="00BD534D">
      <w:pPr>
        <w:pStyle w:val="3"/>
        <w:spacing w:before="180" w:after="90"/>
        <w:ind w:firstLine="210"/>
      </w:pPr>
      <w:r>
        <w:rPr>
          <w:rFonts w:hint="eastAsia"/>
        </w:rPr>
        <w:t>リンクは文言と捉えられないように下線を引くなどの工夫をする。</w:t>
      </w:r>
    </w:p>
    <w:p w14:paraId="4429912A" w14:textId="32BD75A0" w:rsidR="00BD534D" w:rsidRDefault="004A1A08" w:rsidP="00BD534D">
      <w:pPr>
        <w:pStyle w:val="a0"/>
      </w:pPr>
      <w:r>
        <w:rPr>
          <w:noProof/>
        </w:rPr>
        <w:drawing>
          <wp:inline distT="0" distB="0" distL="0" distR="0" wp14:anchorId="29563BB7" wp14:editId="2A2C5F24">
            <wp:extent cx="3700547" cy="447783"/>
            <wp:effectExtent l="0" t="0" r="0" b="9525"/>
            <wp:docPr id="20820022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2276" name=""/>
                    <pic:cNvPicPr/>
                  </pic:nvPicPr>
                  <pic:blipFill>
                    <a:blip r:embed="rId19"/>
                    <a:stretch>
                      <a:fillRect/>
                    </a:stretch>
                  </pic:blipFill>
                  <pic:spPr>
                    <a:xfrm>
                      <a:off x="0" y="0"/>
                      <a:ext cx="3731595" cy="451540"/>
                    </a:xfrm>
                    <a:prstGeom prst="rect">
                      <a:avLst/>
                    </a:prstGeom>
                  </pic:spPr>
                </pic:pic>
              </a:graphicData>
            </a:graphic>
          </wp:inline>
        </w:drawing>
      </w:r>
    </w:p>
    <w:p w14:paraId="1FBA0ACB" w14:textId="4164E94B" w:rsidR="004A1A08" w:rsidRDefault="004A1A08" w:rsidP="00BD534D">
      <w:pPr>
        <w:pStyle w:val="a0"/>
      </w:pPr>
      <w:r>
        <w:rPr>
          <w:rFonts w:hint="eastAsia"/>
        </w:rPr>
        <w:t>さらに、外部リンクの場合は</w:t>
      </w:r>
      <w:r w:rsidRPr="004A1A08">
        <w:rPr>
          <w:noProof/>
        </w:rPr>
        <mc:AlternateContent>
          <mc:Choice Requires="wps">
            <w:drawing>
              <wp:inline distT="0" distB="0" distL="0" distR="0" wp14:anchorId="221C5EB5" wp14:editId="2995EA3C">
                <wp:extent cx="167640" cy="167640"/>
                <wp:effectExtent l="19050" t="0" r="3810" b="22860"/>
                <wp:docPr id="7" name="矢印: 右 6">
                  <a:extLst xmlns:a="http://schemas.openxmlformats.org/drawingml/2006/main">
                    <a:ext uri="{FF2B5EF4-FFF2-40B4-BE49-F238E27FC236}">
                      <a16:creationId xmlns:a16="http://schemas.microsoft.com/office/drawing/2014/main" id="{E6B8B128-F887-5E5A-98D5-AEA10951EBD1}"/>
                    </a:ext>
                  </a:extLst>
                </wp:docPr>
                <wp:cNvGraphicFramePr/>
                <a:graphic xmlns:a="http://schemas.openxmlformats.org/drawingml/2006/main">
                  <a:graphicData uri="http://schemas.microsoft.com/office/word/2010/wordprocessingShape">
                    <wps:wsp>
                      <wps:cNvSpPr/>
                      <wps:spPr>
                        <a:xfrm rot="-2700000">
                          <a:off x="0" y="0"/>
                          <a:ext cx="167640" cy="167640"/>
                        </a:xfrm>
                        <a:prstGeom prst="rightArrow">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3B435646">
              <v:shapetype id="_x0000_t13" coordsize="21600,21600" o:spt="13" adj="16200,5400" path="m@0,l@0@1,0@1,0@2@0@2@0,21600,21600,10800xe" w14:anchorId="614E1091">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矢印: 右 6" style="width:13.2pt;height:13.2pt;rotation:-45;visibility:visible;mso-wrap-style:square;mso-left-percent:-10001;mso-top-percent:-10001;mso-position-horizontal:absolute;mso-position-horizontal-relative:char;mso-position-vertical:absolute;mso-position-vertical-relative:line;mso-left-percent:-10001;mso-top-percent:-10001;v-text-anchor:middle" o:spid="_x0000_s1026" filled="f" strokecolor="gray [1629]" strokeweight="1.5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">
                <w10:anchorlock/>
              </v:shape>
            </w:pict>
          </mc:Fallback>
        </mc:AlternateContent>
      </w:r>
      <w:r>
        <w:rPr>
          <w:rFonts w:hint="eastAsia"/>
        </w:rPr>
        <w:t>を使うなどして新しい</w:t>
      </w:r>
      <w:r w:rsidRPr="004A1A08">
        <w:rPr>
          <w:rFonts w:hint="eastAsia"/>
        </w:rPr>
        <w:t>ウインドウで開くことを明確にする。</w:t>
      </w:r>
    </w:p>
    <w:p w14:paraId="739762E4" w14:textId="34D69109" w:rsidR="004A1A08" w:rsidRPr="00BD534D" w:rsidRDefault="004A1A08" w:rsidP="00BD534D">
      <w:pPr>
        <w:pStyle w:val="a0"/>
      </w:pPr>
      <w:r>
        <w:rPr>
          <w:rFonts w:hint="eastAsia"/>
          <w:noProof/>
        </w:rPr>
        <mc:AlternateContent>
          <mc:Choice Requires="wpc">
            <w:drawing>
              <wp:inline distT="0" distB="0" distL="0" distR="0" wp14:anchorId="2686E462" wp14:editId="53107F06">
                <wp:extent cx="5987210" cy="590550"/>
                <wp:effectExtent l="0" t="0" r="0" b="0"/>
                <wp:docPr id="2139509168"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15410347" name="図 715410347"/>
                          <pic:cNvPicPr>
                            <a:picLocks noChangeAspect="1"/>
                          </pic:cNvPicPr>
                        </pic:nvPicPr>
                        <pic:blipFill>
                          <a:blip r:embed="rId20"/>
                          <a:stretch>
                            <a:fillRect/>
                          </a:stretch>
                        </pic:blipFill>
                        <pic:spPr>
                          <a:xfrm>
                            <a:off x="0" y="47683"/>
                            <a:ext cx="2723809" cy="466667"/>
                          </a:xfrm>
                          <a:prstGeom prst="rect">
                            <a:avLst/>
                          </a:prstGeom>
                        </pic:spPr>
                      </pic:pic>
                      <wps:wsp>
                        <wps:cNvPr id="1577192317" name="テキスト ボックス 1577192317"/>
                        <wps:cNvSpPr txBox="1"/>
                        <wps:spPr>
                          <a:xfrm>
                            <a:off x="2782275" y="0"/>
                            <a:ext cx="3097080" cy="514350"/>
                          </a:xfrm>
                          <a:prstGeom prst="rect">
                            <a:avLst/>
                          </a:prstGeom>
                          <a:solidFill>
                            <a:schemeClr val="lt1"/>
                          </a:solidFill>
                          <a:ln w="6350">
                            <a:noFill/>
                          </a:ln>
                        </wps:spPr>
                        <wps:txbx>
                          <w:txbxContent>
                            <w:p w14:paraId="6107FE71" w14:textId="218CC3FA" w:rsidR="004A1A08" w:rsidRDefault="004A1A08">
                              <w:r>
                                <w:rPr>
                                  <w:rFonts w:hint="eastAsia"/>
                                </w:rPr>
                                <w:t>画像でのリンクでも新しいウインドウで開くことが分かるユーザーインターフェイスの例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1893964" name="正方形/長方形 1291893964"/>
                        <wps:cNvSpPr/>
                        <wps:spPr>
                          <a:xfrm>
                            <a:off x="2524125" y="152400"/>
                            <a:ext cx="257950" cy="2476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686E462" id="キャンバス 4" o:spid="_x0000_s1035" editas="canvas" style="width:471.45pt;height:46.5pt;mso-position-horizontal-relative:char;mso-position-vertical-relative:line" coordsize="59867,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">
                <v:shape id="_x0000_s1036" type="#_x0000_t75" style="position:absolute;width:59867;height:5905;visibility:visible;mso-wrap-style:square" filled="t">
                  <v:fill o:detectmouseclick="t"/>
                  <v:path o:connecttype="none"/>
                </v:shape>
                <v:shape id="図 715410347" o:spid="_x0000_s1037" type="#_x0000_t75" style="position:absolute;top:476;width:2723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">
                  <v:imagedata r:id="rId21" o:title=""/>
                </v:shape>
                <v:shapetype id="_x0000_t202" coordsize="21600,21600" o:spt="202" path="m,l,21600r21600,l21600,xe">
                  <v:stroke joinstyle="miter"/>
                  <v:path gradientshapeok="t" o:connecttype="rect"/>
                </v:shapetype>
                <v:shape id="テキスト ボックス 1577192317" o:spid="_x0000_s1038" type="#_x0000_t202" style="position:absolute;left:27822;width:30971;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" fillcolor="white [3201]" stroked="f" strokeweight=".5pt">
                  <v:textbox>
                    <w:txbxContent>
                      <w:p w14:paraId="6107FE71" w14:textId="218CC3FA" w:rsidR="004A1A08" w:rsidRDefault="004A1A08">
                        <w:r>
                          <w:rPr>
                            <w:rFonts w:hint="eastAsia"/>
                          </w:rPr>
                          <w:t>画像でのリンクでも新しいウインドウで開くことが分かるユーザーインターフェイスの例</w:t>
                        </w:r>
                      </w:p>
                    </w:txbxContent>
                  </v:textbox>
                </v:shape>
                <v:rect id="正方形/長方形 1291893964" o:spid="_x0000_s1039" style="position:absolute;left:25241;top:1524;width:2579;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" filled="f" strokecolor="red" strokeweight="2.25pt"/>
                <w10:anchorlock/>
              </v:group>
            </w:pict>
          </mc:Fallback>
        </mc:AlternateContent>
      </w:r>
    </w:p>
    <w:p w14:paraId="08A16E39" w14:textId="77777777" w:rsidR="008A2B7E" w:rsidRDefault="008A2B7E" w:rsidP="008A2B7E">
      <w:pPr>
        <w:pStyle w:val="3"/>
        <w:spacing w:before="180" w:after="90"/>
        <w:ind w:firstLine="210"/>
      </w:pPr>
      <w:r>
        <w:rPr>
          <w:rFonts w:hint="eastAsia"/>
        </w:rPr>
        <w:lastRenderedPageBreak/>
        <w:t>文言にはアンダーラインを使わない。</w:t>
      </w:r>
    </w:p>
    <w:p w14:paraId="1731B461" w14:textId="4C0DDA76" w:rsidR="008A2B7E" w:rsidRDefault="008A2B7E" w:rsidP="004A1A08">
      <w:pPr>
        <w:pStyle w:val="af4"/>
        <w:ind w:leftChars="0" w:left="0" w:firstLineChars="0" w:firstLine="0"/>
      </w:pPr>
      <w:r>
        <w:rPr>
          <w:rFonts w:hint="eastAsia"/>
        </w:rPr>
        <w:t>リンクと間違って認識される可能性が高いため、</w:t>
      </w:r>
      <w:r w:rsidR="00000884">
        <w:rPr>
          <w:rFonts w:hint="eastAsia"/>
        </w:rPr>
        <w:t>文を</w:t>
      </w:r>
      <w:r>
        <w:rPr>
          <w:rFonts w:hint="eastAsia"/>
        </w:rPr>
        <w:t>注目させ</w:t>
      </w:r>
      <w:r w:rsidR="00000884">
        <w:rPr>
          <w:rFonts w:hint="eastAsia"/>
        </w:rPr>
        <w:t>る意図で装飾する場合</w:t>
      </w:r>
      <w:r>
        <w:rPr>
          <w:rFonts w:hint="eastAsia"/>
        </w:rPr>
        <w:t>には</w:t>
      </w:r>
      <w:r w:rsidR="00000884">
        <w:rPr>
          <w:rFonts w:hint="eastAsia"/>
        </w:rPr>
        <w:t>、</w:t>
      </w:r>
      <w:r w:rsidRPr="008A2B7E">
        <w:rPr>
          <w:rFonts w:hint="eastAsia"/>
          <w:u w:val="dash"/>
        </w:rPr>
        <w:t>破線下線</w:t>
      </w:r>
      <w:r>
        <w:rPr>
          <w:rFonts w:hint="eastAsia"/>
        </w:rPr>
        <w:t>や</w:t>
      </w:r>
      <w:r w:rsidR="00816BB1" w:rsidRPr="00816BB1">
        <w:rPr>
          <w:rFonts w:hint="eastAsia"/>
          <w:b/>
          <w:bCs/>
        </w:rPr>
        <w:t>太文字</w:t>
      </w:r>
      <w:r w:rsidR="00816BB1">
        <w:rPr>
          <w:rFonts w:hint="eastAsia"/>
        </w:rPr>
        <w:t>、</w:t>
      </w:r>
      <w:r w:rsidRPr="008A2B7E">
        <w:rPr>
          <w:rFonts w:hint="eastAsia"/>
          <w:highlight w:val="yellow"/>
        </w:rPr>
        <w:t>マーカーライン</w:t>
      </w:r>
      <w:r>
        <w:rPr>
          <w:rFonts w:hint="eastAsia"/>
        </w:rPr>
        <w:t>などの表現方法とする。</w:t>
      </w:r>
    </w:p>
    <w:p w14:paraId="334C993D" w14:textId="77777777" w:rsidR="008A2B7E" w:rsidRPr="00BC2D3D" w:rsidRDefault="008A2B7E" w:rsidP="004A1A08">
      <w:pPr>
        <w:pStyle w:val="af4"/>
        <w:ind w:leftChars="0" w:left="0" w:firstLineChars="0" w:firstLine="0"/>
      </w:pPr>
    </w:p>
    <w:p w14:paraId="1F24661E" w14:textId="43DAF0DF" w:rsidR="0078742B" w:rsidRDefault="0078742B" w:rsidP="00860BE4">
      <w:pPr>
        <w:pStyle w:val="2"/>
      </w:pPr>
      <w:bookmarkStart w:id="4" w:name="_Ref193292757"/>
      <w:bookmarkStart w:id="5" w:name="_Toc193320194"/>
      <w:r>
        <w:rPr>
          <w:rFonts w:hint="eastAsia"/>
        </w:rPr>
        <w:t>フォームの</w:t>
      </w:r>
      <w:r w:rsidR="005D79A2">
        <w:rPr>
          <w:rFonts w:hint="eastAsia"/>
        </w:rPr>
        <w:t>ラベル・</w:t>
      </w:r>
      <w:r>
        <w:rPr>
          <w:rFonts w:hint="eastAsia"/>
        </w:rPr>
        <w:t>注意文・エラー表示</w:t>
      </w:r>
      <w:bookmarkEnd w:id="4"/>
      <w:bookmarkEnd w:id="5"/>
    </w:p>
    <w:p w14:paraId="526E6071" w14:textId="1F975918" w:rsidR="0078742B" w:rsidRDefault="0078742B">
      <w:pPr>
        <w:pStyle w:val="3"/>
        <w:spacing w:before="180" w:after="90"/>
        <w:ind w:firstLine="210"/>
      </w:pPr>
      <w:r>
        <w:rPr>
          <w:rFonts w:hint="eastAsia"/>
        </w:rPr>
        <w:t>入力説明はフォーム入力インターフェイスの上部に書き、エラーは下部に書く。</w:t>
      </w:r>
    </w:p>
    <w:p w14:paraId="2025FA05" w14:textId="36E993BC" w:rsidR="00C72A65" w:rsidRPr="00C72A65" w:rsidRDefault="00C72A65" w:rsidP="00C72A65">
      <w:pPr>
        <w:pStyle w:val="a0"/>
      </w:pPr>
      <w:r>
        <w:rPr>
          <w:rFonts w:hint="eastAsia"/>
        </w:rPr>
        <w:t>エラーの表示・非表示でレイアウトがずれることを防げるが、アプリケーション内で統一されているのであれば、上にエラー・下に注意書きでも構わない。</w:t>
      </w:r>
    </w:p>
    <w:p w14:paraId="4D2DC8B2" w14:textId="77247810" w:rsidR="0078742B" w:rsidRDefault="0078742B" w:rsidP="0078742B">
      <w:pPr>
        <w:pStyle w:val="a0"/>
      </w:pPr>
      <w:r>
        <w:rPr>
          <w:rFonts w:hint="eastAsia"/>
          <w:noProof/>
        </w:rPr>
        <mc:AlternateContent>
          <mc:Choice Requires="wpc">
            <w:drawing>
              <wp:inline distT="0" distB="0" distL="0" distR="0" wp14:anchorId="4D1EF253" wp14:editId="2C421361">
                <wp:extent cx="5943600" cy="1476375"/>
                <wp:effectExtent l="0" t="0" r="0" b="9525"/>
                <wp:docPr id="525725293" name="キャンバス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6629474" name="四角形: 角を丸くする 2046629474">
                          <a:extLst>
                            <a:ext uri="{FF2B5EF4-FFF2-40B4-BE49-F238E27FC236}">
                              <a16:creationId xmlns:a16="http://schemas.microsoft.com/office/drawing/2014/main" id="{5A4F1370-8A9E-1D67-4D6C-75ABA6B6CC96}"/>
                            </a:ext>
                          </a:extLst>
                        </wps:cNvPr>
                        <wps:cNvSpPr/>
                        <wps:spPr>
                          <a:xfrm>
                            <a:off x="221294" y="645143"/>
                            <a:ext cx="2743200" cy="364622"/>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52B38967" w14:textId="77777777" w:rsidR="0078742B" w:rsidRDefault="0078742B" w:rsidP="0078742B">
                              <w:pPr>
                                <w:rPr>
                                  <w:rFonts w:asciiTheme="minorHAnsi" w:eastAsiaTheme="minorEastAsia" w:cstheme="minorBidi"/>
                                  <w:color w:val="BFBFBF" w:themeColor="background1" w:themeShade="BF"/>
                                  <w:kern w:val="24"/>
                                  <w:szCs w:val="21"/>
                                </w:rPr>
                              </w:pPr>
                              <w:r>
                                <w:rPr>
                                  <w:rFonts w:asciiTheme="minorHAnsi" w:eastAsiaTheme="minorEastAsia" w:cstheme="minorBidi" w:hint="eastAsia"/>
                                  <w:color w:val="BFBFBF" w:themeColor="background1" w:themeShade="BF"/>
                                  <w:kern w:val="24"/>
                                  <w:szCs w:val="21"/>
                                </w:rPr>
                                <w:t>英数記号を入れて8</w:t>
                              </w:r>
                              <w:r>
                                <w:rPr>
                                  <w:rFonts w:asciiTheme="minorHAnsi" w:eastAsiaTheme="minorEastAsia" w:cstheme="minorBidi" w:hint="eastAsia"/>
                                  <w:color w:val="BFBFBF" w:themeColor="background1" w:themeShade="BF"/>
                                  <w:kern w:val="24"/>
                                  <w:szCs w:val="21"/>
                                </w:rPr>
                                <w:t>文字以上</w:t>
                              </w:r>
                            </w:p>
                          </w:txbxContent>
                        </wps:txbx>
                        <wps:bodyPr rtlCol="0" anchor="ctr"/>
                      </wps:wsp>
                      <wps:wsp>
                        <wps:cNvPr id="1053779869" name="テキスト ボックス 10">
                          <a:extLst>
                            <a:ext uri="{FF2B5EF4-FFF2-40B4-BE49-F238E27FC236}">
                              <a16:creationId xmlns:a16="http://schemas.microsoft.com/office/drawing/2014/main" id="{0B8AF6A2-CEBA-C894-3C3F-A09720960339}"/>
                            </a:ext>
                          </a:extLst>
                        </wps:cNvPr>
                        <wps:cNvSpPr txBox="1"/>
                        <wps:spPr>
                          <a:xfrm>
                            <a:off x="168570" y="0"/>
                            <a:ext cx="1043940" cy="548640"/>
                          </a:xfrm>
                          <a:prstGeom prst="rect">
                            <a:avLst/>
                          </a:prstGeom>
                          <a:noFill/>
                        </wps:spPr>
                        <wps:txbx>
                          <w:txbxContent>
                            <w:p w14:paraId="48E66171" w14:textId="77777777" w:rsidR="0078742B" w:rsidRPr="00C72A65" w:rsidRDefault="0078742B" w:rsidP="0078742B">
                              <w:pPr>
                                <w:rPr>
                                  <w:rFonts w:ascii="Meiryo UI" w:eastAsia="Meiryo UI" w:hAnsi="Meiryo UI" w:cstheme="minorBidi"/>
                                  <w:b/>
                                  <w:bCs/>
                                  <w:color w:val="000000" w:themeColor="text1"/>
                                  <w:kern w:val="24"/>
                                  <w:sz w:val="28"/>
                                  <w:szCs w:val="28"/>
                                </w:rPr>
                              </w:pPr>
                              <w:r w:rsidRPr="00C72A65">
                                <w:rPr>
                                  <w:rFonts w:ascii="Meiryo UI" w:eastAsia="Meiryo UI" w:hAnsi="Meiryo UI" w:cstheme="minorBidi" w:hint="eastAsia"/>
                                  <w:b/>
                                  <w:bCs/>
                                  <w:color w:val="000000" w:themeColor="text1"/>
                                  <w:kern w:val="24"/>
                                  <w:sz w:val="28"/>
                                  <w:szCs w:val="28"/>
                                </w:rPr>
                                <w:t>パスワード</w:t>
                              </w:r>
                              <w:r w:rsidRPr="00C72A65">
                                <w:rPr>
                                  <w:rFonts w:ascii="Meiryo UI" w:eastAsia="Meiryo UI" w:hAnsi="Meiryo UI" w:cstheme="minorBidi" w:hint="eastAsia"/>
                                  <w:b/>
                                  <w:bCs/>
                                  <w:color w:val="FF0000"/>
                                  <w:kern w:val="24"/>
                                  <w:sz w:val="28"/>
                                  <w:szCs w:val="28"/>
                                </w:rPr>
                                <w:t>*</w:t>
                              </w:r>
                            </w:p>
                          </w:txbxContent>
                        </wps:txbx>
                        <wps:bodyPr wrap="none" rtlCol="0">
                          <a:spAutoFit/>
                        </wps:bodyPr>
                      </wps:wsp>
                      <wps:wsp>
                        <wps:cNvPr id="103809581" name="テキスト ボックス 11">
                          <a:extLst>
                            <a:ext uri="{FF2B5EF4-FFF2-40B4-BE49-F238E27FC236}">
                              <a16:creationId xmlns:a16="http://schemas.microsoft.com/office/drawing/2014/main" id="{67508C0E-17D0-C541-28C8-7EC93F10E83F}"/>
                            </a:ext>
                          </a:extLst>
                        </wps:cNvPr>
                        <wps:cNvSpPr txBox="1"/>
                        <wps:spPr>
                          <a:xfrm>
                            <a:off x="168570" y="361090"/>
                            <a:ext cx="4994275" cy="320040"/>
                          </a:xfrm>
                          <a:prstGeom prst="rect">
                            <a:avLst/>
                          </a:prstGeom>
                          <a:noFill/>
                        </wps:spPr>
                        <wps:txbx>
                          <w:txbxContent>
                            <w:p w14:paraId="4917B797" w14:textId="77777777" w:rsidR="0078742B" w:rsidRPr="0078742B" w:rsidRDefault="0078742B" w:rsidP="0078742B">
                              <w:pPr>
                                <w:rPr>
                                  <w:rFonts w:ascii="Meiryo UI" w:eastAsia="Meiryo UI" w:hAnsi="Meiryo UI" w:cstheme="minorBidi"/>
                                  <w:color w:val="000000" w:themeColor="text1"/>
                                  <w:kern w:val="24"/>
                                  <w:szCs w:val="21"/>
                                </w:rPr>
                              </w:pPr>
                              <w:r w:rsidRPr="0078742B">
                                <w:rPr>
                                  <w:rFonts w:ascii="Meiryo UI" w:eastAsia="Meiryo UI" w:hAnsi="Meiryo UI" w:cstheme="minorBidi" w:hint="eastAsia"/>
                                  <w:color w:val="000000" w:themeColor="text1"/>
                                  <w:kern w:val="24"/>
                                  <w:szCs w:val="21"/>
                                </w:rPr>
                                <w:t>RDM</w:t>
                              </w:r>
                              <w:r w:rsidRPr="0078742B">
                                <w:rPr>
                                  <w:rFonts w:ascii="Meiryo UI" w:eastAsia="Meiryo UI" w:hAnsi="Meiryo UI" w:cstheme="minorBidi" w:hint="eastAsia"/>
                                  <w:color w:val="000000" w:themeColor="text1"/>
                                  <w:kern w:val="24"/>
                                  <w:szCs w:val="21"/>
                                </w:rPr>
                                <w:t>基盤で共通で使用します。で使用するパスワードは他のものと違うものを使ってください。</w:t>
                              </w:r>
                            </w:p>
                          </w:txbxContent>
                        </wps:txbx>
                        <wps:bodyPr wrap="square" rtlCol="0">
                          <a:spAutoFit/>
                        </wps:bodyPr>
                      </wps:wsp>
                      <wps:wsp>
                        <wps:cNvPr id="462506235" name="テキスト ボックス 14">
                          <a:extLst>
                            <a:ext uri="{FF2B5EF4-FFF2-40B4-BE49-F238E27FC236}">
                              <a16:creationId xmlns:a16="http://schemas.microsoft.com/office/drawing/2014/main" id="{100204CC-A108-CD3C-7850-4C16144C5571}"/>
                            </a:ext>
                          </a:extLst>
                        </wps:cNvPr>
                        <wps:cNvSpPr txBox="1"/>
                        <wps:spPr>
                          <a:xfrm>
                            <a:off x="213674" y="1000393"/>
                            <a:ext cx="3885565" cy="320040"/>
                          </a:xfrm>
                          <a:prstGeom prst="rect">
                            <a:avLst/>
                          </a:prstGeom>
                          <a:noFill/>
                        </wps:spPr>
                        <wps:txbx>
                          <w:txbxContent>
                            <w:p w14:paraId="4F909C1B" w14:textId="77777777" w:rsidR="0078742B" w:rsidRPr="0078742B" w:rsidRDefault="0078742B" w:rsidP="0078742B">
                              <w:pPr>
                                <w:rPr>
                                  <w:rFonts w:ascii="Meiryo UI" w:eastAsia="Meiryo UI" w:hAnsi="Meiryo UI" w:cstheme="minorBidi"/>
                                  <w:color w:val="FF0000"/>
                                  <w:kern w:val="24"/>
                                  <w:szCs w:val="21"/>
                                </w:rPr>
                              </w:pPr>
                              <w:r w:rsidRPr="0078742B">
                                <w:rPr>
                                  <w:rFonts w:ascii="Meiryo UI" w:eastAsia="Meiryo UI" w:hAnsi="Meiryo UI" w:cstheme="minorBidi" w:hint="eastAsia"/>
                                  <w:color w:val="FF0000"/>
                                  <w:kern w:val="24"/>
                                  <w:szCs w:val="21"/>
                                </w:rPr>
                                <w:t>パスワードは8</w:t>
                              </w:r>
                              <w:r w:rsidRPr="0078742B">
                                <w:rPr>
                                  <w:rFonts w:ascii="Meiryo UI" w:eastAsia="Meiryo UI" w:hAnsi="Meiryo UI" w:cstheme="minorBidi" w:hint="eastAsia"/>
                                  <w:color w:val="FF0000"/>
                                  <w:kern w:val="24"/>
                                  <w:szCs w:val="21"/>
                                </w:rPr>
                                <w:t>文字以上入れてください。</w:t>
                              </w:r>
                            </w:p>
                          </w:txbxContent>
                        </wps:txbx>
                        <wps:bodyPr wrap="square" rtlCol="0">
                          <a:spAutoFit/>
                        </wps:bodyPr>
                      </wps:wsp>
                    </wpc:wpc>
                  </a:graphicData>
                </a:graphic>
              </wp:inline>
            </w:drawing>
          </mc:Choice>
          <mc:Fallback>
            <w:pict>
              <v:group w14:anchorId="4D1EF253" id="キャンバス 5" o:spid="_x0000_s1040" editas="canvas" style="width:468pt;height:116.25pt;mso-position-horizontal-relative:char;mso-position-vertical-relative:line" coordsize="59436,1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">
                <v:shape id="_x0000_s1041" type="#_x0000_t75" style="position:absolute;width:59436;height:14763;visibility:visible;mso-wrap-style:square" filled="t">
                  <v:fill o:detectmouseclick="t"/>
                  <v:path o:connecttype="none"/>
                </v:shape>
                <v:roundrect id="四角形: 角を丸くする 2046629474" o:spid="_x0000_s1042" style="position:absolute;left:2212;top:6451;width:27432;height:36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" filled="f" strokecolor="gray [1629]" strokeweight="1.5pt">
                  <v:stroke joinstyle="miter"/>
                  <v:textbox>
                    <w:txbxContent>
                      <w:p w14:paraId="52B38967" w14:textId="77777777" w:rsidR="0078742B" w:rsidRDefault="0078742B" w:rsidP="0078742B">
                        <w:pPr>
                          <w:rPr>
                            <w:rFonts w:asciiTheme="minorHAnsi" w:eastAsiaTheme="minorEastAsia" w:cstheme="minorBidi"/>
                            <w:color w:val="BFBFBF" w:themeColor="background1" w:themeShade="BF"/>
                            <w:kern w:val="24"/>
                            <w:szCs w:val="21"/>
                          </w:rPr>
                        </w:pPr>
                        <w:r>
                          <w:rPr>
                            <w:rFonts w:asciiTheme="minorHAnsi" w:eastAsiaTheme="minorEastAsia" w:cstheme="minorBidi" w:hint="eastAsia"/>
                            <w:color w:val="BFBFBF" w:themeColor="background1" w:themeShade="BF"/>
                            <w:kern w:val="24"/>
                            <w:szCs w:val="21"/>
                          </w:rPr>
                          <w:t>英数記号を入れて8</w:t>
                        </w:r>
                        <w:r>
                          <w:rPr>
                            <w:rFonts w:asciiTheme="minorHAnsi" w:eastAsiaTheme="minorEastAsia" w:cstheme="minorBidi" w:hint="eastAsia"/>
                            <w:color w:val="BFBFBF" w:themeColor="background1" w:themeShade="BF"/>
                            <w:kern w:val="24"/>
                            <w:szCs w:val="21"/>
                          </w:rPr>
                          <w:t>文字以上</w:t>
                        </w:r>
                      </w:p>
                    </w:txbxContent>
                  </v:textbox>
                </v:roundrect>
                <v:shape id="テキスト ボックス 10" o:spid="_x0000_s1043" type="#_x0000_t202" style="position:absolute;left:1685;width:10440;height:5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" filled="f" stroked="f">
                  <v:textbox style="mso-fit-shape-to-text:t">
                    <w:txbxContent>
                      <w:p w14:paraId="48E66171" w14:textId="77777777" w:rsidR="0078742B" w:rsidRPr="00C72A65" w:rsidRDefault="0078742B" w:rsidP="0078742B">
                        <w:pPr>
                          <w:rPr>
                            <w:rFonts w:ascii="Meiryo UI" w:eastAsia="Meiryo UI" w:hAnsi="Meiryo UI" w:cstheme="minorBidi"/>
                            <w:b/>
                            <w:bCs/>
                            <w:color w:val="000000" w:themeColor="text1"/>
                            <w:kern w:val="24"/>
                            <w:sz w:val="28"/>
                            <w:szCs w:val="28"/>
                          </w:rPr>
                        </w:pPr>
                        <w:r w:rsidRPr="00C72A65">
                          <w:rPr>
                            <w:rFonts w:ascii="Meiryo UI" w:eastAsia="Meiryo UI" w:hAnsi="Meiryo UI" w:cstheme="minorBidi" w:hint="eastAsia"/>
                            <w:b/>
                            <w:bCs/>
                            <w:color w:val="000000" w:themeColor="text1"/>
                            <w:kern w:val="24"/>
                            <w:sz w:val="28"/>
                            <w:szCs w:val="28"/>
                          </w:rPr>
                          <w:t>パスワード</w:t>
                        </w:r>
                        <w:r w:rsidRPr="00C72A65">
                          <w:rPr>
                            <w:rFonts w:ascii="Meiryo UI" w:eastAsia="Meiryo UI" w:hAnsi="Meiryo UI" w:cstheme="minorBidi" w:hint="eastAsia"/>
                            <w:b/>
                            <w:bCs/>
                            <w:color w:val="FF0000"/>
                            <w:kern w:val="24"/>
                            <w:sz w:val="28"/>
                            <w:szCs w:val="28"/>
                          </w:rPr>
                          <w:t>*</w:t>
                        </w:r>
                      </w:p>
                    </w:txbxContent>
                  </v:textbox>
                </v:shape>
                <v:shape id="テキスト ボックス 11" o:spid="_x0000_s1044" type="#_x0000_t202" style="position:absolute;left:1685;top:3610;width:4994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" filled="f" stroked="f">
                  <v:textbox style="mso-fit-shape-to-text:t">
                    <w:txbxContent>
                      <w:p w14:paraId="4917B797" w14:textId="77777777" w:rsidR="0078742B" w:rsidRPr="0078742B" w:rsidRDefault="0078742B" w:rsidP="0078742B">
                        <w:pPr>
                          <w:rPr>
                            <w:rFonts w:ascii="Meiryo UI" w:eastAsia="Meiryo UI" w:hAnsi="Meiryo UI" w:cstheme="minorBidi"/>
                            <w:color w:val="000000" w:themeColor="text1"/>
                            <w:kern w:val="24"/>
                            <w:szCs w:val="21"/>
                          </w:rPr>
                        </w:pPr>
                        <w:r w:rsidRPr="0078742B">
                          <w:rPr>
                            <w:rFonts w:ascii="Meiryo UI" w:eastAsia="Meiryo UI" w:hAnsi="Meiryo UI" w:cstheme="minorBidi" w:hint="eastAsia"/>
                            <w:color w:val="000000" w:themeColor="text1"/>
                            <w:kern w:val="24"/>
                            <w:szCs w:val="21"/>
                          </w:rPr>
                          <w:t>RDM</w:t>
                        </w:r>
                        <w:r w:rsidRPr="0078742B">
                          <w:rPr>
                            <w:rFonts w:ascii="Meiryo UI" w:eastAsia="Meiryo UI" w:hAnsi="Meiryo UI" w:cstheme="minorBidi" w:hint="eastAsia"/>
                            <w:color w:val="000000" w:themeColor="text1"/>
                            <w:kern w:val="24"/>
                            <w:szCs w:val="21"/>
                          </w:rPr>
                          <w:t>基盤で共通で使用します。で使用するパスワードは他のものと違うものを使ってください。</w:t>
                        </w:r>
                      </w:p>
                    </w:txbxContent>
                  </v:textbox>
                </v:shape>
                <v:shape id="テキスト ボックス 14" o:spid="_x0000_s1045" type="#_x0000_t202" style="position:absolute;left:2136;top:10003;width:3885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" filled="f" stroked="f">
                  <v:textbox style="mso-fit-shape-to-text:t">
                    <w:txbxContent>
                      <w:p w14:paraId="4F909C1B" w14:textId="77777777" w:rsidR="0078742B" w:rsidRPr="0078742B" w:rsidRDefault="0078742B" w:rsidP="0078742B">
                        <w:pPr>
                          <w:rPr>
                            <w:rFonts w:ascii="Meiryo UI" w:eastAsia="Meiryo UI" w:hAnsi="Meiryo UI" w:cstheme="minorBidi"/>
                            <w:color w:val="FF0000"/>
                            <w:kern w:val="24"/>
                            <w:szCs w:val="21"/>
                          </w:rPr>
                        </w:pPr>
                        <w:r w:rsidRPr="0078742B">
                          <w:rPr>
                            <w:rFonts w:ascii="Meiryo UI" w:eastAsia="Meiryo UI" w:hAnsi="Meiryo UI" w:cstheme="minorBidi" w:hint="eastAsia"/>
                            <w:color w:val="FF0000"/>
                            <w:kern w:val="24"/>
                            <w:szCs w:val="21"/>
                          </w:rPr>
                          <w:t>パスワードは8</w:t>
                        </w:r>
                        <w:r w:rsidRPr="0078742B">
                          <w:rPr>
                            <w:rFonts w:ascii="Meiryo UI" w:eastAsia="Meiryo UI" w:hAnsi="Meiryo UI" w:cstheme="minorBidi" w:hint="eastAsia"/>
                            <w:color w:val="FF0000"/>
                            <w:kern w:val="24"/>
                            <w:szCs w:val="21"/>
                          </w:rPr>
                          <w:t>文字以上入れてください。</w:t>
                        </w:r>
                      </w:p>
                    </w:txbxContent>
                  </v:textbox>
                </v:shape>
                <w10:anchorlock/>
              </v:group>
            </w:pict>
          </mc:Fallback>
        </mc:AlternateContent>
      </w:r>
    </w:p>
    <w:p w14:paraId="50D1ABA3" w14:textId="0DDBCE21" w:rsidR="005D79A2" w:rsidRDefault="005D79A2" w:rsidP="00C72A65">
      <w:pPr>
        <w:pStyle w:val="3"/>
        <w:spacing w:before="180" w:after="90"/>
        <w:ind w:firstLine="210"/>
      </w:pPr>
      <w:r>
        <w:rPr>
          <w:rFonts w:hint="eastAsia"/>
        </w:rPr>
        <w:t>フォームラベルと入力値の配置は縦方向にする。</w:t>
      </w:r>
    </w:p>
    <w:p w14:paraId="057597A8" w14:textId="669C07AD" w:rsidR="00023E5E" w:rsidRPr="00023E5E" w:rsidRDefault="00023E5E" w:rsidP="00023E5E">
      <w:pPr>
        <w:pStyle w:val="a0"/>
      </w:pPr>
      <w:r>
        <w:rPr>
          <w:rFonts w:hint="eastAsia"/>
        </w:rPr>
        <w:t>上から下の目線の移動に合わせて縦配置を基本とする。ただし、スペースの都合に合わせて横配置も検討する。</w:t>
      </w:r>
    </w:p>
    <w:p w14:paraId="6976D87D" w14:textId="5A3E58DE" w:rsidR="005D79A2" w:rsidRPr="005D79A2" w:rsidRDefault="005D79A2" w:rsidP="005D79A2">
      <w:pPr>
        <w:pStyle w:val="a0"/>
      </w:pPr>
      <w:r>
        <w:rPr>
          <w:rFonts w:hint="eastAsia"/>
          <w:noProof/>
        </w:rPr>
        <mc:AlternateContent>
          <mc:Choice Requires="wpc">
            <w:drawing>
              <wp:inline distT="0" distB="0" distL="0" distR="0" wp14:anchorId="24E42879" wp14:editId="68D2AECC">
                <wp:extent cx="5780405" cy="1033671"/>
                <wp:effectExtent l="0" t="0" r="0" b="0"/>
                <wp:docPr id="302299399" name="キャンバス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30278095" name="四角形: 角を丸くする 830278095">
                          <a:extLst>
                            <a:ext uri="{FF2B5EF4-FFF2-40B4-BE49-F238E27FC236}">
                              <a16:creationId xmlns:a16="http://schemas.microsoft.com/office/drawing/2014/main" id="{5A4F1370-8A9E-1D67-4D6C-75ABA6B6CC96}"/>
                            </a:ext>
                          </a:extLst>
                        </wps:cNvPr>
                        <wps:cNvSpPr/>
                        <wps:spPr>
                          <a:xfrm>
                            <a:off x="245147" y="310606"/>
                            <a:ext cx="2474199" cy="21600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323BE023" w14:textId="004AE556" w:rsidR="005D79A2" w:rsidRDefault="005D79A2" w:rsidP="005D79A2">
                              <w:pPr>
                                <w:rPr>
                                  <w:rFonts w:cs="Times New Roman"/>
                                  <w:color w:val="BFBFBF"/>
                                  <w:kern w:val="24"/>
                                  <w:szCs w:val="21"/>
                                </w:rPr>
                              </w:pPr>
                            </w:p>
                          </w:txbxContent>
                        </wps:txbx>
                        <wps:bodyPr rtlCol="0" anchor="ctr"/>
                      </wps:wsp>
                      <wps:wsp>
                        <wps:cNvPr id="1567509523" name="四角形: 角を丸くする 1567509523"/>
                        <wps:cNvSpPr/>
                        <wps:spPr>
                          <a:xfrm>
                            <a:off x="1087985" y="763831"/>
                            <a:ext cx="2474199" cy="21600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txbx>
                          <w:txbxContent>
                            <w:p w14:paraId="5FC82E28" w14:textId="77777777" w:rsidR="005D79A2" w:rsidRDefault="005D79A2" w:rsidP="005D79A2">
                              <w:pPr>
                                <w:rPr>
                                  <w:rFonts w:cs="Times New Roman"/>
                                  <w:color w:val="BFBFBF"/>
                                  <w:kern w:val="24"/>
                                  <w:szCs w:val="21"/>
                                </w:rPr>
                              </w:pPr>
                            </w:p>
                          </w:txbxContent>
                        </wps:txbx>
                        <wps:bodyPr rtlCol="0" anchor="ctr"/>
                      </wps:wsp>
                      <wps:wsp>
                        <wps:cNvPr id="1915407089" name="テキスト ボックス 1915407089"/>
                        <wps:cNvSpPr txBox="1"/>
                        <wps:spPr>
                          <a:xfrm>
                            <a:off x="168570" y="15"/>
                            <a:ext cx="835025" cy="326390"/>
                          </a:xfrm>
                          <a:prstGeom prst="rect">
                            <a:avLst/>
                          </a:prstGeom>
                          <a:noFill/>
                          <a:ln w="6350">
                            <a:noFill/>
                          </a:ln>
                        </wps:spPr>
                        <wps:txbx>
                          <w:txbxContent>
                            <w:p w14:paraId="0AC2156A" w14:textId="5344D743" w:rsidR="005D79A2" w:rsidRPr="005D79A2" w:rsidRDefault="005D79A2">
                              <w:pPr>
                                <w:rPr>
                                  <w:rFonts w:ascii="Meiryo UI" w:eastAsia="Meiryo UI" w:hAnsi="Meiryo UI"/>
                                  <w:b/>
                                  <w:bCs/>
                                </w:rPr>
                              </w:pPr>
                              <w:r w:rsidRPr="005D79A2">
                                <w:rPr>
                                  <w:rFonts w:ascii="Meiryo UI" w:eastAsia="Meiryo UI" w:hAnsi="Meiryo UI" w:hint="eastAsia"/>
                                  <w:b/>
                                  <w:bCs/>
                                </w:rPr>
                                <w:t>パスワード</w:t>
                              </w:r>
                              <w:r w:rsidRPr="005D79A2">
                                <w:rPr>
                                  <w:rFonts w:ascii="Meiryo UI" w:eastAsia="Meiryo UI" w:hAnsi="Meiryo UI" w:hint="eastAsia"/>
                                  <w:b/>
                                  <w:bCs/>
                                  <w:color w:val="FF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38593542" name="テキスト ボックス 1338593542"/>
                        <wps:cNvSpPr txBox="1"/>
                        <wps:spPr>
                          <a:xfrm>
                            <a:off x="200374" y="699778"/>
                            <a:ext cx="835025" cy="326390"/>
                          </a:xfrm>
                          <a:prstGeom prst="rect">
                            <a:avLst/>
                          </a:prstGeom>
                          <a:noFill/>
                          <a:ln w="6350">
                            <a:noFill/>
                          </a:ln>
                        </wps:spPr>
                        <wps:txbx>
                          <w:txbxContent>
                            <w:p w14:paraId="7A447B36" w14:textId="77777777" w:rsidR="00581685" w:rsidRPr="005D79A2" w:rsidRDefault="00581685">
                              <w:pPr>
                                <w:rPr>
                                  <w:rFonts w:ascii="Meiryo UI" w:eastAsia="Meiryo UI" w:hAnsi="Meiryo UI"/>
                                  <w:b/>
                                  <w:bCs/>
                                </w:rPr>
                              </w:pPr>
                              <w:r w:rsidRPr="005D79A2">
                                <w:rPr>
                                  <w:rFonts w:ascii="Meiryo UI" w:eastAsia="Meiryo UI" w:hAnsi="Meiryo UI" w:hint="eastAsia"/>
                                  <w:b/>
                                  <w:bCs/>
                                </w:rPr>
                                <w:t>パスワード</w:t>
                              </w:r>
                              <w:r w:rsidRPr="005D79A2">
                                <w:rPr>
                                  <w:rFonts w:ascii="Meiryo UI" w:eastAsia="Meiryo UI" w:hAnsi="Meiryo UI" w:hint="eastAsia"/>
                                  <w:b/>
                                  <w:bCs/>
                                  <w:color w:val="FF0000"/>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526166389" name="テキスト ボックス 11">
                          <a:extLst>
                            <a:ext uri="{FF2B5EF4-FFF2-40B4-BE49-F238E27FC236}">
                              <a16:creationId xmlns:a16="http://schemas.microsoft.com/office/drawing/2014/main" id="{67508C0E-17D0-C541-28C8-7EC93F10E83F}"/>
                            </a:ext>
                          </a:extLst>
                        </wps:cNvPr>
                        <wps:cNvSpPr txBox="1"/>
                        <wps:spPr>
                          <a:xfrm>
                            <a:off x="2788029" y="134991"/>
                            <a:ext cx="1998658" cy="320040"/>
                          </a:xfrm>
                          <a:prstGeom prst="rect">
                            <a:avLst/>
                          </a:prstGeom>
                          <a:noFill/>
                        </wps:spPr>
                        <wps:txbx>
                          <w:txbxContent>
                            <w:p w14:paraId="538197F0" w14:textId="5034377F" w:rsidR="00023E5E" w:rsidRDefault="00023E5E" w:rsidP="00023E5E">
                              <w:pPr>
                                <w:rPr>
                                  <w:rFonts w:ascii="Meiryo UI" w:hAnsi="Meiryo UI" w:cs="Times New Roman"/>
                                  <w:color w:val="000000"/>
                                  <w:kern w:val="24"/>
                                  <w:szCs w:val="21"/>
                                </w:rPr>
                              </w:pPr>
                              <w:r>
                                <w:rPr>
                                  <w:rFonts w:eastAsia="Meiryo UI" w:hAnsi="Meiryo UI" w:cs="Times New Roman" w:hint="eastAsia"/>
                                  <w:color w:val="000000"/>
                                  <w:kern w:val="24"/>
                                  <w:szCs w:val="21"/>
                                </w:rPr>
                                <w:t>こちらを基本的には使用する。</w:t>
                              </w:r>
                            </w:p>
                          </w:txbxContent>
                        </wps:txbx>
                        <wps:bodyPr wrap="square" rtlCol="0">
                          <a:spAutoFit/>
                        </wps:bodyPr>
                      </wps:wsp>
                      <wps:wsp>
                        <wps:cNvPr id="738961010" name="正方形/長方形 738961010"/>
                        <wps:cNvSpPr/>
                        <wps:spPr>
                          <a:xfrm>
                            <a:off x="200374" y="63610"/>
                            <a:ext cx="2635363" cy="508656"/>
                          </a:xfrm>
                          <a:prstGeom prst="rect">
                            <a:avLst/>
                          </a:prstGeom>
                          <a:noFill/>
                          <a:ln w="12700">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4E42879" id="キャンバス 33" o:spid="_x0000_s1046" editas="canvas" style="width:455.15pt;height:81.4pt;mso-position-horizontal-relative:char;mso-position-vertical-relative:line" coordsize="57804,1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">
                <v:shape id="_x0000_s1047" type="#_x0000_t75" style="position:absolute;width:57804;height:10331;visibility:visible;mso-wrap-style:square" filled="t">
                  <v:fill o:detectmouseclick="t"/>
                  <v:path o:connecttype="none"/>
                </v:shape>
                <v:roundrect id="四角形: 角を丸くする 830278095" o:spid="_x0000_s1048" style="position:absolute;left:2451;top:3106;width:24742;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" filled="f" strokecolor="gray [1629]" strokeweight="1.5pt">
                  <v:stroke joinstyle="miter"/>
                  <v:textbox>
                    <w:txbxContent>
                      <w:p w14:paraId="323BE023" w14:textId="004AE556" w:rsidR="005D79A2" w:rsidRDefault="005D79A2" w:rsidP="005D79A2">
                        <w:pPr>
                          <w:rPr>
                            <w:rFonts w:cs="Times New Roman"/>
                            <w:color w:val="BFBFBF"/>
                            <w:kern w:val="24"/>
                            <w:szCs w:val="21"/>
                          </w:rPr>
                        </w:pPr>
                      </w:p>
                    </w:txbxContent>
                  </v:textbox>
                </v:roundrect>
                <v:roundrect id="四角形: 角を丸くする 1567509523" o:spid="_x0000_s1049" style="position:absolute;left:10879;top:7638;width:24742;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" filled="f" strokecolor="gray [1629]" strokeweight="1.5pt">
                  <v:stroke joinstyle="miter"/>
                  <v:textbox>
                    <w:txbxContent>
                      <w:p w14:paraId="5FC82E28" w14:textId="77777777" w:rsidR="005D79A2" w:rsidRDefault="005D79A2" w:rsidP="005D79A2">
                        <w:pPr>
                          <w:rPr>
                            <w:rFonts w:cs="Times New Roman"/>
                            <w:color w:val="BFBFBF"/>
                            <w:kern w:val="24"/>
                            <w:szCs w:val="21"/>
                          </w:rPr>
                        </w:pPr>
                      </w:p>
                    </w:txbxContent>
                  </v:textbox>
                </v:roundrect>
                <v:shape id="テキスト ボックス 1915407089" o:spid="_x0000_s1050" type="#_x0000_t202" style="position:absolute;left:1685;width:8350;height:3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" filled="f" stroked="f" strokeweight=".5pt">
                  <v:textbox style="mso-fit-shape-to-text:t">
                    <w:txbxContent>
                      <w:p w14:paraId="0AC2156A" w14:textId="5344D743" w:rsidR="005D79A2" w:rsidRPr="005D79A2" w:rsidRDefault="005D79A2">
                        <w:pPr>
                          <w:rPr>
                            <w:rFonts w:ascii="Meiryo UI" w:eastAsia="Meiryo UI" w:hAnsi="Meiryo UI"/>
                            <w:b/>
                            <w:bCs/>
                          </w:rPr>
                        </w:pPr>
                        <w:r w:rsidRPr="005D79A2">
                          <w:rPr>
                            <w:rFonts w:ascii="Meiryo UI" w:eastAsia="Meiryo UI" w:hAnsi="Meiryo UI" w:hint="eastAsia"/>
                            <w:b/>
                            <w:bCs/>
                          </w:rPr>
                          <w:t>パスワード</w:t>
                        </w:r>
                        <w:r w:rsidRPr="005D79A2">
                          <w:rPr>
                            <w:rFonts w:ascii="Meiryo UI" w:eastAsia="Meiryo UI" w:hAnsi="Meiryo UI" w:hint="eastAsia"/>
                            <w:b/>
                            <w:bCs/>
                            <w:color w:val="FF0000"/>
                          </w:rPr>
                          <w:t>*</w:t>
                        </w:r>
                      </w:p>
                    </w:txbxContent>
                  </v:textbox>
                </v:shape>
                <v:shape id="テキスト ボックス 1338593542" o:spid="_x0000_s1051" type="#_x0000_t202" style="position:absolute;left:2003;top:6997;width:8350;height:3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" filled="f" stroked="f" strokeweight=".5pt">
                  <v:textbox style="mso-fit-shape-to-text:t">
                    <w:txbxContent>
                      <w:p w14:paraId="7A447B36" w14:textId="77777777" w:rsidR="00581685" w:rsidRPr="005D79A2" w:rsidRDefault="00581685">
                        <w:pPr>
                          <w:rPr>
                            <w:rFonts w:ascii="Meiryo UI" w:eastAsia="Meiryo UI" w:hAnsi="Meiryo UI"/>
                            <w:b/>
                            <w:bCs/>
                          </w:rPr>
                        </w:pPr>
                        <w:r w:rsidRPr="005D79A2">
                          <w:rPr>
                            <w:rFonts w:ascii="Meiryo UI" w:eastAsia="Meiryo UI" w:hAnsi="Meiryo UI" w:hint="eastAsia"/>
                            <w:b/>
                            <w:bCs/>
                          </w:rPr>
                          <w:t>パスワード</w:t>
                        </w:r>
                        <w:r w:rsidRPr="005D79A2">
                          <w:rPr>
                            <w:rFonts w:ascii="Meiryo UI" w:eastAsia="Meiryo UI" w:hAnsi="Meiryo UI" w:hint="eastAsia"/>
                            <w:b/>
                            <w:bCs/>
                            <w:color w:val="FF0000"/>
                          </w:rPr>
                          <w:t>*</w:t>
                        </w:r>
                      </w:p>
                    </w:txbxContent>
                  </v:textbox>
                </v:shape>
                <v:shape id="テキスト ボックス 11" o:spid="_x0000_s1052" type="#_x0000_t202" style="position:absolute;left:27880;top:1349;width:1998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" filled="f" stroked="f">
                  <v:textbox style="mso-fit-shape-to-text:t">
                    <w:txbxContent>
                      <w:p w14:paraId="538197F0" w14:textId="5034377F" w:rsidR="00023E5E" w:rsidRDefault="00023E5E" w:rsidP="00023E5E">
                        <w:pPr>
                          <w:rPr>
                            <w:rFonts w:ascii="Meiryo UI" w:hAnsi="Meiryo UI" w:cs="Times New Roman"/>
                            <w:color w:val="000000"/>
                            <w:kern w:val="24"/>
                            <w:szCs w:val="21"/>
                          </w:rPr>
                        </w:pPr>
                        <w:r>
                          <w:rPr>
                            <w:rFonts w:eastAsia="Meiryo UI" w:hAnsi="Meiryo UI" w:cs="Times New Roman" w:hint="eastAsia"/>
                            <w:color w:val="000000"/>
                            <w:kern w:val="24"/>
                            <w:szCs w:val="21"/>
                          </w:rPr>
                          <w:t>こちらを基本的には使用する。</w:t>
                        </w:r>
                      </w:p>
                    </w:txbxContent>
                  </v:textbox>
                </v:shape>
                <v:rect id="正方形/長方形 738961010" o:spid="_x0000_s1053" style="position:absolute;left:2003;top:636;width:26354;height:5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" filled="f" strokecolor="#09101d [484]" strokeweight="1pt">
                  <v:stroke dashstyle="3 1"/>
                </v:rect>
                <w10:anchorlock/>
              </v:group>
            </w:pict>
          </mc:Fallback>
        </mc:AlternateContent>
      </w:r>
    </w:p>
    <w:p w14:paraId="249EF079" w14:textId="07227AE7" w:rsidR="00C72A65" w:rsidRDefault="00C72A65" w:rsidP="00C72A65">
      <w:pPr>
        <w:pStyle w:val="3"/>
        <w:spacing w:before="180" w:after="90"/>
        <w:ind w:firstLine="210"/>
      </w:pPr>
      <w:r>
        <w:rPr>
          <w:rFonts w:hint="eastAsia"/>
        </w:rPr>
        <w:t>プレースホルダを注意書きに使ってはいけない。</w:t>
      </w:r>
    </w:p>
    <w:p w14:paraId="1C4A596E" w14:textId="159B9E67" w:rsidR="00C72A65" w:rsidRDefault="00C72A65" w:rsidP="00C72A65">
      <w:pPr>
        <w:pStyle w:val="a0"/>
      </w:pPr>
      <w:r>
        <w:rPr>
          <w:rFonts w:hint="eastAsia"/>
        </w:rPr>
        <w:t>入力を始めるとプレースホルダは消えてしまうため。そもそもプレースホルダは入力例を示すものである。ただし、「英数記号を入れて</w:t>
      </w:r>
      <w:r>
        <w:t>8文字以上」などごく</w:t>
      </w:r>
      <w:r w:rsidR="00FC5A09">
        <w:rPr>
          <w:rFonts w:hint="eastAsia"/>
        </w:rPr>
        <w:t>短く、ユーザーが覚えやすい場合</w:t>
      </w:r>
      <w:r>
        <w:t>はプレースホルダも使える。</w:t>
      </w:r>
    </w:p>
    <w:p w14:paraId="5B7FC22A" w14:textId="4F195CC6" w:rsidR="00C72A65" w:rsidRDefault="00C72A65" w:rsidP="00C72A65">
      <w:pPr>
        <w:pStyle w:val="3"/>
        <w:spacing w:before="180" w:after="90"/>
        <w:ind w:firstLine="210"/>
      </w:pPr>
      <w:r>
        <w:rPr>
          <w:rFonts w:hint="eastAsia"/>
        </w:rPr>
        <w:t>入力必須項目の表示</w:t>
      </w:r>
    </w:p>
    <w:p w14:paraId="0B084630" w14:textId="397AE1E9" w:rsidR="00C72A65" w:rsidRDefault="00C72A65" w:rsidP="00C72A65">
      <w:pPr>
        <w:pStyle w:val="af4"/>
      </w:pPr>
      <w:r>
        <w:rPr>
          <w:rFonts w:hint="eastAsia"/>
        </w:rPr>
        <w:t>フォームの必須項目にはラベルに</w:t>
      </w:r>
      <w:r w:rsidRPr="00C72A65">
        <w:rPr>
          <w:b/>
          <w:bCs/>
          <w:color w:val="FF0000"/>
        </w:rPr>
        <w:t>*</w:t>
      </w:r>
      <w:r>
        <w:rPr>
          <w:rFonts w:hint="eastAsia"/>
        </w:rPr>
        <w:t>を付ける</w:t>
      </w:r>
      <w:r>
        <w:t>。</w:t>
      </w:r>
    </w:p>
    <w:p w14:paraId="67F3DD94" w14:textId="7A4A7C2E" w:rsidR="00364C5D" w:rsidRDefault="00364C5D" w:rsidP="00860BE4">
      <w:pPr>
        <w:pStyle w:val="2"/>
      </w:pPr>
      <w:bookmarkStart w:id="6" w:name="_Toc193320195"/>
      <w:r w:rsidRPr="00364C5D">
        <w:rPr>
          <w:rFonts w:hint="eastAsia"/>
        </w:rPr>
        <w:t>選択項目を選ばせる際のフォーム要素（ラジオボタンとプルダウン）の使い</w:t>
      </w:r>
      <w:r>
        <w:rPr>
          <w:rFonts w:hint="eastAsia"/>
        </w:rPr>
        <w:t>分け</w:t>
      </w:r>
      <w:bookmarkEnd w:id="6"/>
    </w:p>
    <w:p w14:paraId="0A5CAE19" w14:textId="5FE2E0B1" w:rsidR="00364C5D" w:rsidRDefault="008E7A07" w:rsidP="00364C5D">
      <w:pPr>
        <w:pStyle w:val="a0"/>
      </w:pPr>
      <w:r>
        <w:rPr>
          <w:rFonts w:hint="eastAsia"/>
        </w:rPr>
        <w:t>ラジオボタンとプルダウンは多数の選択肢の中から</w:t>
      </w:r>
      <w:r w:rsidR="00364C5D">
        <w:t>1つだけ選択できるフォーム要素</w:t>
      </w:r>
      <w:r>
        <w:rPr>
          <w:rFonts w:hint="eastAsia"/>
        </w:rPr>
        <w:t>であり、機能としては重複している。</w:t>
      </w:r>
    </w:p>
    <w:p w14:paraId="208F9920" w14:textId="16CEB4AD" w:rsidR="00364C5D" w:rsidRDefault="008E7A07" w:rsidP="00364C5D">
      <w:pPr>
        <w:pStyle w:val="a0"/>
      </w:pPr>
      <w:r>
        <w:rPr>
          <w:rFonts w:hint="eastAsia"/>
        </w:rPr>
        <w:t>使用する場合にどちらを選択すればよいかの</w:t>
      </w:r>
      <w:r w:rsidR="00364C5D">
        <w:rPr>
          <w:rFonts w:hint="eastAsia"/>
        </w:rPr>
        <w:t>基本的な</w:t>
      </w:r>
      <w:r>
        <w:rPr>
          <w:rFonts w:hint="eastAsia"/>
        </w:rPr>
        <w:t>指針</w:t>
      </w:r>
      <w:r w:rsidR="00364C5D">
        <w:rPr>
          <w:rFonts w:hint="eastAsia"/>
        </w:rPr>
        <w:t>を示す。ラジオボタンの特徴は</w:t>
      </w:r>
      <w:r w:rsidR="006A182D">
        <w:rPr>
          <w:rFonts w:hint="eastAsia"/>
        </w:rPr>
        <w:t>全ての</w:t>
      </w:r>
      <w:r w:rsidR="00364C5D">
        <w:rPr>
          <w:rFonts w:hint="eastAsia"/>
        </w:rPr>
        <w:t>選択肢が見えている点であり、プルダウンの特徴は表示をコンパクトにできることである。</w:t>
      </w:r>
    </w:p>
    <w:p w14:paraId="3FF22243" w14:textId="77777777" w:rsidR="00364C5D" w:rsidRDefault="00364C5D" w:rsidP="009A5BB4">
      <w:pPr>
        <w:pStyle w:val="3"/>
        <w:spacing w:before="180" w:after="90"/>
        <w:ind w:firstLine="210"/>
      </w:pPr>
      <w:r>
        <w:rPr>
          <w:rFonts w:hint="eastAsia"/>
        </w:rPr>
        <w:lastRenderedPageBreak/>
        <w:t>ラジオボタンを使うケース</w:t>
      </w:r>
    </w:p>
    <w:p w14:paraId="1BAE6DAF" w14:textId="77777777" w:rsidR="009A5BB4" w:rsidRDefault="00364C5D" w:rsidP="009A5BB4">
      <w:pPr>
        <w:pStyle w:val="4"/>
      </w:pPr>
      <w:r>
        <w:rPr>
          <w:rFonts w:hint="eastAsia"/>
        </w:rPr>
        <w:t>選択肢の比較が重要な場合</w:t>
      </w:r>
    </w:p>
    <w:p w14:paraId="471942AD" w14:textId="48C7810A" w:rsidR="00364C5D" w:rsidRDefault="009A5BB4" w:rsidP="009A5BB4">
      <w:pPr>
        <w:pStyle w:val="a0"/>
      </w:pPr>
      <w:r>
        <w:rPr>
          <w:rFonts w:hint="eastAsia"/>
        </w:rPr>
        <w:t>どちらを選択するかでその後の入力フローが変化するなど、ユーザーに確実に選択をさせたい場合には、ユーザーが</w:t>
      </w:r>
      <w:r w:rsidR="00364C5D">
        <w:rPr>
          <w:rFonts w:hint="eastAsia"/>
        </w:rPr>
        <w:t>すべての選択肢を一目で見</w:t>
      </w:r>
      <w:r>
        <w:rPr>
          <w:rFonts w:hint="eastAsia"/>
        </w:rPr>
        <w:t>られる状態にしておくべきである。</w:t>
      </w:r>
    </w:p>
    <w:p w14:paraId="4D764077" w14:textId="6E104635" w:rsidR="009A5BB4" w:rsidRDefault="00364C5D" w:rsidP="009A5BB4">
      <w:pPr>
        <w:pStyle w:val="4"/>
      </w:pPr>
      <w:r>
        <w:rPr>
          <w:rFonts w:hint="eastAsia"/>
        </w:rPr>
        <w:t>選択肢</w:t>
      </w:r>
      <w:r w:rsidR="009A5BB4">
        <w:rPr>
          <w:rFonts w:hint="eastAsia"/>
        </w:rPr>
        <w:t>を全て並べてもスペースを取らない場合</w:t>
      </w:r>
    </w:p>
    <w:p w14:paraId="36061C7A" w14:textId="060CC5FA" w:rsidR="009A5BB4" w:rsidRPr="009A5BB4" w:rsidRDefault="009A5BB4" w:rsidP="009A5BB4">
      <w:pPr>
        <w:pStyle w:val="a0"/>
      </w:pPr>
      <w:r>
        <w:rPr>
          <w:rFonts w:hint="eastAsia"/>
        </w:rPr>
        <w:t>以下のケースが考えられる。</w:t>
      </w:r>
    </w:p>
    <w:p w14:paraId="7A4B3D05" w14:textId="77777777" w:rsidR="009A5BB4" w:rsidRDefault="009A5BB4">
      <w:pPr>
        <w:pStyle w:val="a0"/>
        <w:numPr>
          <w:ilvl w:val="0"/>
          <w:numId w:val="28"/>
        </w:numPr>
        <w:ind w:firstLineChars="0"/>
      </w:pPr>
      <w:r>
        <w:rPr>
          <w:rFonts w:hint="eastAsia"/>
        </w:rPr>
        <w:t>選択肢が</w:t>
      </w:r>
      <w:r w:rsidR="00364C5D">
        <w:t>4つ程度以内の場合</w:t>
      </w:r>
    </w:p>
    <w:p w14:paraId="39A5355B" w14:textId="77777777" w:rsidR="009A5BB4" w:rsidRDefault="00364C5D">
      <w:pPr>
        <w:pStyle w:val="a0"/>
        <w:numPr>
          <w:ilvl w:val="0"/>
          <w:numId w:val="28"/>
        </w:numPr>
        <w:ind w:firstLineChars="0"/>
      </w:pPr>
      <w:r>
        <w:rPr>
          <w:rFonts w:hint="eastAsia"/>
        </w:rPr>
        <w:t>選択肢の名称が短い場合</w:t>
      </w:r>
    </w:p>
    <w:p w14:paraId="45BB6735" w14:textId="19D2661E" w:rsidR="005C39D0" w:rsidRDefault="005C39D0" w:rsidP="005C39D0">
      <w:pPr>
        <w:pStyle w:val="a0"/>
        <w:numPr>
          <w:ilvl w:val="0"/>
          <w:numId w:val="28"/>
        </w:numPr>
        <w:ind w:firstLineChars="0"/>
      </w:pPr>
      <w:r>
        <w:rPr>
          <w:rFonts w:hint="eastAsia"/>
        </w:rPr>
        <w:t>アンケートなどで</w:t>
      </w:r>
      <w:r w:rsidR="00364C5D">
        <w:rPr>
          <w:rFonts w:hint="eastAsia"/>
        </w:rPr>
        <w:t>選択肢が</w:t>
      </w:r>
      <w:r>
        <w:rPr>
          <w:rFonts w:hint="eastAsia"/>
        </w:rPr>
        <w:t>以下のように</w:t>
      </w:r>
      <w:r w:rsidR="00364C5D">
        <w:rPr>
          <w:rFonts w:hint="eastAsia"/>
        </w:rPr>
        <w:t>固定で</w:t>
      </w:r>
      <w:r>
        <w:rPr>
          <w:rFonts w:hint="eastAsia"/>
        </w:rPr>
        <w:t>あり同じものが続く場合</w:t>
      </w:r>
    </w:p>
    <w:p w14:paraId="2A58368F" w14:textId="77777777" w:rsidR="005C39D0" w:rsidRDefault="00364C5D">
      <w:pPr>
        <w:pStyle w:val="a0"/>
        <w:numPr>
          <w:ilvl w:val="1"/>
          <w:numId w:val="28"/>
        </w:numPr>
        <w:ind w:firstLineChars="0"/>
      </w:pPr>
      <w:r>
        <w:t>Yes/No</w:t>
      </w:r>
    </w:p>
    <w:p w14:paraId="5AFC6620" w14:textId="77777777" w:rsidR="005C39D0" w:rsidRDefault="00364C5D">
      <w:pPr>
        <w:pStyle w:val="a0"/>
        <w:numPr>
          <w:ilvl w:val="1"/>
          <w:numId w:val="28"/>
        </w:numPr>
        <w:ind w:firstLineChars="0"/>
      </w:pPr>
      <w:r>
        <w:rPr>
          <w:rFonts w:hint="eastAsia"/>
        </w:rPr>
        <w:t>可能</w:t>
      </w:r>
      <w:r>
        <w:t>/不可能/わからない</w:t>
      </w:r>
    </w:p>
    <w:p w14:paraId="1AFACF78" w14:textId="51152108" w:rsidR="00042769" w:rsidRDefault="00042769">
      <w:pPr>
        <w:pStyle w:val="a0"/>
        <w:numPr>
          <w:ilvl w:val="1"/>
          <w:numId w:val="28"/>
        </w:numPr>
        <w:ind w:firstLineChars="0"/>
      </w:pPr>
      <w:r>
        <w:rPr>
          <w:rFonts w:hint="eastAsia"/>
        </w:rPr>
        <w:t>1点/</w:t>
      </w:r>
      <w:r w:rsidRPr="00042769">
        <w:t xml:space="preserve"> 2点/3点/4点/5点</w:t>
      </w:r>
    </w:p>
    <w:p w14:paraId="6E928401" w14:textId="1697DCC0" w:rsidR="00364C5D" w:rsidRDefault="00364C5D" w:rsidP="00042769">
      <w:pPr>
        <w:pStyle w:val="4"/>
      </w:pPr>
      <w:r>
        <w:rPr>
          <w:rFonts w:hint="eastAsia"/>
        </w:rPr>
        <w:t>操作回数を減らしたい場合</w:t>
      </w:r>
    </w:p>
    <w:p w14:paraId="7F5C8E79" w14:textId="2717446F" w:rsidR="00B30E74" w:rsidRPr="00B30E74" w:rsidRDefault="00B30E74" w:rsidP="00B30E74">
      <w:pPr>
        <w:pStyle w:val="a0"/>
      </w:pPr>
      <w:r>
        <w:rPr>
          <w:rFonts w:hint="eastAsia"/>
        </w:rPr>
        <w:t>プルダウンは「プルダウンの表示」→「スクロール」→「選択」と3ステップを踏むのに対し、ラジオボタンは選択のみの1ステップ。</w:t>
      </w:r>
    </w:p>
    <w:p w14:paraId="5F0DF155" w14:textId="77777777" w:rsidR="00B30E74" w:rsidRDefault="00364C5D" w:rsidP="00B30E74">
      <w:pPr>
        <w:pStyle w:val="4"/>
      </w:pPr>
      <w:r>
        <w:rPr>
          <w:rFonts w:hint="eastAsia"/>
        </w:rPr>
        <w:t>「その他」のテキスト入力欄を使う場合</w:t>
      </w:r>
      <w:r>
        <w:t xml:space="preserve"> </w:t>
      </w:r>
    </w:p>
    <w:p w14:paraId="05DF0092" w14:textId="5B3435D2" w:rsidR="00364C5D" w:rsidRDefault="00B7795E" w:rsidP="00B30E74">
      <w:pPr>
        <w:pStyle w:val="a0"/>
      </w:pPr>
      <w:r>
        <w:rPr>
          <w:rFonts w:hint="eastAsia"/>
        </w:rPr>
        <w:t>選択肢に</w:t>
      </w:r>
      <w:r w:rsidR="00364C5D">
        <w:t xml:space="preserve"> 「その他」を選ぶとテキストボックス</w:t>
      </w:r>
      <w:r>
        <w:rPr>
          <w:rFonts w:hint="eastAsia"/>
        </w:rPr>
        <w:t>に入力させたい場合</w:t>
      </w:r>
      <w:r w:rsidR="00FD022F">
        <w:rPr>
          <w:rFonts w:hint="eastAsia"/>
        </w:rPr>
        <w:t>は、「その他」の右にテキストボックスが出た状態にしておきたいためラジオボタンが適している。</w:t>
      </w:r>
    </w:p>
    <w:p w14:paraId="44DA50EC" w14:textId="1C3292B2" w:rsidR="00B7795E" w:rsidRDefault="00B7795E" w:rsidP="00B30E74">
      <w:pPr>
        <w:pStyle w:val="a0"/>
      </w:pPr>
      <w:r>
        <w:rPr>
          <w:noProof/>
        </w:rPr>
        <w:drawing>
          <wp:inline distT="0" distB="0" distL="0" distR="0" wp14:anchorId="5B326CC3" wp14:editId="19E1B1A6">
            <wp:extent cx="4731488" cy="1001042"/>
            <wp:effectExtent l="0" t="0" r="0" b="8890"/>
            <wp:docPr id="5243738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3802" name=""/>
                    <pic:cNvPicPr/>
                  </pic:nvPicPr>
                  <pic:blipFill>
                    <a:blip r:embed="rId22"/>
                    <a:stretch>
                      <a:fillRect/>
                    </a:stretch>
                  </pic:blipFill>
                  <pic:spPr>
                    <a:xfrm>
                      <a:off x="0" y="0"/>
                      <a:ext cx="4748532" cy="1004648"/>
                    </a:xfrm>
                    <a:prstGeom prst="rect">
                      <a:avLst/>
                    </a:prstGeom>
                  </pic:spPr>
                </pic:pic>
              </a:graphicData>
            </a:graphic>
          </wp:inline>
        </w:drawing>
      </w:r>
    </w:p>
    <w:p w14:paraId="57258B39" w14:textId="77777777" w:rsidR="00364C5D" w:rsidRDefault="00364C5D" w:rsidP="009A5BB4">
      <w:pPr>
        <w:pStyle w:val="3"/>
        <w:spacing w:before="180" w:after="90"/>
        <w:ind w:firstLine="210"/>
      </w:pPr>
      <w:r>
        <w:rPr>
          <w:rFonts w:hint="eastAsia"/>
        </w:rPr>
        <w:t>プルダウンを使うケース</w:t>
      </w:r>
    </w:p>
    <w:p w14:paraId="565AEDA9" w14:textId="77777777" w:rsidR="00364C5D" w:rsidRDefault="00364C5D" w:rsidP="003C4505">
      <w:pPr>
        <w:pStyle w:val="4"/>
      </w:pPr>
      <w:r>
        <w:rPr>
          <w:rFonts w:hint="eastAsia"/>
        </w:rPr>
        <w:t>選択肢が</w:t>
      </w:r>
      <w:r>
        <w:t>8つ以上など多い場合</w:t>
      </w:r>
    </w:p>
    <w:p w14:paraId="25723D27" w14:textId="77777777" w:rsidR="003C4505" w:rsidRDefault="003C4505" w:rsidP="003C4505">
      <w:pPr>
        <w:pStyle w:val="a0"/>
      </w:pPr>
      <w:r>
        <w:rPr>
          <w:rFonts w:hint="eastAsia"/>
        </w:rPr>
        <w:t>選択肢が多くてもスペースを取らないプルダウンの利点を生かす。</w:t>
      </w:r>
    </w:p>
    <w:p w14:paraId="4002B2F8" w14:textId="39FB32A1" w:rsidR="003C4505" w:rsidRPr="003C4505" w:rsidRDefault="003C4505" w:rsidP="003C4505">
      <w:pPr>
        <w:pStyle w:val="a0"/>
      </w:pPr>
      <w:r>
        <w:rPr>
          <w:rFonts w:hint="eastAsia"/>
        </w:rPr>
        <w:t>ただし、多すぎる場合は、「</w:t>
      </w:r>
      <w:r>
        <w:fldChar w:fldCharType="begin"/>
      </w:r>
      <w:r>
        <w:instrText xml:space="preserve"> </w:instrText>
      </w:r>
      <w:r>
        <w:rPr>
          <w:rFonts w:hint="eastAsia"/>
        </w:rPr>
        <w:instrText>REF _Ref193308364 \w \h</w:instrText>
      </w:r>
      <w:r>
        <w:instrText xml:space="preserve"> </w:instrText>
      </w:r>
      <w:r>
        <w:fldChar w:fldCharType="separate"/>
      </w:r>
      <w:r>
        <w:t>3</w:t>
      </w:r>
      <w:r>
        <w:rPr>
          <w:rFonts w:hint="eastAsia"/>
        </w:rPr>
        <w:t>-</w:t>
      </w:r>
      <w:r>
        <w:t>6．</w:t>
      </w:r>
      <w:r>
        <w:fldChar w:fldCharType="end"/>
      </w:r>
      <w:r>
        <w:fldChar w:fldCharType="begin"/>
      </w:r>
      <w:r>
        <w:instrText xml:space="preserve"> REF _Ref193308364 \h </w:instrText>
      </w:r>
      <w:r>
        <w:fldChar w:fldCharType="separate"/>
      </w:r>
      <w:r>
        <w:rPr>
          <w:rFonts w:hint="eastAsia"/>
        </w:rPr>
        <w:t>文字を入力して選択肢をフィルタリングできるプルダウン</w:t>
      </w:r>
      <w:r>
        <w:fldChar w:fldCharType="end"/>
      </w:r>
      <w:r>
        <w:rPr>
          <w:rFonts w:hint="eastAsia"/>
        </w:rPr>
        <w:t>」や「</w:t>
      </w:r>
      <w:r>
        <w:fldChar w:fldCharType="begin"/>
      </w:r>
      <w:r>
        <w:instrText xml:space="preserve"> REF _Ref193308374 \w \h </w:instrText>
      </w:r>
      <w:r>
        <w:fldChar w:fldCharType="separate"/>
      </w:r>
      <w:r>
        <w:t>3</w:t>
      </w:r>
      <w:r>
        <w:rPr>
          <w:rFonts w:hint="eastAsia"/>
        </w:rPr>
        <w:t>-</w:t>
      </w:r>
      <w:r>
        <w:t>7．</w:t>
      </w:r>
      <w:r>
        <w:fldChar w:fldCharType="end"/>
      </w:r>
      <w:r>
        <w:fldChar w:fldCharType="begin"/>
      </w:r>
      <w:r>
        <w:instrText xml:space="preserve"> REF _Ref193308374 \h </w:instrText>
      </w:r>
      <w:r>
        <w:fldChar w:fldCharType="separate"/>
      </w:r>
      <w:r>
        <w:rPr>
          <w:rFonts w:hint="eastAsia"/>
        </w:rPr>
        <w:t>ツリー構造をもつプルダウン</w:t>
      </w:r>
      <w:r>
        <w:fldChar w:fldCharType="end"/>
      </w:r>
      <w:r>
        <w:rPr>
          <w:rFonts w:hint="eastAsia"/>
        </w:rPr>
        <w:t>」などの利用も検討する。</w:t>
      </w:r>
    </w:p>
    <w:p w14:paraId="25B6125A" w14:textId="77777777" w:rsidR="003C4505" w:rsidRDefault="00364C5D" w:rsidP="003C4505">
      <w:pPr>
        <w:pStyle w:val="4"/>
      </w:pPr>
      <w:r>
        <w:rPr>
          <w:rFonts w:hint="eastAsia"/>
        </w:rPr>
        <w:t>選択肢の文言が長い場合</w:t>
      </w:r>
    </w:p>
    <w:p w14:paraId="795C5212" w14:textId="34992F12" w:rsidR="00364C5D" w:rsidRDefault="00364C5D" w:rsidP="003C4505">
      <w:pPr>
        <w:pStyle w:val="a0"/>
      </w:pPr>
      <w:r>
        <w:t>1つが20文字以上</w:t>
      </w:r>
      <w:r w:rsidR="003C4505">
        <w:rPr>
          <w:rFonts w:hint="eastAsia"/>
        </w:rPr>
        <w:t>の選択肢が</w:t>
      </w:r>
      <w:r>
        <w:t>あるなど</w:t>
      </w:r>
      <w:r w:rsidR="003C4505">
        <w:rPr>
          <w:rFonts w:hint="eastAsia"/>
        </w:rPr>
        <w:t>のケース。ただし、選択肢の数が少ない場合はラジオボタンの利用も検討する。</w:t>
      </w:r>
    </w:p>
    <w:p w14:paraId="652FBA7E" w14:textId="0B6E361B" w:rsidR="003C4505" w:rsidRDefault="00364C5D" w:rsidP="003C4505">
      <w:pPr>
        <w:pStyle w:val="4"/>
      </w:pPr>
      <w:r>
        <w:rPr>
          <w:rFonts w:hint="eastAsia"/>
        </w:rPr>
        <w:t>選択肢が</w:t>
      </w:r>
      <w:r w:rsidR="003C4505">
        <w:rPr>
          <w:rFonts w:hint="eastAsia"/>
        </w:rPr>
        <w:t>動的に変更する場合</w:t>
      </w:r>
    </w:p>
    <w:p w14:paraId="715CF780" w14:textId="77777777" w:rsidR="003C4505" w:rsidRDefault="00364C5D" w:rsidP="00364C5D">
      <w:pPr>
        <w:pStyle w:val="a0"/>
      </w:pPr>
      <w:r>
        <w:t>JavaScriptの制御などにより他の入力内容によって動的に変化する</w:t>
      </w:r>
      <w:r w:rsidR="003C4505">
        <w:rPr>
          <w:rFonts w:hint="eastAsia"/>
        </w:rPr>
        <w:t>ケースは占有スペースが変わらないプルダウンの方が好ましい。</w:t>
      </w:r>
    </w:p>
    <w:p w14:paraId="7A54A3F0" w14:textId="2EB66B66" w:rsidR="003C4505" w:rsidRDefault="003C4505" w:rsidP="003C4505">
      <w:pPr>
        <w:pStyle w:val="3"/>
        <w:spacing w:before="180" w:after="90"/>
        <w:ind w:firstLine="210"/>
      </w:pPr>
      <w:r>
        <w:rPr>
          <w:rFonts w:hint="eastAsia"/>
        </w:rPr>
        <w:t>どちらのケースも考えられる場合</w:t>
      </w:r>
    </w:p>
    <w:p w14:paraId="6C34C826" w14:textId="1D0787AD" w:rsidR="00364C5D" w:rsidRPr="00364C5D" w:rsidRDefault="00364C5D" w:rsidP="003C4505">
      <w:pPr>
        <w:pStyle w:val="a0"/>
      </w:pPr>
      <w:r>
        <w:t>5～7つの選択肢の場合はその時の</w:t>
      </w:r>
      <w:r w:rsidR="003C4505">
        <w:rPr>
          <w:rFonts w:hint="eastAsia"/>
        </w:rPr>
        <w:t>コンテキストの</w:t>
      </w:r>
      <w:r>
        <w:t>状況や選択肢の内容によ</w:t>
      </w:r>
      <w:r w:rsidR="003C4505">
        <w:rPr>
          <w:rFonts w:hint="eastAsia"/>
        </w:rPr>
        <w:t>って検討する</w:t>
      </w:r>
      <w:r>
        <w:t>。</w:t>
      </w:r>
    </w:p>
    <w:p w14:paraId="2A0EC626" w14:textId="1A91E77C" w:rsidR="00175627" w:rsidRDefault="00175627" w:rsidP="00860BE4">
      <w:pPr>
        <w:pStyle w:val="2"/>
      </w:pPr>
      <w:bookmarkStart w:id="7" w:name="_Toc193320196"/>
      <w:r>
        <w:rPr>
          <w:rFonts w:hint="eastAsia"/>
        </w:rPr>
        <w:lastRenderedPageBreak/>
        <w:t>ラジオボタン・チェックボックスの並び方</w:t>
      </w:r>
      <w:bookmarkEnd w:id="7"/>
    </w:p>
    <w:p w14:paraId="00FB0CE7" w14:textId="62DBA94A" w:rsidR="00175627" w:rsidRDefault="00175627" w:rsidP="00175627">
      <w:pPr>
        <w:pStyle w:val="a0"/>
      </w:pPr>
      <w:r>
        <w:rPr>
          <w:rFonts w:hint="eastAsia"/>
        </w:rPr>
        <w:t>ラジオボタンおよびチェックボックスは縦方向に並べるケースと横方向に並べるケースがある。以下の判断基準を参考にする。</w:t>
      </w:r>
    </w:p>
    <w:p w14:paraId="05217148" w14:textId="77777777" w:rsidR="00175627" w:rsidRDefault="00175627" w:rsidP="00175627">
      <w:pPr>
        <w:pStyle w:val="3"/>
        <w:spacing w:before="180" w:after="90"/>
        <w:ind w:firstLine="210"/>
      </w:pPr>
      <w:r>
        <w:rPr>
          <w:rFonts w:hint="eastAsia"/>
        </w:rPr>
        <w:t>基本は縦並び</w:t>
      </w:r>
    </w:p>
    <w:p w14:paraId="3A2AA2C1" w14:textId="6AE30241" w:rsidR="00175627" w:rsidRDefault="00175627" w:rsidP="00175627">
      <w:pPr>
        <w:pStyle w:val="a0"/>
      </w:pPr>
      <w:r>
        <w:rPr>
          <w:rFonts w:hint="eastAsia"/>
        </w:rPr>
        <w:t>入力の</w:t>
      </w:r>
      <w:r w:rsidR="005A5E32">
        <w:rPr>
          <w:rFonts w:hint="eastAsia"/>
        </w:rPr>
        <w:t>視線移動</w:t>
      </w:r>
      <w:r>
        <w:rPr>
          <w:rFonts w:hint="eastAsia"/>
        </w:rPr>
        <w:t>は上から下なので、</w:t>
      </w:r>
      <w:r w:rsidR="005A5E32">
        <w:rPr>
          <w:rFonts w:hint="eastAsia"/>
        </w:rPr>
        <w:t>縦方向に配置することが</w:t>
      </w:r>
      <w:r>
        <w:t>UX</w:t>
      </w:r>
      <w:r w:rsidR="005A5E32">
        <w:rPr>
          <w:rFonts w:hint="eastAsia"/>
        </w:rPr>
        <w:t>の向上につながる。</w:t>
      </w:r>
    </w:p>
    <w:p w14:paraId="53DD4DFD" w14:textId="31D6928E" w:rsidR="005A5E32" w:rsidRDefault="005A5E32" w:rsidP="00175627">
      <w:pPr>
        <w:pStyle w:val="a0"/>
      </w:pPr>
      <w:r>
        <w:rPr>
          <w:rFonts w:hint="eastAsia"/>
          <w:noProof/>
        </w:rPr>
        <mc:AlternateContent>
          <mc:Choice Requires="wpc">
            <w:drawing>
              <wp:inline distT="0" distB="0" distL="0" distR="0" wp14:anchorId="0FC11A7F" wp14:editId="52187351">
                <wp:extent cx="5486400" cy="906658"/>
                <wp:effectExtent l="0" t="0" r="0" b="8255"/>
                <wp:docPr id="1175516059" name="キャンバス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04279621" name="図 1104279621"/>
                          <pic:cNvPicPr>
                            <a:picLocks noChangeAspect="1"/>
                          </pic:cNvPicPr>
                        </pic:nvPicPr>
                        <pic:blipFill>
                          <a:blip r:embed="rId23"/>
                          <a:stretch>
                            <a:fillRect/>
                          </a:stretch>
                        </pic:blipFill>
                        <pic:spPr>
                          <a:xfrm>
                            <a:off x="94940" y="31144"/>
                            <a:ext cx="2052838" cy="870659"/>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2FB5325C">
              <v:group id="キャンバス 41" style="width:6in;height:71.4pt;mso-position-horizontal-relative:char;mso-position-vertical-relative:line" coordsize="54864,9061" o:spid="_x0000_s1026" editas="canvas" w14:anchorId="6D60AC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">
                <v:shape id="_x0000_s1027" style="position:absolute;width:54864;height:9061;visibility:visible;mso-wrap-style:square" filled="t" type="#_x0000_t75">
                  <v:fill o:detectmouseclick="t"/>
                  <v:path o:connecttype="none"/>
                </v:shape>
                <v:shape id="図 1104279621" style="position:absolute;left:949;top:311;width:20528;height:870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">
                  <v:imagedata o:title="" r:id="rId24"/>
                </v:shape>
                <w10:anchorlock/>
              </v:group>
            </w:pict>
          </mc:Fallback>
        </mc:AlternateContent>
      </w:r>
    </w:p>
    <w:p w14:paraId="10B29FBB" w14:textId="77777777" w:rsidR="00175627" w:rsidRDefault="00175627" w:rsidP="005A5E32">
      <w:pPr>
        <w:pStyle w:val="3"/>
        <w:spacing w:before="180" w:after="90"/>
        <w:ind w:firstLine="210"/>
      </w:pPr>
      <w:r>
        <w:rPr>
          <w:rFonts w:hint="eastAsia"/>
        </w:rPr>
        <w:t>横に並べることを検討するケース</w:t>
      </w:r>
    </w:p>
    <w:p w14:paraId="175205BD" w14:textId="4884001D" w:rsidR="005A5E32" w:rsidRDefault="005A5E32" w:rsidP="00175627">
      <w:pPr>
        <w:pStyle w:val="a0"/>
      </w:pPr>
      <w:r>
        <w:rPr>
          <w:rFonts w:hint="eastAsia"/>
        </w:rPr>
        <w:t>視認性や使われているコンテキストに合わせて</w:t>
      </w:r>
      <w:r w:rsidR="00A3727C">
        <w:rPr>
          <w:rFonts w:hint="eastAsia"/>
        </w:rPr>
        <w:t>検討する。</w:t>
      </w:r>
      <w:r>
        <w:rPr>
          <w:rFonts w:hint="eastAsia"/>
        </w:rPr>
        <w:t>横並びの方がスペースを節約できたり自然な流れと感じたりするケースがある。</w:t>
      </w:r>
    </w:p>
    <w:p w14:paraId="2FA6912A" w14:textId="239146B3" w:rsidR="00175627" w:rsidRDefault="00175627" w:rsidP="005A5E32">
      <w:pPr>
        <w:pStyle w:val="a0"/>
        <w:numPr>
          <w:ilvl w:val="0"/>
          <w:numId w:val="29"/>
        </w:numPr>
        <w:ind w:firstLineChars="0"/>
      </w:pPr>
      <w:r>
        <w:t>Yes/No など、2～3個の短い選択肢の場合</w:t>
      </w:r>
    </w:p>
    <w:p w14:paraId="241BD5FF" w14:textId="77777777" w:rsidR="00175627" w:rsidRDefault="00175627" w:rsidP="005A5E32">
      <w:pPr>
        <w:pStyle w:val="a0"/>
        <w:numPr>
          <w:ilvl w:val="0"/>
          <w:numId w:val="29"/>
        </w:numPr>
        <w:ind w:firstLineChars="0"/>
      </w:pPr>
      <w:r>
        <w:rPr>
          <w:rFonts w:hint="eastAsia"/>
        </w:rPr>
        <w:t>視覚的にグループとして認識しやすい場合（選択肢が意味的につながっている流れである）</w:t>
      </w:r>
    </w:p>
    <w:p w14:paraId="5AED5407" w14:textId="77777777" w:rsidR="00175627" w:rsidRDefault="00175627" w:rsidP="005A5E32">
      <w:pPr>
        <w:pStyle w:val="a0"/>
        <w:numPr>
          <w:ilvl w:val="1"/>
          <w:numId w:val="29"/>
        </w:numPr>
        <w:ind w:firstLineChars="0"/>
      </w:pPr>
      <w:r>
        <w:rPr>
          <w:rFonts w:hint="eastAsia"/>
        </w:rPr>
        <w:t>サイズ選択（「</w:t>
      </w:r>
      <w:r>
        <w:t>S / M / L / XL」）</w:t>
      </w:r>
    </w:p>
    <w:p w14:paraId="5DBD79D1" w14:textId="77777777" w:rsidR="00175627" w:rsidRDefault="00175627" w:rsidP="005A5E32">
      <w:pPr>
        <w:pStyle w:val="a0"/>
        <w:numPr>
          <w:ilvl w:val="1"/>
          <w:numId w:val="29"/>
        </w:numPr>
        <w:ind w:firstLineChars="0"/>
      </w:pPr>
      <w:r>
        <w:rPr>
          <w:rFonts w:hint="eastAsia"/>
        </w:rPr>
        <w:t>年齢区分（「</w:t>
      </w:r>
      <w:r>
        <w:t>10代 / 20代 / 30代 / 40代 / 50代以上」）</w:t>
      </w:r>
    </w:p>
    <w:p w14:paraId="48F728A2" w14:textId="77777777" w:rsidR="00175627" w:rsidRDefault="00175627" w:rsidP="005A5E32">
      <w:pPr>
        <w:pStyle w:val="a0"/>
        <w:numPr>
          <w:ilvl w:val="0"/>
          <w:numId w:val="29"/>
        </w:numPr>
        <w:ind w:firstLineChars="0"/>
      </w:pPr>
      <w:r>
        <w:rPr>
          <w:rFonts w:hint="eastAsia"/>
        </w:rPr>
        <w:t>アンケートなどマウスやタップの選択操作だけで完結する場合</w:t>
      </w:r>
    </w:p>
    <w:p w14:paraId="4CDEA34C" w14:textId="77777777" w:rsidR="00175627" w:rsidRDefault="00175627" w:rsidP="005A5E32">
      <w:pPr>
        <w:pStyle w:val="a0"/>
        <w:numPr>
          <w:ilvl w:val="0"/>
          <w:numId w:val="29"/>
        </w:numPr>
        <w:ind w:firstLineChars="0"/>
      </w:pPr>
      <w:r>
        <w:rPr>
          <w:rFonts w:hint="eastAsia"/>
        </w:rPr>
        <w:t>選択肢が数字や記号など短く、一覧の視認性が上がる場合</w:t>
      </w:r>
    </w:p>
    <w:p w14:paraId="142B6949" w14:textId="77777777" w:rsidR="00175627" w:rsidRDefault="00175627" w:rsidP="005A5E32">
      <w:pPr>
        <w:pStyle w:val="a0"/>
        <w:numPr>
          <w:ilvl w:val="1"/>
          <w:numId w:val="29"/>
        </w:numPr>
        <w:ind w:firstLineChars="0"/>
      </w:pPr>
      <w:r>
        <w:rPr>
          <w:rFonts w:hint="eastAsia"/>
        </w:rPr>
        <w:t>評価の</w:t>
      </w:r>
      <w:r>
        <w:t>1～5段階を選択</w:t>
      </w:r>
    </w:p>
    <w:p w14:paraId="6072E4B8" w14:textId="77777777" w:rsidR="00175627" w:rsidRDefault="00175627" w:rsidP="005A5E32">
      <w:pPr>
        <w:pStyle w:val="a0"/>
        <w:numPr>
          <w:ilvl w:val="1"/>
          <w:numId w:val="29"/>
        </w:numPr>
        <w:ind w:firstLineChars="0"/>
      </w:pPr>
      <w:r>
        <w:rPr>
          <w:rFonts w:hint="eastAsia"/>
        </w:rPr>
        <w:t>曜日の月～日を選択</w:t>
      </w:r>
    </w:p>
    <w:p w14:paraId="07756B49" w14:textId="32BD4076" w:rsidR="00175627" w:rsidRPr="00175627" w:rsidRDefault="00175627" w:rsidP="005A5E32">
      <w:pPr>
        <w:pStyle w:val="a0"/>
        <w:numPr>
          <w:ilvl w:val="0"/>
          <w:numId w:val="29"/>
        </w:numPr>
        <w:ind w:firstLineChars="0"/>
      </w:pPr>
      <w:r>
        <w:rPr>
          <w:rFonts w:hint="eastAsia"/>
        </w:rPr>
        <w:t>検索フォームなど、レイアウト幅が広く横並びの方がデザイン的に適している場合</w:t>
      </w:r>
    </w:p>
    <w:p w14:paraId="27559456" w14:textId="13D4772D" w:rsidR="0078742B" w:rsidRDefault="00175627" w:rsidP="00860BE4">
      <w:pPr>
        <w:pStyle w:val="2"/>
      </w:pPr>
      <w:bookmarkStart w:id="8" w:name="_Toc193320197"/>
      <w:r>
        <w:rPr>
          <w:rFonts w:hint="eastAsia"/>
        </w:rPr>
        <w:t>入力をステップ（ウィザード）形式にする上での留意点</w:t>
      </w:r>
      <w:bookmarkEnd w:id="8"/>
    </w:p>
    <w:p w14:paraId="19286EE0" w14:textId="0306CF0E" w:rsidR="0078742B" w:rsidRDefault="00AB0692" w:rsidP="00AB0692">
      <w:pPr>
        <w:pStyle w:val="a0"/>
      </w:pPr>
      <w:r>
        <w:rPr>
          <w:rFonts w:hint="eastAsia"/>
        </w:rPr>
        <w:t>ユーザーに多くの項目を入力させる際に</w:t>
      </w:r>
      <w:r w:rsidRPr="00AB0692">
        <w:rPr>
          <w:rFonts w:hint="eastAsia"/>
        </w:rPr>
        <w:t>ステップ</w:t>
      </w:r>
      <w:r>
        <w:rPr>
          <w:rFonts w:hint="eastAsia"/>
        </w:rPr>
        <w:t>形式にする</w:t>
      </w:r>
      <w:r w:rsidR="00A94A44">
        <w:rPr>
          <w:rFonts w:hint="eastAsia"/>
        </w:rPr>
        <w:t>と、システムが次に何をするべきかの暗黙の指示ができ、</w:t>
      </w:r>
      <w:r>
        <w:rPr>
          <w:rFonts w:hint="eastAsia"/>
        </w:rPr>
        <w:t>ユーザーの思考負担を軽減させることができる。</w:t>
      </w:r>
      <w:r w:rsidR="00A94A44">
        <w:rPr>
          <w:rFonts w:hint="eastAsia"/>
        </w:rPr>
        <w:t>そのためには以下の事柄に留意してステップ分けをしなれればならない。</w:t>
      </w:r>
    </w:p>
    <w:p w14:paraId="3F3253BA" w14:textId="2066483E" w:rsidR="0078742B" w:rsidRDefault="0078742B" w:rsidP="00A94A44">
      <w:pPr>
        <w:pStyle w:val="3"/>
        <w:spacing w:before="180" w:after="90"/>
        <w:ind w:firstLine="210"/>
      </w:pPr>
      <w:r>
        <w:rPr>
          <w:rFonts w:hint="eastAsia"/>
        </w:rPr>
        <w:t>各ステップで「やるべきこと」のカテゴライズが</w:t>
      </w:r>
      <w:r w:rsidR="00A94A44">
        <w:rPr>
          <w:rFonts w:hint="eastAsia"/>
        </w:rPr>
        <w:t>明確であること。</w:t>
      </w:r>
    </w:p>
    <w:p w14:paraId="618DBBA9" w14:textId="127ADCEA" w:rsidR="00A94A44" w:rsidRDefault="00A94A44" w:rsidP="00A94A44">
      <w:pPr>
        <w:pStyle w:val="a0"/>
      </w:pPr>
      <w:r>
        <w:rPr>
          <w:rFonts w:hint="eastAsia"/>
        </w:rPr>
        <w:t>ユーザー</w:t>
      </w:r>
      <w:r w:rsidR="0045379C">
        <w:rPr>
          <w:rFonts w:hint="eastAsia"/>
        </w:rPr>
        <w:t>は、「このステップで入力すべきことが何の情報カテゴリーか」が認識できると入力時の負荷が低減される。ひと目で把握できるカテゴライズにすること。</w:t>
      </w:r>
    </w:p>
    <w:p w14:paraId="5E749719" w14:textId="77777777" w:rsidR="0045379C" w:rsidRDefault="0045379C" w:rsidP="0045379C">
      <w:pPr>
        <w:pStyle w:val="3"/>
        <w:spacing w:before="180" w:after="90"/>
        <w:ind w:firstLine="210"/>
      </w:pPr>
      <w:r>
        <w:rPr>
          <w:rFonts w:hint="eastAsia"/>
        </w:rPr>
        <w:t>1ステップ内で入力に相互影響しあう事柄を含めないこと。</w:t>
      </w:r>
    </w:p>
    <w:p w14:paraId="0062FAF1" w14:textId="77777777" w:rsidR="00DB4BB4" w:rsidRDefault="0045379C" w:rsidP="00DB4BB4">
      <w:pPr>
        <w:pStyle w:val="a0"/>
      </w:pPr>
      <w:r>
        <w:rPr>
          <w:rFonts w:hint="eastAsia"/>
        </w:rPr>
        <w:t>せっかくステップ分けを行うので、入力に影響がある事柄は</w:t>
      </w:r>
      <w:r w:rsidR="0078742B">
        <w:rPr>
          <w:rFonts w:hint="eastAsia"/>
        </w:rPr>
        <w:t>前のステップで行</w:t>
      </w:r>
      <w:r>
        <w:rPr>
          <w:rFonts w:hint="eastAsia"/>
        </w:rPr>
        <w:t>い表示・非表示</w:t>
      </w:r>
      <w:r w:rsidR="00DB4BB4">
        <w:rPr>
          <w:rFonts w:hint="eastAsia"/>
        </w:rPr>
        <w:t>の制御を行うことでユーザーに掲示する入力フォームを減らすことができる。</w:t>
      </w:r>
    </w:p>
    <w:p w14:paraId="0B6CF8CF" w14:textId="6ADA0731" w:rsidR="00D05585" w:rsidRDefault="00D05585" w:rsidP="00D05585">
      <w:pPr>
        <w:pStyle w:val="3"/>
        <w:spacing w:before="180" w:after="90"/>
        <w:ind w:firstLine="210"/>
      </w:pPr>
      <w:r w:rsidRPr="00D05585">
        <w:rPr>
          <w:rFonts w:hint="eastAsia"/>
        </w:rPr>
        <w:lastRenderedPageBreak/>
        <w:t>特定の順序を作り、前のステップで必要な事柄を活かしたフローになっていること。</w:t>
      </w:r>
    </w:p>
    <w:p w14:paraId="37AF07BD" w14:textId="035EEAF0" w:rsidR="0078742B" w:rsidRDefault="00886D37" w:rsidP="000108EA">
      <w:pPr>
        <w:pStyle w:val="a0"/>
      </w:pPr>
      <w:r>
        <w:rPr>
          <w:noProof/>
        </w:rPr>
        <mc:AlternateContent>
          <mc:Choice Requires="wpc">
            <w:drawing>
              <wp:inline distT="0" distB="0" distL="0" distR="0" wp14:anchorId="203AA412" wp14:editId="016023D7">
                <wp:extent cx="6106160" cy="4267200"/>
                <wp:effectExtent l="0" t="0" r="8890" b="0"/>
                <wp:docPr id="390543803" name="キャンバス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54404952" name="図 554404952"/>
                          <pic:cNvPicPr>
                            <a:picLocks noChangeAspect="1"/>
                          </pic:cNvPicPr>
                        </pic:nvPicPr>
                        <pic:blipFill>
                          <a:blip r:embed="rId25"/>
                          <a:stretch>
                            <a:fillRect/>
                          </a:stretch>
                        </pic:blipFill>
                        <pic:spPr>
                          <a:xfrm>
                            <a:off x="247928" y="1388733"/>
                            <a:ext cx="1679835" cy="1267800"/>
                          </a:xfrm>
                          <a:prstGeom prst="rect">
                            <a:avLst/>
                          </a:prstGeom>
                        </pic:spPr>
                      </pic:pic>
                      <pic:pic xmlns:pic="http://schemas.openxmlformats.org/drawingml/2006/picture">
                        <pic:nvPicPr>
                          <pic:cNvPr id="6467769" name="図 6467769"/>
                          <pic:cNvPicPr>
                            <a:picLocks noChangeAspect="1"/>
                          </pic:cNvPicPr>
                        </pic:nvPicPr>
                        <pic:blipFill>
                          <a:blip r:embed="rId26"/>
                          <a:stretch>
                            <a:fillRect/>
                          </a:stretch>
                        </pic:blipFill>
                        <pic:spPr>
                          <a:xfrm>
                            <a:off x="2630152" y="867266"/>
                            <a:ext cx="2294274" cy="452323"/>
                          </a:xfrm>
                          <a:prstGeom prst="rect">
                            <a:avLst/>
                          </a:prstGeom>
                        </pic:spPr>
                      </pic:pic>
                      <wps:wsp>
                        <wps:cNvPr id="1484541576" name="テキスト ボックス 1484541576"/>
                        <wps:cNvSpPr txBox="1"/>
                        <wps:spPr>
                          <a:xfrm>
                            <a:off x="782301" y="1002981"/>
                            <a:ext cx="603885" cy="326390"/>
                          </a:xfrm>
                          <a:prstGeom prst="rect">
                            <a:avLst/>
                          </a:prstGeom>
                          <a:solidFill>
                            <a:schemeClr val="lt1"/>
                          </a:solidFill>
                          <a:ln w="6350">
                            <a:solidFill>
                              <a:prstClr val="black"/>
                            </a:solidFill>
                          </a:ln>
                        </wps:spPr>
                        <wps:txbx>
                          <w:txbxContent>
                            <w:p w14:paraId="367D6CB9" w14:textId="06C0D9F4" w:rsidR="00886D37" w:rsidRPr="00886D37" w:rsidRDefault="00886D37">
                              <w:pPr>
                                <w:rPr>
                                  <w:rFonts w:ascii="Meiryo UI" w:eastAsia="Meiryo UI" w:hAnsi="Meiryo UI"/>
                                </w:rPr>
                              </w:pPr>
                              <w:r w:rsidRPr="00886D37">
                                <w:rPr>
                                  <w:rFonts w:ascii="Meiryo UI" w:eastAsia="Meiryo UI" w:hAnsi="Meiryo UI" w:hint="eastAsia"/>
                                </w:rPr>
                                <w:t>STEP2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666520418" name="テキスト ボックス 1"/>
                        <wps:cNvSpPr txBox="1"/>
                        <wps:spPr>
                          <a:xfrm>
                            <a:off x="3029228" y="438589"/>
                            <a:ext cx="1409700" cy="326390"/>
                          </a:xfrm>
                          <a:prstGeom prst="rect">
                            <a:avLst/>
                          </a:prstGeom>
                          <a:solidFill>
                            <a:schemeClr val="lt1"/>
                          </a:solidFill>
                          <a:ln w="6350">
                            <a:solidFill>
                              <a:prstClr val="black"/>
                            </a:solidFill>
                          </a:ln>
                        </wps:spPr>
                        <wps:txbx>
                          <w:txbxContent>
                            <w:p w14:paraId="0B007686" w14:textId="4033DBD7" w:rsidR="00886D37" w:rsidRPr="00886D37" w:rsidRDefault="00886D37" w:rsidP="00886D37">
                              <w:pPr>
                                <w:rPr>
                                  <w:rFonts w:ascii="Meiryo UI" w:eastAsia="Meiryo UI" w:hAnsi="Meiryo UI"/>
                                  <w:szCs w:val="21"/>
                                </w:rPr>
                              </w:pPr>
                              <w:r w:rsidRPr="00886D37">
                                <w:rPr>
                                  <w:rFonts w:ascii="Meiryo UI" w:eastAsia="Meiryo UI" w:hAnsi="Meiryo UI" w:hint="eastAsia"/>
                                  <w:szCs w:val="21"/>
                                </w:rPr>
                                <w:t>STEP3(</w:t>
                              </w:r>
                              <w:r w:rsidRPr="00886D37">
                                <w:rPr>
                                  <w:rFonts w:ascii="Meiryo UI" w:eastAsia="Meiryo UI" w:hAnsi="Meiryo UI" w:hint="eastAsia"/>
                                  <w:szCs w:val="21"/>
                                </w:rPr>
                                <w:t>パターン</w:t>
                              </w:r>
                              <w:r>
                                <w:rPr>
                                  <w:rFonts w:ascii="Meiryo UI" w:eastAsia="Meiryo UI" w:hAnsi="Meiryo UI" w:hint="eastAsia"/>
                                  <w:szCs w:val="21"/>
                                </w:rPr>
                                <w:t>A</w:t>
                              </w:r>
                              <w:r w:rsidRPr="00886D37">
                                <w:rPr>
                                  <w:rFonts w:ascii="Meiryo UI" w:eastAsia="Meiryo UI" w:hAnsi="Meiryo UI" w:hint="eastAsia"/>
                                  <w:szCs w:val="21"/>
                                </w:rPr>
                                <w:t>)</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1197236208" name="矢印: 右 1197236208"/>
                        <wps:cNvSpPr/>
                        <wps:spPr>
                          <a:xfrm rot="19768471">
                            <a:off x="1631976" y="1386003"/>
                            <a:ext cx="1098612" cy="24881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3550769" name="矢印: 右 1163550769"/>
                        <wps:cNvSpPr/>
                        <wps:spPr>
                          <a:xfrm rot="1647491">
                            <a:off x="1631900" y="2485345"/>
                            <a:ext cx="1127295" cy="24881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29771404" name="図 529771404"/>
                          <pic:cNvPicPr>
                            <a:picLocks noChangeAspect="1"/>
                          </pic:cNvPicPr>
                        </pic:nvPicPr>
                        <pic:blipFill>
                          <a:blip r:embed="rId27"/>
                          <a:stretch>
                            <a:fillRect/>
                          </a:stretch>
                        </pic:blipFill>
                        <pic:spPr>
                          <a:xfrm>
                            <a:off x="2706352" y="1799282"/>
                            <a:ext cx="2340000" cy="2340000"/>
                          </a:xfrm>
                          <a:prstGeom prst="rect">
                            <a:avLst/>
                          </a:prstGeom>
                        </pic:spPr>
                      </pic:pic>
                      <wps:wsp>
                        <wps:cNvPr id="365052803" name="テキスト ボックス 1"/>
                        <wps:cNvSpPr txBox="1"/>
                        <wps:spPr>
                          <a:xfrm>
                            <a:off x="3029228" y="1389836"/>
                            <a:ext cx="1352550" cy="338842"/>
                          </a:xfrm>
                          <a:prstGeom prst="rect">
                            <a:avLst/>
                          </a:prstGeom>
                          <a:solidFill>
                            <a:schemeClr val="lt1"/>
                          </a:solidFill>
                          <a:ln w="6350">
                            <a:solidFill>
                              <a:prstClr val="black"/>
                            </a:solidFill>
                          </a:ln>
                        </wps:spPr>
                        <wps:txbx>
                          <w:txbxContent>
                            <w:p w14:paraId="4C43F3CC" w14:textId="76960F97" w:rsidR="00886D37" w:rsidRPr="00886D37" w:rsidRDefault="00886D37" w:rsidP="00886D37">
                              <w:pPr>
                                <w:rPr>
                                  <w:rFonts w:ascii="Meiryo UI" w:eastAsia="Meiryo UI" w:hAnsi="Meiryo UI"/>
                                  <w:szCs w:val="21"/>
                                </w:rPr>
                              </w:pPr>
                              <w:r w:rsidRPr="00886D37">
                                <w:rPr>
                                  <w:rFonts w:ascii="Meiryo UI" w:eastAsia="Meiryo UI" w:hAnsi="Meiryo UI" w:hint="eastAsia"/>
                                  <w:szCs w:val="21"/>
                                </w:rPr>
                                <w:t>STEP3(</w:t>
                              </w:r>
                              <w:r w:rsidRPr="00886D37">
                                <w:rPr>
                                  <w:rFonts w:ascii="Meiryo UI" w:eastAsia="Meiryo UI" w:hAnsi="Meiryo UI" w:hint="eastAsia"/>
                                  <w:szCs w:val="21"/>
                                </w:rPr>
                                <w:t>パターンB)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0884345" name="テキスト ボックス 1"/>
                        <wps:cNvSpPr txBox="1"/>
                        <wps:spPr>
                          <a:xfrm>
                            <a:off x="457200" y="35999"/>
                            <a:ext cx="5210175" cy="326390"/>
                          </a:xfrm>
                          <a:prstGeom prst="rect">
                            <a:avLst/>
                          </a:prstGeom>
                          <a:solidFill>
                            <a:schemeClr val="lt1"/>
                          </a:solidFill>
                          <a:ln w="6350">
                            <a:noFill/>
                          </a:ln>
                        </wps:spPr>
                        <wps:txbx>
                          <w:txbxContent>
                            <w:p w14:paraId="11AB39A5" w14:textId="5883FF16" w:rsidR="000108EA" w:rsidRPr="000108EA" w:rsidRDefault="000108EA" w:rsidP="000108EA">
                              <w:pPr>
                                <w:pStyle w:val="a0"/>
                                <w:rPr>
                                  <w:b/>
                                  <w:bCs/>
                                </w:rPr>
                              </w:pPr>
                              <w:r w:rsidRPr="000108EA">
                                <w:rPr>
                                  <w:rFonts w:hint="eastAsia"/>
                                  <w:b/>
                                  <w:bCs/>
                                </w:rPr>
                                <w:t>例：DOIを知っていれば、次の入力ステップではDOIのみの入力欄を表示</w:t>
                              </w:r>
                            </w:p>
                          </w:txbxContent>
                        </wps:txbx>
                        <wps:bodyPr rot="0" spcFirstLastPara="0" vert="horz" wrap="square" lIns="91440" tIns="45720" rIns="91440" bIns="45720" numCol="1" spcCol="0" rtlCol="0" fromWordArt="0" anchor="t" anchorCtr="0" forceAA="0" compatLnSpc="1">
                          <a:prstTxWarp prst="textNoShape">
                            <a:avLst/>
                          </a:prstTxWarp>
                          <a:spAutoFit/>
                        </wps:bodyPr>
                      </wps:wsp>
                    </wpc:wpc>
                  </a:graphicData>
                </a:graphic>
              </wp:inline>
            </w:drawing>
          </mc:Choice>
          <mc:Fallback>
            <w:pict>
              <v:group w14:anchorId="203AA412" id="キャンバス 6" o:spid="_x0000_s1054" editas="canvas" style="width:480.8pt;height:336pt;mso-position-horizontal-relative:char;mso-position-vertical-relative:line" coordsize="61061,42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">
                <v:shape id="_x0000_s1055" type="#_x0000_t75" style="position:absolute;width:61061;height:42672;visibility:visible;mso-wrap-style:square" filled="t">
                  <v:fill o:detectmouseclick="t"/>
                  <v:path o:connecttype="none"/>
                </v:shape>
                <v:shape id="図 554404952" o:spid="_x0000_s1056" type="#_x0000_t75" style="position:absolute;left:2479;top:13887;width:16798;height:12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">
                  <v:imagedata r:id="rId28" o:title=""/>
                </v:shape>
                <v:shape id="図 6467769" o:spid="_x0000_s1057" type="#_x0000_t75" style="position:absolute;left:26301;top:8672;width:22943;height:4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">
                  <v:imagedata r:id="rId29" o:title=""/>
                </v:shape>
                <v:shape id="テキスト ボックス 1484541576" o:spid="_x0000_s1058" type="#_x0000_t202" style="position:absolute;left:7823;top:10029;width:6038;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" fillcolor="white [3201]" strokeweight=".5pt">
                  <v:textbox style="mso-fit-shape-to-text:t">
                    <w:txbxContent>
                      <w:p w14:paraId="367D6CB9" w14:textId="06C0D9F4" w:rsidR="00886D37" w:rsidRPr="00886D37" w:rsidRDefault="00886D37">
                        <w:pPr>
                          <w:rPr>
                            <w:rFonts w:ascii="Meiryo UI" w:eastAsia="Meiryo UI" w:hAnsi="Meiryo UI"/>
                          </w:rPr>
                        </w:pPr>
                        <w:r w:rsidRPr="00886D37">
                          <w:rPr>
                            <w:rFonts w:ascii="Meiryo UI" w:eastAsia="Meiryo UI" w:hAnsi="Meiryo UI" w:hint="eastAsia"/>
                          </w:rPr>
                          <w:t>STEP2</w:t>
                        </w:r>
                      </w:p>
                    </w:txbxContent>
                  </v:textbox>
                </v:shape>
                <v:shape id="テキスト ボックス 1" o:spid="_x0000_s1059" type="#_x0000_t202" style="position:absolute;left:30292;top:4385;width:14097;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" fillcolor="white [3201]" strokeweight=".5pt">
                  <v:textbox style="mso-fit-shape-to-text:t">
                    <w:txbxContent>
                      <w:p w14:paraId="0B007686" w14:textId="4033DBD7" w:rsidR="00886D37" w:rsidRPr="00886D37" w:rsidRDefault="00886D37" w:rsidP="00886D37">
                        <w:pPr>
                          <w:rPr>
                            <w:rFonts w:ascii="Meiryo UI" w:eastAsia="Meiryo UI" w:hAnsi="Meiryo UI"/>
                            <w:szCs w:val="21"/>
                          </w:rPr>
                        </w:pPr>
                        <w:r w:rsidRPr="00886D37">
                          <w:rPr>
                            <w:rFonts w:ascii="Meiryo UI" w:eastAsia="Meiryo UI" w:hAnsi="Meiryo UI" w:hint="eastAsia"/>
                            <w:szCs w:val="21"/>
                          </w:rPr>
                          <w:t>STEP3(</w:t>
                        </w:r>
                        <w:r w:rsidRPr="00886D37">
                          <w:rPr>
                            <w:rFonts w:ascii="Meiryo UI" w:eastAsia="Meiryo UI" w:hAnsi="Meiryo UI" w:hint="eastAsia"/>
                            <w:szCs w:val="21"/>
                          </w:rPr>
                          <w:t>パターン</w:t>
                        </w:r>
                        <w:r>
                          <w:rPr>
                            <w:rFonts w:ascii="Meiryo UI" w:eastAsia="Meiryo UI" w:hAnsi="Meiryo UI" w:hint="eastAsia"/>
                            <w:szCs w:val="21"/>
                          </w:rPr>
                          <w:t>A</w:t>
                        </w:r>
                        <w:r w:rsidRPr="00886D37">
                          <w:rPr>
                            <w:rFonts w:ascii="Meiryo UI" w:eastAsia="Meiryo UI" w:hAnsi="Meiryo UI" w:hint="eastAsia"/>
                            <w:szCs w:val="21"/>
                          </w:rPr>
                          <w:t>)</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197236208" o:spid="_x0000_s1060" type="#_x0000_t13" style="position:absolute;left:16319;top:13860;width:10986;height:2488;rotation:-20005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" adj="19154" fillcolor="#4472c4 [3204]" strokecolor="#09101d [484]" strokeweight="1pt"/>
                <v:shape id="矢印: 右 1163550769" o:spid="_x0000_s1061" type="#_x0000_t13" style="position:absolute;left:16319;top:24853;width:11272;height:2488;rotation:179950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" adj="19216" fillcolor="#4472c4 [3204]" strokecolor="#09101d [484]" strokeweight="1pt"/>
                <v:shape id="図 529771404" o:spid="_x0000_s1062" type="#_x0000_t75" style="position:absolute;left:27063;top:17992;width:23400;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">
                  <v:imagedata r:id="rId30" o:title=""/>
                </v:shape>
                <v:shape id="テキスト ボックス 1" o:spid="_x0000_s1063" type="#_x0000_t202" style="position:absolute;left:30292;top:13898;width:13525;height:3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" fillcolor="white [3201]" strokeweight=".5pt">
                  <v:textbox>
                    <w:txbxContent>
                      <w:p w14:paraId="4C43F3CC" w14:textId="76960F97" w:rsidR="00886D37" w:rsidRPr="00886D37" w:rsidRDefault="00886D37" w:rsidP="00886D37">
                        <w:pPr>
                          <w:rPr>
                            <w:rFonts w:ascii="Meiryo UI" w:eastAsia="Meiryo UI" w:hAnsi="Meiryo UI"/>
                            <w:szCs w:val="21"/>
                          </w:rPr>
                        </w:pPr>
                        <w:r w:rsidRPr="00886D37">
                          <w:rPr>
                            <w:rFonts w:ascii="Meiryo UI" w:eastAsia="Meiryo UI" w:hAnsi="Meiryo UI" w:hint="eastAsia"/>
                            <w:szCs w:val="21"/>
                          </w:rPr>
                          <w:t>STEP3(</w:t>
                        </w:r>
                        <w:r w:rsidRPr="00886D37">
                          <w:rPr>
                            <w:rFonts w:ascii="Meiryo UI" w:eastAsia="Meiryo UI" w:hAnsi="Meiryo UI" w:hint="eastAsia"/>
                            <w:szCs w:val="21"/>
                          </w:rPr>
                          <w:t>パターンB)</w:t>
                        </w:r>
                      </w:p>
                    </w:txbxContent>
                  </v:textbox>
                </v:shape>
                <v:shape id="テキスト ボックス 1" o:spid="_x0000_s1064" type="#_x0000_t202" style="position:absolute;left:4572;top:359;width:52101;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" fillcolor="white [3201]" stroked="f" strokeweight=".5pt">
                  <v:textbox style="mso-fit-shape-to-text:t">
                    <w:txbxContent>
                      <w:p w14:paraId="11AB39A5" w14:textId="5883FF16" w:rsidR="000108EA" w:rsidRPr="000108EA" w:rsidRDefault="000108EA" w:rsidP="000108EA">
                        <w:pPr>
                          <w:pStyle w:val="a0"/>
                          <w:rPr>
                            <w:b/>
                            <w:bCs/>
                          </w:rPr>
                        </w:pPr>
                        <w:r w:rsidRPr="000108EA">
                          <w:rPr>
                            <w:rFonts w:hint="eastAsia"/>
                            <w:b/>
                            <w:bCs/>
                          </w:rPr>
                          <w:t>例：DOIを知っていれば、次の入力ステップではDOIのみの入力欄を表示</w:t>
                        </w:r>
                      </w:p>
                    </w:txbxContent>
                  </v:textbox>
                </v:shape>
                <w10:anchorlock/>
              </v:group>
            </w:pict>
          </mc:Fallback>
        </mc:AlternateContent>
      </w:r>
    </w:p>
    <w:p w14:paraId="304D3EE1" w14:textId="2E8F457C" w:rsidR="008A2B7E" w:rsidRDefault="005B0569" w:rsidP="005B0569">
      <w:pPr>
        <w:pStyle w:val="2"/>
      </w:pPr>
      <w:bookmarkStart w:id="9" w:name="_Toc193320198"/>
      <w:r>
        <w:rPr>
          <w:rFonts w:hint="eastAsia"/>
        </w:rPr>
        <w:t>モーダルウインドウの利用について</w:t>
      </w:r>
      <w:bookmarkEnd w:id="9"/>
    </w:p>
    <w:p w14:paraId="1DB58B59" w14:textId="13099290" w:rsidR="005B0569" w:rsidRDefault="005B0569" w:rsidP="005B0569">
      <w:pPr>
        <w:pStyle w:val="a0"/>
      </w:pPr>
      <w:r>
        <w:fldChar w:fldCharType="begin"/>
      </w:r>
      <w:r>
        <w:instrText xml:space="preserve"> </w:instrText>
      </w:r>
      <w:r>
        <w:rPr>
          <w:rFonts w:hint="eastAsia"/>
        </w:rPr>
        <w:instrText>PAGEREF _Ref193294451 \h</w:instrText>
      </w:r>
      <w:r>
        <w:instrText xml:space="preserve"> </w:instrText>
      </w:r>
      <w:r>
        <w:fldChar w:fldCharType="separate"/>
      </w:r>
      <w:r w:rsidR="009F5222">
        <w:rPr>
          <w:noProof/>
        </w:rPr>
        <w:t>10</w:t>
      </w:r>
      <w:r>
        <w:fldChar w:fldCharType="end"/>
      </w:r>
      <w:r>
        <w:rPr>
          <w:rFonts w:hint="eastAsia"/>
        </w:rPr>
        <w:t>ページの「</w:t>
      </w:r>
      <w:r>
        <w:fldChar w:fldCharType="begin"/>
      </w:r>
      <w:r>
        <w:instrText xml:space="preserve"> </w:instrText>
      </w:r>
      <w:r>
        <w:rPr>
          <w:rFonts w:hint="eastAsia"/>
        </w:rPr>
        <w:instrText>REF _Ref193294451 \w \h</w:instrText>
      </w:r>
      <w:r>
        <w:instrText xml:space="preserve"> </w:instrText>
      </w:r>
      <w:r>
        <w:fldChar w:fldCharType="separate"/>
      </w:r>
      <w:r w:rsidR="009F5222">
        <w:t>32．（2）</w:t>
      </w:r>
      <w:r>
        <w:fldChar w:fldCharType="end"/>
      </w:r>
      <w:r>
        <w:fldChar w:fldCharType="begin"/>
      </w:r>
      <w:r>
        <w:instrText xml:space="preserve"> REF _Ref193294451 \h </w:instrText>
      </w:r>
      <w:r>
        <w:fldChar w:fldCharType="separate"/>
      </w:r>
      <w:r w:rsidR="009F5222">
        <w:rPr>
          <w:rFonts w:hint="eastAsia"/>
        </w:rPr>
        <w:t>モーダルウインドウ</w:t>
      </w:r>
      <w:r>
        <w:fldChar w:fldCharType="end"/>
      </w:r>
      <w:r>
        <w:rPr>
          <w:rFonts w:hint="eastAsia"/>
        </w:rPr>
        <w:t>」で紹介するモーダルウインドウは全画面を覆いユーザーの操作を制限したりインターフェイスの状態を上書きして表示したりでき、非常に有用なコンポーネントであるが、利用シーンを限定せずに使用するとユーザー体験を大きく損なうので注意が必要である。</w:t>
      </w:r>
    </w:p>
    <w:p w14:paraId="58AF95FE" w14:textId="77777777" w:rsidR="005B0569" w:rsidRDefault="005B0569" w:rsidP="005B0569">
      <w:pPr>
        <w:pStyle w:val="3"/>
        <w:spacing w:before="180" w:after="90"/>
        <w:ind w:firstLine="210"/>
      </w:pPr>
      <w:r>
        <w:rPr>
          <w:rFonts w:hint="eastAsia"/>
        </w:rPr>
        <w:t>利用が適しているシーン</w:t>
      </w:r>
    </w:p>
    <w:p w14:paraId="28FE8C68" w14:textId="77777777" w:rsidR="005B0569" w:rsidRDefault="005B0569" w:rsidP="005B0569">
      <w:pPr>
        <w:pStyle w:val="4"/>
      </w:pPr>
      <w:r>
        <w:rPr>
          <w:rFonts w:hint="eastAsia"/>
        </w:rPr>
        <w:t>モーダル内で行う操作が少ないケース</w:t>
      </w:r>
    </w:p>
    <w:p w14:paraId="631A281C" w14:textId="58717B71" w:rsidR="005B0569" w:rsidRDefault="005B0569" w:rsidP="005B0569">
      <w:pPr>
        <w:pStyle w:val="a0"/>
      </w:pPr>
      <w:r>
        <w:rPr>
          <w:rFonts w:hint="eastAsia"/>
        </w:rPr>
        <w:t>注意文を表示したりアクションの確認を求めたりする場合などで、決まりきった操作を要求する場合。</w:t>
      </w:r>
    </w:p>
    <w:p w14:paraId="7D819728" w14:textId="1B162914" w:rsidR="005B0569" w:rsidRDefault="005B0569" w:rsidP="005E331A">
      <w:pPr>
        <w:pStyle w:val="4"/>
      </w:pPr>
      <w:r>
        <w:rPr>
          <w:rFonts w:hint="eastAsia"/>
        </w:rPr>
        <w:t>モーダル内に表示するコンテンツが少ないケース</w:t>
      </w:r>
    </w:p>
    <w:p w14:paraId="7D6F949F" w14:textId="735A773C" w:rsidR="005E331A" w:rsidRPr="005E331A" w:rsidRDefault="008D73E7" w:rsidP="005E331A">
      <w:pPr>
        <w:pStyle w:val="a0"/>
      </w:pPr>
      <w:r>
        <w:rPr>
          <w:rFonts w:hint="eastAsia"/>
        </w:rPr>
        <w:t>スクロールが発生しない程度の内容であること。</w:t>
      </w:r>
    </w:p>
    <w:p w14:paraId="1BA2FE3E" w14:textId="77777777" w:rsidR="00C34331" w:rsidRDefault="005B0569" w:rsidP="00C34331">
      <w:pPr>
        <w:pStyle w:val="4"/>
      </w:pPr>
      <w:r>
        <w:rPr>
          <w:rFonts w:hint="eastAsia"/>
        </w:rPr>
        <w:t>サブタスクを一時的に実行するケース</w:t>
      </w:r>
    </w:p>
    <w:p w14:paraId="6F90C354" w14:textId="3C52F39E" w:rsidR="005B0569" w:rsidRDefault="005B0569" w:rsidP="005B0569">
      <w:pPr>
        <w:pStyle w:val="a0"/>
      </w:pPr>
      <w:r>
        <w:rPr>
          <w:rFonts w:hint="eastAsia"/>
        </w:rPr>
        <w:t>多くのケースでは発生しなかったり</w:t>
      </w:r>
      <w:r w:rsidR="002F4740">
        <w:rPr>
          <w:rFonts w:hint="eastAsia"/>
        </w:rPr>
        <w:t>発生しても</w:t>
      </w:r>
      <w:r>
        <w:t>1度だけ操作すればよ</w:t>
      </w:r>
      <w:r w:rsidR="002F4740">
        <w:rPr>
          <w:rFonts w:hint="eastAsia"/>
        </w:rPr>
        <w:t>いケースだったりと実装のタスクを下げたい場合。</w:t>
      </w:r>
    </w:p>
    <w:p w14:paraId="1FA259A4" w14:textId="77777777" w:rsidR="005B0569" w:rsidRDefault="005B0569" w:rsidP="00043A51">
      <w:pPr>
        <w:pStyle w:val="3"/>
        <w:spacing w:before="180" w:after="90"/>
        <w:ind w:firstLine="210"/>
      </w:pPr>
      <w:r>
        <w:rPr>
          <w:rFonts w:hint="eastAsia"/>
        </w:rPr>
        <w:t>利用に適さないシーン</w:t>
      </w:r>
    </w:p>
    <w:p w14:paraId="059F2517" w14:textId="70FBE256" w:rsidR="00067064" w:rsidRPr="00067064" w:rsidRDefault="00067064" w:rsidP="00067064">
      <w:pPr>
        <w:pStyle w:val="a0"/>
      </w:pPr>
      <w:r>
        <w:rPr>
          <w:rFonts w:hint="eastAsia"/>
        </w:rPr>
        <w:t>前項目の反対のケースとなる。</w:t>
      </w:r>
    </w:p>
    <w:p w14:paraId="3255A040" w14:textId="0E1C03C8" w:rsidR="005B0569" w:rsidRDefault="005B0569" w:rsidP="00067064">
      <w:pPr>
        <w:pStyle w:val="4"/>
      </w:pPr>
      <w:r>
        <w:rPr>
          <w:rFonts w:hint="eastAsia"/>
        </w:rPr>
        <w:t>コンテンツが多いケース。</w:t>
      </w:r>
    </w:p>
    <w:p w14:paraId="5E4966A0" w14:textId="77777777" w:rsidR="00067064" w:rsidRDefault="00067064" w:rsidP="005B0569">
      <w:pPr>
        <w:pStyle w:val="a0"/>
      </w:pPr>
      <w:r>
        <w:rPr>
          <w:rFonts w:hint="eastAsia"/>
        </w:rPr>
        <w:t>モーダル内にスクロールが発生する程の分量をモーダル内表示するとUXを著しく低下させる。</w:t>
      </w:r>
    </w:p>
    <w:p w14:paraId="19F18F85" w14:textId="44A5EE90" w:rsidR="005B0569" w:rsidRDefault="005B0569" w:rsidP="005B0569">
      <w:pPr>
        <w:pStyle w:val="a0"/>
      </w:pPr>
      <w:r>
        <w:rPr>
          <w:rFonts w:hint="eastAsia"/>
        </w:rPr>
        <w:lastRenderedPageBreak/>
        <w:t>ただし、</w:t>
      </w:r>
      <w:r w:rsidR="00067064">
        <w:rPr>
          <w:rFonts w:hint="eastAsia"/>
        </w:rPr>
        <w:t>掲載すること自体が目的である</w:t>
      </w:r>
      <w:r>
        <w:rPr>
          <w:rFonts w:hint="eastAsia"/>
        </w:rPr>
        <w:t>「長文規約」</w:t>
      </w:r>
      <w:r>
        <w:t xml:space="preserve"> や 「免責文」などは除く。</w:t>
      </w:r>
    </w:p>
    <w:p w14:paraId="3F9ACB8D" w14:textId="01F828BB" w:rsidR="00610E1A" w:rsidRDefault="005B0569" w:rsidP="00610E1A">
      <w:pPr>
        <w:pStyle w:val="4"/>
      </w:pPr>
      <w:r>
        <w:rPr>
          <w:rFonts w:hint="eastAsia"/>
        </w:rPr>
        <w:t>細かな連続操作をユーザーに強要するケース</w:t>
      </w:r>
    </w:p>
    <w:p w14:paraId="631B93BE" w14:textId="3A272361" w:rsidR="005B0569" w:rsidRDefault="008F71FF" w:rsidP="005B0569">
      <w:pPr>
        <w:pStyle w:val="a0"/>
      </w:pPr>
      <w:r>
        <w:rPr>
          <w:rFonts w:hint="eastAsia"/>
        </w:rPr>
        <w:t>モーダル内でステップ形式（ウィザード）</w:t>
      </w:r>
      <w:r w:rsidR="00F97488">
        <w:rPr>
          <w:rFonts w:hint="eastAsia"/>
        </w:rPr>
        <w:t>による入力が発生した</w:t>
      </w:r>
      <w:r>
        <w:rPr>
          <w:rFonts w:hint="eastAsia"/>
        </w:rPr>
        <w:t>り、多くの項目を入力させたりする場合</w:t>
      </w:r>
      <w:r w:rsidR="00F97488">
        <w:rPr>
          <w:rFonts w:hint="eastAsia"/>
        </w:rPr>
        <w:t>は、本体側の画面で別途ウィザードを考えるべきである</w:t>
      </w:r>
      <w:r>
        <w:rPr>
          <w:rFonts w:hint="eastAsia"/>
        </w:rPr>
        <w:t>。</w:t>
      </w:r>
    </w:p>
    <w:p w14:paraId="600A1084" w14:textId="0C16470D" w:rsidR="00182ABF" w:rsidRDefault="005B0569" w:rsidP="00CA272A">
      <w:pPr>
        <w:pStyle w:val="4"/>
      </w:pPr>
      <w:r>
        <w:rPr>
          <w:rFonts w:hint="eastAsia"/>
        </w:rPr>
        <w:t>ユーザー</w:t>
      </w:r>
      <w:r w:rsidR="00E74FAA">
        <w:rPr>
          <w:rFonts w:hint="eastAsia"/>
        </w:rPr>
        <w:t>に継続</w:t>
      </w:r>
      <w:r w:rsidR="00CA272A">
        <w:rPr>
          <w:rFonts w:hint="eastAsia"/>
        </w:rPr>
        <w:t>して作業</w:t>
      </w:r>
      <w:r w:rsidR="00E74FAA">
        <w:rPr>
          <w:rFonts w:hint="eastAsia"/>
        </w:rPr>
        <w:t>させたい</w:t>
      </w:r>
      <w:r>
        <w:rPr>
          <w:rFonts w:hint="eastAsia"/>
        </w:rPr>
        <w:t>ケース</w:t>
      </w:r>
    </w:p>
    <w:p w14:paraId="6BDB217C" w14:textId="4E2F455B" w:rsidR="005B0569" w:rsidRDefault="00E74FAA" w:rsidP="005B0569">
      <w:pPr>
        <w:pStyle w:val="a0"/>
      </w:pPr>
      <w:r>
        <w:rPr>
          <w:rFonts w:hint="eastAsia"/>
        </w:rPr>
        <w:t>正常な結果を通知する場合に</w:t>
      </w:r>
      <w:r w:rsidR="005B0569">
        <w:rPr>
          <w:rFonts w:hint="eastAsia"/>
        </w:rPr>
        <w:t>モーダルで表示される</w:t>
      </w:r>
      <w:r>
        <w:rPr>
          <w:rFonts w:hint="eastAsia"/>
        </w:rPr>
        <w:t>とユーザーの作業を停止させてしまい</w:t>
      </w:r>
      <w:r w:rsidR="005B0569">
        <w:t>UXを損なう</w:t>
      </w:r>
      <w:r>
        <w:rPr>
          <w:rFonts w:hint="eastAsia"/>
        </w:rPr>
        <w:t>ことになる。そのような場合は、</w:t>
      </w:r>
      <w:r w:rsidR="005B0569">
        <w:rPr>
          <w:rFonts w:hint="eastAsia"/>
        </w:rPr>
        <w:t>メインコンテンツを操作不能にするモーダルではなく、右上にフロートして一定時間後消える</w:t>
      </w:r>
      <w:r>
        <w:fldChar w:fldCharType="begin"/>
      </w:r>
      <w:r>
        <w:instrText xml:space="preserve"> </w:instrText>
      </w:r>
      <w:r>
        <w:rPr>
          <w:rFonts w:hint="eastAsia"/>
        </w:rPr>
        <w:instrText>PAGEREF _Ref193295981 \h</w:instrText>
      </w:r>
      <w:r>
        <w:instrText xml:space="preserve"> </w:instrText>
      </w:r>
      <w:r>
        <w:fldChar w:fldCharType="separate"/>
      </w:r>
      <w:r w:rsidR="009F5222">
        <w:rPr>
          <w:noProof/>
        </w:rPr>
        <w:t>11</w:t>
      </w:r>
      <w:r>
        <w:fldChar w:fldCharType="end"/>
      </w:r>
      <w:r>
        <w:rPr>
          <w:rFonts w:hint="eastAsia"/>
        </w:rPr>
        <w:t>ページの「</w:t>
      </w:r>
      <w:r>
        <w:fldChar w:fldCharType="begin"/>
      </w:r>
      <w:r>
        <w:instrText xml:space="preserve"> REF _Ref193295981 \w \h </w:instrText>
      </w:r>
      <w:r>
        <w:fldChar w:fldCharType="separate"/>
      </w:r>
      <w:r w:rsidR="009F5222">
        <w:t>32．（3）</w:t>
      </w:r>
      <w:r>
        <w:fldChar w:fldCharType="end"/>
      </w:r>
      <w:r>
        <w:fldChar w:fldCharType="begin"/>
      </w:r>
      <w:r>
        <w:instrText xml:space="preserve"> REF _Ref193295981 \h </w:instrText>
      </w:r>
      <w:r>
        <w:fldChar w:fldCharType="separate"/>
      </w:r>
      <w:r w:rsidR="009F5222">
        <w:rPr>
          <w:rFonts w:hint="eastAsia"/>
        </w:rPr>
        <w:t>トースト</w:t>
      </w:r>
      <w:r>
        <w:fldChar w:fldCharType="end"/>
      </w:r>
      <w:r>
        <w:rPr>
          <w:rFonts w:hint="eastAsia"/>
        </w:rPr>
        <w:t>」を使用する。</w:t>
      </w:r>
    </w:p>
    <w:p w14:paraId="25308EA5" w14:textId="28425325" w:rsidR="009A7492" w:rsidRDefault="00C56C73" w:rsidP="00C56C73">
      <w:pPr>
        <w:pStyle w:val="2"/>
      </w:pPr>
      <w:bookmarkStart w:id="10" w:name="_Toc193320199"/>
      <w:r w:rsidRPr="00C56C73">
        <w:rPr>
          <w:rFonts w:hint="eastAsia"/>
        </w:rPr>
        <w:t>アクセシビリティの配慮</w:t>
      </w:r>
      <w:bookmarkEnd w:id="10"/>
    </w:p>
    <w:p w14:paraId="59C7C8B2" w14:textId="7B754843" w:rsidR="00C56C73" w:rsidRDefault="00C56C73" w:rsidP="00C56C73">
      <w:pPr>
        <w:pStyle w:val="a0"/>
      </w:pPr>
      <w:r>
        <w:rPr>
          <w:rFonts w:hint="eastAsia"/>
        </w:rPr>
        <w:t>以下の事柄に配慮することで、ユーザーは情報の理解がしやすくなる。</w:t>
      </w:r>
      <w:r w:rsidR="00ED1867">
        <w:rPr>
          <w:rFonts w:hint="eastAsia"/>
        </w:rPr>
        <w:t>また、開発側も情報の整理がしやすくなり、SEO対策にもつながる。</w:t>
      </w:r>
    </w:p>
    <w:p w14:paraId="0E9AAD0A" w14:textId="42F06004" w:rsidR="005F20F3" w:rsidRPr="00C56C73" w:rsidRDefault="005F20F3" w:rsidP="00C56C73">
      <w:pPr>
        <w:pStyle w:val="a0"/>
      </w:pPr>
      <w:r>
        <w:rPr>
          <w:rFonts w:hint="eastAsia"/>
        </w:rPr>
        <w:t>全てを実装するのはコストが掛かるため、利用者の実態に合わせて導入を検討する。</w:t>
      </w:r>
    </w:p>
    <w:p w14:paraId="67D1E891" w14:textId="77777777" w:rsidR="00C56C73" w:rsidRDefault="00C56C73" w:rsidP="00C56C73">
      <w:pPr>
        <w:pStyle w:val="3"/>
        <w:spacing w:before="180" w:after="90"/>
        <w:ind w:firstLine="210"/>
      </w:pPr>
      <w:r>
        <w:rPr>
          <w:rFonts w:hint="eastAsia"/>
        </w:rPr>
        <w:t>文書構造</w:t>
      </w:r>
    </w:p>
    <w:p w14:paraId="7DE9261C" w14:textId="62DB4D64" w:rsidR="00C56C73" w:rsidRPr="00C56C73" w:rsidRDefault="00C56C73" w:rsidP="00C56C73">
      <w:pPr>
        <w:pStyle w:val="a0"/>
      </w:pPr>
      <w:r>
        <w:rPr>
          <w:rFonts w:hint="eastAsia"/>
        </w:rPr>
        <w:t>適切なHTMLタグ付けを行うことで実現できる。</w:t>
      </w:r>
    </w:p>
    <w:p w14:paraId="7AD3FAB5" w14:textId="67C7CC41" w:rsidR="00C56C73" w:rsidRDefault="00C56C73" w:rsidP="00C56C73">
      <w:pPr>
        <w:pStyle w:val="4"/>
      </w:pPr>
      <w:r>
        <w:rPr>
          <w:rFonts w:hint="eastAsia"/>
        </w:rPr>
        <w:t>適切なページタイトル&lt;title&gt;</w:t>
      </w:r>
    </w:p>
    <w:p w14:paraId="157D9341" w14:textId="488560E3" w:rsidR="00C56C73" w:rsidRPr="00C56C73" w:rsidRDefault="00C56C73" w:rsidP="00C56C73">
      <w:pPr>
        <w:pStyle w:val="a0"/>
      </w:pPr>
      <w:r>
        <w:rPr>
          <w:rFonts w:hint="eastAsia"/>
        </w:rPr>
        <w:t>ページの履歴やブラウザのタブなどに表示される。</w:t>
      </w:r>
    </w:p>
    <w:p w14:paraId="60806C68" w14:textId="34A454E2" w:rsidR="00C56C73" w:rsidRPr="00C56C73" w:rsidRDefault="00C56C73" w:rsidP="00C56C73">
      <w:pPr>
        <w:pStyle w:val="a0"/>
      </w:pPr>
      <w:r>
        <w:rPr>
          <w:rFonts w:hint="eastAsia"/>
          <w:noProof/>
        </w:rPr>
        <mc:AlternateContent>
          <mc:Choice Requires="wpc">
            <w:drawing>
              <wp:inline distT="0" distB="0" distL="0" distR="0" wp14:anchorId="1F5926E3" wp14:editId="42505221">
                <wp:extent cx="5486400" cy="2043485"/>
                <wp:effectExtent l="0" t="0" r="0" b="0"/>
                <wp:docPr id="1174413343" name="キャンバス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78169414" name="図 1178169414"/>
                          <pic:cNvPicPr>
                            <a:picLocks noChangeAspect="1"/>
                          </pic:cNvPicPr>
                        </pic:nvPicPr>
                        <pic:blipFill>
                          <a:blip r:embed="rId31"/>
                          <a:stretch>
                            <a:fillRect/>
                          </a:stretch>
                        </pic:blipFill>
                        <pic:spPr>
                          <a:xfrm>
                            <a:off x="180000" y="79514"/>
                            <a:ext cx="2332613" cy="1876052"/>
                          </a:xfrm>
                          <a:prstGeom prst="rect">
                            <a:avLst/>
                          </a:prstGeom>
                        </pic:spPr>
                      </pic:pic>
                      <wps:wsp>
                        <wps:cNvPr id="457623340" name="テキスト ボックス 11">
                          <a:extLst>
                            <a:ext uri="{FF2B5EF4-FFF2-40B4-BE49-F238E27FC236}">
                              <a16:creationId xmlns:a16="http://schemas.microsoft.com/office/drawing/2014/main" id="{67508C0E-17D0-C541-28C8-7EC93F10E83F}"/>
                            </a:ext>
                          </a:extLst>
                        </wps:cNvPr>
                        <wps:cNvSpPr txBox="1"/>
                        <wps:spPr>
                          <a:xfrm>
                            <a:off x="641176" y="107100"/>
                            <a:ext cx="1632585" cy="266611"/>
                          </a:xfrm>
                          <a:prstGeom prst="rect">
                            <a:avLst/>
                          </a:prstGeom>
                          <a:noFill/>
                          <a:ln w="12700">
                            <a:solidFill>
                              <a:srgbClr val="FF0000"/>
                            </a:solidFill>
                          </a:ln>
                        </wps:spPr>
                        <wps:txbx>
                          <w:txbxContent>
                            <w:p w14:paraId="3B325A96" w14:textId="077E59C4" w:rsidR="00C56C73" w:rsidRDefault="00C56C73" w:rsidP="00C56C73">
                              <w:pPr>
                                <w:rPr>
                                  <w:rFonts w:eastAsia="Meiryo UI" w:hAnsi="Meiryo UI" w:cs="Times New Roman"/>
                                  <w:color w:val="000000"/>
                                  <w:kern w:val="24"/>
                                  <w:szCs w:val="21"/>
                                </w:rPr>
                              </w:pPr>
                            </w:p>
                          </w:txbxContent>
                        </wps:txbx>
                        <wps:bodyPr wrap="square" rtlCol="0">
                          <a:noAutofit/>
                        </wps:bodyPr>
                      </wps:wsp>
                      <wps:wsp>
                        <wps:cNvPr id="1682286878" name="テキスト ボックス 11"/>
                        <wps:cNvSpPr txBox="1"/>
                        <wps:spPr>
                          <a:xfrm>
                            <a:off x="2724417" y="418466"/>
                            <a:ext cx="2475737" cy="320040"/>
                          </a:xfrm>
                          <a:prstGeom prst="rect">
                            <a:avLst/>
                          </a:prstGeom>
                          <a:solidFill>
                            <a:schemeClr val="bg1"/>
                          </a:solidFill>
                          <a:ln>
                            <a:noFill/>
                          </a:ln>
                        </wps:spPr>
                        <wps:txbx>
                          <w:txbxContent>
                            <w:p w14:paraId="3DBEBD21" w14:textId="6DE3AC20" w:rsidR="00C56C73" w:rsidRDefault="00C56C73" w:rsidP="00C56C73">
                              <w:pPr>
                                <w:rPr>
                                  <w:rFonts w:eastAsia="Meiryo UI" w:hAnsi="Meiryo UI" w:cs="Times New Roman"/>
                                  <w:color w:val="000000"/>
                                  <w:kern w:val="24"/>
                                  <w:szCs w:val="21"/>
                                </w:rPr>
                              </w:pPr>
                              <w:r>
                                <w:rPr>
                                  <w:rFonts w:eastAsia="Meiryo UI" w:hAnsi="Meiryo UI" w:cs="Times New Roman" w:hint="eastAsia"/>
                                  <w:color w:val="000000"/>
                                  <w:kern w:val="24"/>
                                  <w:szCs w:val="21"/>
                                </w:rPr>
                                <w:t>タブや履歴にタイトルタグが表示される</w:t>
                              </w:r>
                            </w:p>
                          </w:txbxContent>
                        </wps:txbx>
                        <wps:bodyPr wrap="square" rtlCol="0">
                          <a:spAutoFit/>
                        </wps:bodyPr>
                      </wps:wsp>
                      <wps:wsp>
                        <wps:cNvPr id="1667934726" name="テキスト ボックス 11"/>
                        <wps:cNvSpPr txBox="1"/>
                        <wps:spPr>
                          <a:xfrm>
                            <a:off x="331075" y="838554"/>
                            <a:ext cx="1943100" cy="226921"/>
                          </a:xfrm>
                          <a:prstGeom prst="rect">
                            <a:avLst/>
                          </a:prstGeom>
                          <a:noFill/>
                          <a:ln w="12700">
                            <a:solidFill>
                              <a:srgbClr val="FF0000"/>
                            </a:solidFill>
                          </a:ln>
                        </wps:spPr>
                        <wps:txbx>
                          <w:txbxContent>
                            <w:p w14:paraId="5DAFA396" w14:textId="77777777" w:rsidR="00C56C73" w:rsidRDefault="00C56C73" w:rsidP="00C56C73">
                              <w:pPr>
                                <w:rPr>
                                  <w:rFonts w:eastAsia="Meiryo UI" w:hAnsi="Meiryo UI" w:cs="Times New Roman"/>
                                  <w:color w:val="000000"/>
                                  <w:kern w:val="24"/>
                                  <w:szCs w:val="21"/>
                                </w:rPr>
                              </w:pPr>
                            </w:p>
                          </w:txbxContent>
                        </wps:txbx>
                        <wps:bodyPr wrap="square" rtlCol="0">
                          <a:noAutofit/>
                        </wps:bodyPr>
                      </wps:wsp>
                    </wpc:wpc>
                  </a:graphicData>
                </a:graphic>
              </wp:inline>
            </w:drawing>
          </mc:Choice>
          <mc:Fallback>
            <w:pict>
              <v:group w14:anchorId="1F5926E3" id="キャンバス 18" o:spid="_x0000_s1065" editas="canvas" style="width:6in;height:160.9pt;mso-position-horizontal-relative:char;mso-position-vertical-relative:line" coordsize="54864,20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">
                <v:shape id="_x0000_s1066" type="#_x0000_t75" style="position:absolute;width:54864;height:20434;visibility:visible;mso-wrap-style:square" filled="t">
                  <v:fill o:detectmouseclick="t"/>
                  <v:path o:connecttype="none"/>
                </v:shape>
                <v:shape id="図 1178169414" o:spid="_x0000_s1067" type="#_x0000_t75" style="position:absolute;left:1800;top:795;width:23326;height:18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">
                  <v:imagedata r:id="rId32" o:title=""/>
                </v:shape>
                <v:shape id="テキスト ボックス 11" o:spid="_x0000_s1068" type="#_x0000_t202" style="position:absolute;left:6411;top:1071;width:16326;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" filled="f" strokecolor="red" strokeweight="1pt">
                  <v:textbox>
                    <w:txbxContent>
                      <w:p w14:paraId="3B325A96" w14:textId="077E59C4" w:rsidR="00C56C73" w:rsidRDefault="00C56C73" w:rsidP="00C56C73">
                        <w:pPr>
                          <w:rPr>
                            <w:rFonts w:eastAsia="Meiryo UI" w:hAnsi="Meiryo UI" w:cs="Times New Roman"/>
                            <w:color w:val="000000"/>
                            <w:kern w:val="24"/>
                            <w:szCs w:val="21"/>
                          </w:rPr>
                        </w:pPr>
                      </w:p>
                    </w:txbxContent>
                  </v:textbox>
                </v:shape>
                <v:shape id="テキスト ボックス 11" o:spid="_x0000_s1069" type="#_x0000_t202" style="position:absolute;left:27244;top:4184;width:2475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" fillcolor="white [3212]" stroked="f">
                  <v:textbox style="mso-fit-shape-to-text:t">
                    <w:txbxContent>
                      <w:p w14:paraId="3DBEBD21" w14:textId="6DE3AC20" w:rsidR="00C56C73" w:rsidRDefault="00C56C73" w:rsidP="00C56C73">
                        <w:pPr>
                          <w:rPr>
                            <w:rFonts w:eastAsia="Meiryo UI" w:hAnsi="Meiryo UI" w:cs="Times New Roman"/>
                            <w:color w:val="000000"/>
                            <w:kern w:val="24"/>
                            <w:szCs w:val="21"/>
                          </w:rPr>
                        </w:pPr>
                        <w:r>
                          <w:rPr>
                            <w:rFonts w:eastAsia="Meiryo UI" w:hAnsi="Meiryo UI" w:cs="Times New Roman" w:hint="eastAsia"/>
                            <w:color w:val="000000"/>
                            <w:kern w:val="24"/>
                            <w:szCs w:val="21"/>
                          </w:rPr>
                          <w:t>タブや履歴にタイトルタグが表示される</w:t>
                        </w:r>
                      </w:p>
                    </w:txbxContent>
                  </v:textbox>
                </v:shape>
                <v:shape id="テキスト ボックス 11" o:spid="_x0000_s1070" type="#_x0000_t202" style="position:absolute;left:3310;top:8385;width:19431;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" filled="f" strokecolor="red" strokeweight="1pt">
                  <v:textbox>
                    <w:txbxContent>
                      <w:p w14:paraId="5DAFA396" w14:textId="77777777" w:rsidR="00C56C73" w:rsidRDefault="00C56C73" w:rsidP="00C56C73">
                        <w:pPr>
                          <w:rPr>
                            <w:rFonts w:eastAsia="Meiryo UI" w:hAnsi="Meiryo UI" w:cs="Times New Roman"/>
                            <w:color w:val="000000"/>
                            <w:kern w:val="24"/>
                            <w:szCs w:val="21"/>
                          </w:rPr>
                        </w:pPr>
                      </w:p>
                    </w:txbxContent>
                  </v:textbox>
                </v:shape>
                <w10:anchorlock/>
              </v:group>
            </w:pict>
          </mc:Fallback>
        </mc:AlternateContent>
      </w:r>
    </w:p>
    <w:p w14:paraId="3145F182" w14:textId="30EF21CD" w:rsidR="00C56C73" w:rsidRDefault="00C56C73" w:rsidP="00C56C73">
      <w:pPr>
        <w:pStyle w:val="4"/>
      </w:pPr>
      <w:r>
        <w:rPr>
          <w:rFonts w:hint="eastAsia"/>
        </w:rPr>
        <w:t>適切な見出しタグ&lt;</w:t>
      </w:r>
      <w:r>
        <w:t>h1</w:t>
      </w:r>
      <w:r>
        <w:rPr>
          <w:rFonts w:hint="eastAsia"/>
        </w:rPr>
        <w:t>&gt;</w:t>
      </w:r>
      <w:r>
        <w:t>～</w:t>
      </w:r>
      <w:r>
        <w:rPr>
          <w:rFonts w:hint="eastAsia"/>
        </w:rPr>
        <w:t>&lt;</w:t>
      </w:r>
      <w:r>
        <w:t>h6</w:t>
      </w:r>
      <w:r>
        <w:rPr>
          <w:rFonts w:hint="eastAsia"/>
        </w:rPr>
        <w:t>&gt;</w:t>
      </w:r>
      <w:r w:rsidR="00E86FFA">
        <w:rPr>
          <w:rFonts w:hint="eastAsia"/>
        </w:rPr>
        <w:t>や</w:t>
      </w:r>
    </w:p>
    <w:p w14:paraId="4DCFA0CC" w14:textId="75596667" w:rsidR="00C56C73" w:rsidRPr="00C56C73" w:rsidRDefault="00C56C73" w:rsidP="00C56C73">
      <w:pPr>
        <w:pStyle w:val="a0"/>
      </w:pPr>
      <w:r>
        <w:rPr>
          <w:rFonts w:hint="eastAsia"/>
        </w:rPr>
        <w:t>見出しを適切に</w:t>
      </w:r>
      <w:r w:rsidR="00B22330">
        <w:rPr>
          <w:rFonts w:hint="eastAsia"/>
        </w:rPr>
        <w:t>考えるこ</w:t>
      </w:r>
      <w:r>
        <w:rPr>
          <w:rFonts w:hint="eastAsia"/>
        </w:rPr>
        <w:t>とで</w:t>
      </w:r>
      <w:r w:rsidR="00B22330">
        <w:rPr>
          <w:rFonts w:hint="eastAsia"/>
        </w:rPr>
        <w:t>情報の</w:t>
      </w:r>
      <w:r w:rsidR="005912E7">
        <w:rPr>
          <w:rFonts w:hint="eastAsia"/>
        </w:rPr>
        <w:t>分類分けや</w:t>
      </w:r>
      <w:r w:rsidR="00B22330">
        <w:rPr>
          <w:rFonts w:hint="eastAsia"/>
        </w:rPr>
        <w:t>整理が可能になる。</w:t>
      </w:r>
    </w:p>
    <w:p w14:paraId="682A90F4" w14:textId="72BD510C" w:rsidR="00C56C73" w:rsidRPr="00C56C73" w:rsidRDefault="00C56C73" w:rsidP="00C56C73">
      <w:pPr>
        <w:pStyle w:val="a0"/>
      </w:pPr>
      <w:r>
        <w:rPr>
          <w:rFonts w:hint="eastAsia"/>
          <w:noProof/>
        </w:rPr>
        <mc:AlternateContent>
          <mc:Choice Requires="wpc">
            <w:drawing>
              <wp:inline distT="0" distB="0" distL="0" distR="0" wp14:anchorId="10AC0522" wp14:editId="224833A5">
                <wp:extent cx="5486400" cy="2043485"/>
                <wp:effectExtent l="0" t="0" r="0" b="0"/>
                <wp:docPr id="2141097341" name="キャンバス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67761351" name="図 367761351"/>
                          <pic:cNvPicPr>
                            <a:picLocks noChangeAspect="1"/>
                          </pic:cNvPicPr>
                        </pic:nvPicPr>
                        <pic:blipFill>
                          <a:blip r:embed="rId33"/>
                          <a:stretch>
                            <a:fillRect/>
                          </a:stretch>
                        </pic:blipFill>
                        <pic:spPr>
                          <a:xfrm>
                            <a:off x="28925" y="116390"/>
                            <a:ext cx="3549162" cy="1828356"/>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31645614">
              <v:group id="キャンバス 19" style="width:6in;height:160.9pt;mso-position-horizontal-relative:char;mso-position-vertical-relative:line" coordsize="54864,20434" o:spid="_x0000_s1026" editas="canvas" w14:anchorId="3AEA0D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">
                <v:shape id="_x0000_s1027" style="position:absolute;width:54864;height:20434;visibility:visible;mso-wrap-style:square" filled="t" type="#_x0000_t75">
                  <v:fill o:detectmouseclick="t"/>
                  <v:path o:connecttype="none"/>
                </v:shape>
                <v:shape id="図 367761351" style="position:absolute;left:289;top:1163;width:35491;height:1828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">
                  <v:imagedata o:title="" r:id="rId34"/>
                </v:shape>
                <w10:anchorlock/>
              </v:group>
            </w:pict>
          </mc:Fallback>
        </mc:AlternateContent>
      </w:r>
    </w:p>
    <w:p w14:paraId="634ED686" w14:textId="77777777" w:rsidR="00C56C73" w:rsidRDefault="00C56C73" w:rsidP="00E86FFA">
      <w:pPr>
        <w:pStyle w:val="4"/>
      </w:pPr>
      <w:r>
        <w:rPr>
          <w:rFonts w:hint="eastAsia"/>
        </w:rPr>
        <w:lastRenderedPageBreak/>
        <w:t>構造要素の使用（</w:t>
      </w:r>
      <w:r>
        <w:t>&lt;nav&gt;&lt;main&gt;&lt;header&gt;&lt;footer&gt; ）</w:t>
      </w:r>
    </w:p>
    <w:p w14:paraId="6F8BAD01" w14:textId="3753325C" w:rsidR="00E86FFA" w:rsidRDefault="00E86FFA" w:rsidP="00E86FFA">
      <w:pPr>
        <w:pStyle w:val="a0"/>
      </w:pPr>
      <w:r>
        <w:rPr>
          <w:rFonts w:hint="eastAsia"/>
        </w:rPr>
        <w:t>全体の構造をどのようにするかを把握し、どの構造要素にどういった役割をもたせるか</w:t>
      </w:r>
      <w:r w:rsidR="00A60EFC">
        <w:rPr>
          <w:rFonts w:hint="eastAsia"/>
        </w:rPr>
        <w:t>という体系づけになる。</w:t>
      </w:r>
    </w:p>
    <w:p w14:paraId="0D06A7B2" w14:textId="0AFF2E74" w:rsidR="00E909A1" w:rsidRPr="00E86FFA" w:rsidRDefault="00E909A1" w:rsidP="00E86FFA">
      <w:pPr>
        <w:pStyle w:val="a0"/>
      </w:pPr>
      <w:r>
        <w:rPr>
          <w:rFonts w:hint="eastAsia"/>
          <w:noProof/>
        </w:rPr>
        <mc:AlternateContent>
          <mc:Choice Requires="wpc">
            <w:drawing>
              <wp:inline distT="0" distB="0" distL="0" distR="0" wp14:anchorId="7AA5DF05" wp14:editId="5BB71685">
                <wp:extent cx="6018530" cy="3760967"/>
                <wp:effectExtent l="0" t="0" r="1270" b="0"/>
                <wp:docPr id="2047169726" name="キャンバス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01989888" name="図 1701989888"/>
                          <pic:cNvPicPr>
                            <a:picLocks noChangeAspect="1"/>
                          </pic:cNvPicPr>
                        </pic:nvPicPr>
                        <pic:blipFill>
                          <a:blip r:embed="rId35"/>
                          <a:stretch>
                            <a:fillRect/>
                          </a:stretch>
                        </pic:blipFill>
                        <pic:spPr>
                          <a:xfrm>
                            <a:off x="0" y="198783"/>
                            <a:ext cx="6018530" cy="3337878"/>
                          </a:xfrm>
                          <a:prstGeom prst="rect">
                            <a:avLst/>
                          </a:prstGeom>
                        </pic:spPr>
                      </pic:pic>
                      <wps:wsp>
                        <wps:cNvPr id="1826552558" name="正方形/長方形 1826552558"/>
                        <wps:cNvSpPr/>
                        <wps:spPr>
                          <a:xfrm>
                            <a:off x="0" y="198705"/>
                            <a:ext cx="5971430" cy="373737"/>
                          </a:xfrm>
                          <a:prstGeom prst="rect">
                            <a:avLst/>
                          </a:prstGeom>
                          <a:solidFill>
                            <a:srgbClr val="FFFFFF">
                              <a:alpha val="69804"/>
                            </a:srgbClr>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1BF167" w14:textId="3856B64C" w:rsidR="00E909A1" w:rsidRPr="00E909A1" w:rsidRDefault="00E909A1" w:rsidP="00E909A1">
                              <w:pPr>
                                <w:jc w:val="center"/>
                                <w:rPr>
                                  <w:color w:val="000000" w:themeColor="text1"/>
                                </w:rPr>
                              </w:pPr>
                              <w:r w:rsidRPr="00E909A1">
                                <w:rPr>
                                  <w:rFonts w:hint="eastAsia"/>
                                  <w:color w:val="000000" w:themeColor="text1"/>
                                </w:rPr>
                                <w:t>&lt;header&gt;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622918" name="正方形/長方形 348622918"/>
                        <wps:cNvSpPr/>
                        <wps:spPr>
                          <a:xfrm>
                            <a:off x="0" y="3151658"/>
                            <a:ext cx="5971430" cy="373737"/>
                          </a:xfrm>
                          <a:prstGeom prst="rect">
                            <a:avLst/>
                          </a:prstGeom>
                          <a:solidFill>
                            <a:srgbClr val="FFFFFF">
                              <a:alpha val="69804"/>
                            </a:srgbClr>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171817" w14:textId="17001585" w:rsidR="00E909A1" w:rsidRPr="00E909A1" w:rsidRDefault="00E909A1" w:rsidP="00E909A1">
                              <w:pPr>
                                <w:jc w:val="center"/>
                                <w:rPr>
                                  <w:color w:val="000000" w:themeColor="text1"/>
                                </w:rPr>
                              </w:pPr>
                              <w:r w:rsidRPr="00E909A1">
                                <w:rPr>
                                  <w:rFonts w:hint="eastAsia"/>
                                  <w:color w:val="000000" w:themeColor="text1"/>
                                </w:rPr>
                                <w:t>&lt;</w:t>
                              </w:r>
                              <w:r>
                                <w:rPr>
                                  <w:rFonts w:hint="eastAsia"/>
                                  <w:color w:val="000000" w:themeColor="text1"/>
                                </w:rPr>
                                <w:t>foot</w:t>
                              </w:r>
                              <w:r w:rsidRPr="00E909A1">
                                <w:rPr>
                                  <w:rFonts w:hint="eastAsia"/>
                                  <w:color w:val="000000" w:themeColor="text1"/>
                                </w:rPr>
                                <w:t>er&gt;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805547" name="正方形/長方形 215805547"/>
                        <wps:cNvSpPr/>
                        <wps:spPr>
                          <a:xfrm>
                            <a:off x="0" y="572734"/>
                            <a:ext cx="1534602" cy="2578924"/>
                          </a:xfrm>
                          <a:prstGeom prst="rect">
                            <a:avLst/>
                          </a:prstGeom>
                          <a:solidFill>
                            <a:srgbClr val="FFFFFF">
                              <a:alpha val="69804"/>
                            </a:srgbClr>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32A64B" w14:textId="5282937F" w:rsidR="00E909A1" w:rsidRPr="00E909A1" w:rsidRDefault="00E909A1" w:rsidP="00E909A1">
                              <w:pPr>
                                <w:jc w:val="center"/>
                                <w:rPr>
                                  <w:color w:val="000000" w:themeColor="text1"/>
                                </w:rPr>
                              </w:pPr>
                              <w:r w:rsidRPr="00E909A1">
                                <w:rPr>
                                  <w:rFonts w:hint="eastAsia"/>
                                  <w:color w:val="000000" w:themeColor="text1"/>
                                </w:rPr>
                                <w:t>&lt;</w:t>
                              </w:r>
                              <w:proofErr w:type="spellStart"/>
                              <w:r>
                                <w:rPr>
                                  <w:rFonts w:hint="eastAsia"/>
                                  <w:color w:val="000000" w:themeColor="text1"/>
                                </w:rPr>
                                <w:t>navi</w:t>
                              </w:r>
                              <w:proofErr w:type="spellEnd"/>
                              <w:r w:rsidRPr="00E909A1">
                                <w:rPr>
                                  <w:rFonts w:hint="eastAsia"/>
                                  <w:color w:val="000000" w:themeColor="text1"/>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068690" name="正方形/長方形 1221068690"/>
                        <wps:cNvSpPr/>
                        <wps:spPr>
                          <a:xfrm>
                            <a:off x="1534602" y="573075"/>
                            <a:ext cx="4436828" cy="2578924"/>
                          </a:xfrm>
                          <a:prstGeom prst="rect">
                            <a:avLst/>
                          </a:prstGeom>
                          <a:solidFill>
                            <a:srgbClr val="FFFFFF">
                              <a:alpha val="69804"/>
                            </a:srgbClr>
                          </a:solid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B22B10" w14:textId="3BAF0181" w:rsidR="00E909A1" w:rsidRPr="00E909A1" w:rsidRDefault="00E909A1" w:rsidP="00E909A1">
                              <w:pPr>
                                <w:jc w:val="center"/>
                                <w:rPr>
                                  <w:color w:val="000000" w:themeColor="text1"/>
                                </w:rPr>
                              </w:pPr>
                              <w:r w:rsidRPr="00E909A1">
                                <w:rPr>
                                  <w:rFonts w:hint="eastAsia"/>
                                  <w:color w:val="000000" w:themeColor="text1"/>
                                </w:rPr>
                                <w:t>&lt;</w:t>
                              </w:r>
                              <w:r>
                                <w:rPr>
                                  <w:rFonts w:hint="eastAsia"/>
                                  <w:color w:val="000000" w:themeColor="text1"/>
                                </w:rPr>
                                <w:t>main</w:t>
                              </w:r>
                              <w:r w:rsidRPr="00E909A1">
                                <w:rPr>
                                  <w:rFonts w:hint="eastAsia"/>
                                  <w:color w:val="000000" w:themeColor="text1"/>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AA5DF05" id="キャンバス 20" o:spid="_x0000_s1071" editas="canvas" style="width:473.9pt;height:296.15pt;mso-position-horizontal-relative:char;mso-position-vertical-relative:line" coordsize="60185,37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">
                <v:shape id="_x0000_s1072" type="#_x0000_t75" style="position:absolute;width:60185;height:37604;visibility:visible;mso-wrap-style:square" filled="t">
                  <v:fill o:detectmouseclick="t"/>
                  <v:path o:connecttype="none"/>
                </v:shape>
                <v:shape id="図 1701989888" o:spid="_x0000_s1073" type="#_x0000_t75" style="position:absolute;top:1987;width:60185;height:33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">
                  <v:imagedata r:id="rId36" o:title=""/>
                </v:shape>
                <v:rect id="正方形/長方形 1826552558" o:spid="_x0000_s1074" style="position:absolute;top:1987;width:59714;height:3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" strokecolor="red" strokeweight="1.5pt">
                  <v:fill opacity="45746f"/>
                  <v:textbox>
                    <w:txbxContent>
                      <w:p w14:paraId="101BF167" w14:textId="3856B64C" w:rsidR="00E909A1" w:rsidRPr="00E909A1" w:rsidRDefault="00E909A1" w:rsidP="00E909A1">
                        <w:pPr>
                          <w:jc w:val="center"/>
                          <w:rPr>
                            <w:color w:val="000000" w:themeColor="text1"/>
                          </w:rPr>
                        </w:pPr>
                        <w:r w:rsidRPr="00E909A1">
                          <w:rPr>
                            <w:rFonts w:hint="eastAsia"/>
                            <w:color w:val="000000" w:themeColor="text1"/>
                          </w:rPr>
                          <w:t>&lt;header&gt;</w:t>
                        </w:r>
                      </w:p>
                    </w:txbxContent>
                  </v:textbox>
                </v:rect>
                <v:rect id="正方形/長方形 348622918" o:spid="_x0000_s1075" style="position:absolute;top:31516;width:59714;height:3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" strokecolor="red" strokeweight="1.5pt">
                  <v:fill opacity="45746f"/>
                  <v:textbox>
                    <w:txbxContent>
                      <w:p w14:paraId="1C171817" w14:textId="17001585" w:rsidR="00E909A1" w:rsidRPr="00E909A1" w:rsidRDefault="00E909A1" w:rsidP="00E909A1">
                        <w:pPr>
                          <w:jc w:val="center"/>
                          <w:rPr>
                            <w:color w:val="000000" w:themeColor="text1"/>
                          </w:rPr>
                        </w:pPr>
                        <w:r w:rsidRPr="00E909A1">
                          <w:rPr>
                            <w:rFonts w:hint="eastAsia"/>
                            <w:color w:val="000000" w:themeColor="text1"/>
                          </w:rPr>
                          <w:t>&lt;</w:t>
                        </w:r>
                        <w:r>
                          <w:rPr>
                            <w:rFonts w:hint="eastAsia"/>
                            <w:color w:val="000000" w:themeColor="text1"/>
                          </w:rPr>
                          <w:t>foot</w:t>
                        </w:r>
                        <w:r w:rsidRPr="00E909A1">
                          <w:rPr>
                            <w:rFonts w:hint="eastAsia"/>
                            <w:color w:val="000000" w:themeColor="text1"/>
                          </w:rPr>
                          <w:t>er&gt;</w:t>
                        </w:r>
                      </w:p>
                    </w:txbxContent>
                  </v:textbox>
                </v:rect>
                <v:rect id="正方形/長方形 215805547" o:spid="_x0000_s1076" style="position:absolute;top:5727;width:15346;height:2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" strokecolor="red" strokeweight="1.5pt">
                  <v:fill opacity="45746f"/>
                  <v:textbox>
                    <w:txbxContent>
                      <w:p w14:paraId="1632A64B" w14:textId="5282937F" w:rsidR="00E909A1" w:rsidRPr="00E909A1" w:rsidRDefault="00E909A1" w:rsidP="00E909A1">
                        <w:pPr>
                          <w:jc w:val="center"/>
                          <w:rPr>
                            <w:color w:val="000000" w:themeColor="text1"/>
                          </w:rPr>
                        </w:pPr>
                        <w:r w:rsidRPr="00E909A1">
                          <w:rPr>
                            <w:rFonts w:hint="eastAsia"/>
                            <w:color w:val="000000" w:themeColor="text1"/>
                          </w:rPr>
                          <w:t>&lt;</w:t>
                        </w:r>
                        <w:proofErr w:type="spellStart"/>
                        <w:r>
                          <w:rPr>
                            <w:rFonts w:hint="eastAsia"/>
                            <w:color w:val="000000" w:themeColor="text1"/>
                          </w:rPr>
                          <w:t>navi</w:t>
                        </w:r>
                        <w:proofErr w:type="spellEnd"/>
                        <w:r w:rsidRPr="00E909A1">
                          <w:rPr>
                            <w:rFonts w:hint="eastAsia"/>
                            <w:color w:val="000000" w:themeColor="text1"/>
                          </w:rPr>
                          <w:t>&gt;</w:t>
                        </w:r>
                      </w:p>
                    </w:txbxContent>
                  </v:textbox>
                </v:rect>
                <v:rect id="正方形/長方形 1221068690" o:spid="_x0000_s1077" style="position:absolute;left:15346;top:5730;width:44368;height:25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" strokecolor="red" strokeweight="1.5pt">
                  <v:fill opacity="45746f"/>
                  <v:textbox>
                    <w:txbxContent>
                      <w:p w14:paraId="0DB22B10" w14:textId="3BAF0181" w:rsidR="00E909A1" w:rsidRPr="00E909A1" w:rsidRDefault="00E909A1" w:rsidP="00E909A1">
                        <w:pPr>
                          <w:jc w:val="center"/>
                          <w:rPr>
                            <w:color w:val="000000" w:themeColor="text1"/>
                          </w:rPr>
                        </w:pPr>
                        <w:r w:rsidRPr="00E909A1">
                          <w:rPr>
                            <w:rFonts w:hint="eastAsia"/>
                            <w:color w:val="000000" w:themeColor="text1"/>
                          </w:rPr>
                          <w:t>&lt;</w:t>
                        </w:r>
                        <w:r>
                          <w:rPr>
                            <w:rFonts w:hint="eastAsia"/>
                            <w:color w:val="000000" w:themeColor="text1"/>
                          </w:rPr>
                          <w:t>main</w:t>
                        </w:r>
                        <w:r w:rsidRPr="00E909A1">
                          <w:rPr>
                            <w:rFonts w:hint="eastAsia"/>
                            <w:color w:val="000000" w:themeColor="text1"/>
                          </w:rPr>
                          <w:t>&gt;</w:t>
                        </w:r>
                      </w:p>
                    </w:txbxContent>
                  </v:textbox>
                </v:rect>
                <w10:anchorlock/>
              </v:group>
            </w:pict>
          </mc:Fallback>
        </mc:AlternateContent>
      </w:r>
    </w:p>
    <w:p w14:paraId="6288CBC3" w14:textId="77777777" w:rsidR="00C56C73" w:rsidRDefault="00C56C73" w:rsidP="00ED1867">
      <w:pPr>
        <w:pStyle w:val="3"/>
        <w:spacing w:before="180" w:after="90"/>
        <w:ind w:firstLine="210"/>
      </w:pPr>
      <w:r>
        <w:rPr>
          <w:rFonts w:hint="eastAsia"/>
        </w:rPr>
        <w:t>テキスト情報</w:t>
      </w:r>
    </w:p>
    <w:p w14:paraId="051F307C" w14:textId="61BAB39C" w:rsidR="00BC5714" w:rsidRDefault="00BC5714" w:rsidP="00C56C73">
      <w:pPr>
        <w:pStyle w:val="a0"/>
      </w:pPr>
      <w:r>
        <w:rPr>
          <w:rFonts w:hint="eastAsia"/>
        </w:rPr>
        <w:t>以下の事柄に留意することで、読みやすいテキストや画像情報となる。</w:t>
      </w:r>
    </w:p>
    <w:p w14:paraId="34FDE60F" w14:textId="2797C9A3" w:rsidR="00C56C73" w:rsidRDefault="00C56C73" w:rsidP="00BC5714">
      <w:pPr>
        <w:pStyle w:val="a0"/>
        <w:numPr>
          <w:ilvl w:val="0"/>
          <w:numId w:val="17"/>
        </w:numPr>
        <w:ind w:firstLineChars="0"/>
      </w:pPr>
      <w:r>
        <w:rPr>
          <w:rFonts w:hint="eastAsia"/>
        </w:rPr>
        <w:t>適切なテキストサイズやマージン</w:t>
      </w:r>
    </w:p>
    <w:p w14:paraId="0B6FAEB6" w14:textId="77777777" w:rsidR="00C56C73" w:rsidRDefault="00C56C73" w:rsidP="00BC5714">
      <w:pPr>
        <w:pStyle w:val="a0"/>
        <w:numPr>
          <w:ilvl w:val="0"/>
          <w:numId w:val="17"/>
        </w:numPr>
        <w:ind w:firstLineChars="0"/>
      </w:pPr>
      <w:r>
        <w:rPr>
          <w:rFonts w:hint="eastAsia"/>
        </w:rPr>
        <w:t>画像に対する代替テキスト（</w:t>
      </w:r>
      <w:r>
        <w:t>alt 属性）</w:t>
      </w:r>
    </w:p>
    <w:p w14:paraId="568E26C0" w14:textId="77777777" w:rsidR="00C56C73" w:rsidRDefault="00C56C73" w:rsidP="00BC5714">
      <w:pPr>
        <w:pStyle w:val="a0"/>
        <w:numPr>
          <w:ilvl w:val="0"/>
          <w:numId w:val="17"/>
        </w:numPr>
        <w:ind w:firstLineChars="0"/>
      </w:pPr>
      <w:r>
        <w:rPr>
          <w:rFonts w:hint="eastAsia"/>
        </w:rPr>
        <w:t>テキストサイズを変更できる機能</w:t>
      </w:r>
    </w:p>
    <w:p w14:paraId="706C0C3F" w14:textId="77777777" w:rsidR="00C56C73" w:rsidRDefault="00C56C73" w:rsidP="00BC5714">
      <w:pPr>
        <w:pStyle w:val="3"/>
        <w:spacing w:before="180" w:after="90"/>
        <w:ind w:firstLine="210"/>
      </w:pPr>
      <w:r>
        <w:rPr>
          <w:rFonts w:hint="eastAsia"/>
        </w:rPr>
        <w:t>色覚要素</w:t>
      </w:r>
    </w:p>
    <w:p w14:paraId="75F8B94B" w14:textId="5E484FEF" w:rsidR="007E0767" w:rsidRPr="007E0767" w:rsidRDefault="007E0767" w:rsidP="007E0767">
      <w:pPr>
        <w:pStyle w:val="a0"/>
      </w:pPr>
      <w:r>
        <w:rPr>
          <w:rFonts w:hint="eastAsia"/>
        </w:rPr>
        <w:t>以下の事柄に留意して色配置を決定する。</w:t>
      </w:r>
    </w:p>
    <w:p w14:paraId="7C1ECDD6" w14:textId="77777777" w:rsidR="00C56C73" w:rsidRDefault="00C56C73" w:rsidP="007E0767">
      <w:pPr>
        <w:pStyle w:val="a0"/>
        <w:numPr>
          <w:ilvl w:val="0"/>
          <w:numId w:val="18"/>
        </w:numPr>
        <w:ind w:firstLineChars="0"/>
      </w:pPr>
      <w:r>
        <w:rPr>
          <w:rFonts w:hint="eastAsia"/>
        </w:rPr>
        <w:t>テキストと背景のコントラスト比の確保</w:t>
      </w:r>
    </w:p>
    <w:p w14:paraId="44CB7BCF" w14:textId="77777777" w:rsidR="00C56C73" w:rsidRDefault="00C56C73" w:rsidP="007E0767">
      <w:pPr>
        <w:pStyle w:val="a0"/>
        <w:numPr>
          <w:ilvl w:val="0"/>
          <w:numId w:val="18"/>
        </w:numPr>
        <w:ind w:firstLineChars="0"/>
      </w:pPr>
      <w:r>
        <w:rPr>
          <w:rFonts w:hint="eastAsia"/>
        </w:rPr>
        <w:t>操作内容と色覚情報のリンク</w:t>
      </w:r>
    </w:p>
    <w:p w14:paraId="4D5991C9" w14:textId="77777777" w:rsidR="00C56C73" w:rsidRDefault="00C56C73" w:rsidP="007E0767">
      <w:pPr>
        <w:pStyle w:val="a0"/>
        <w:numPr>
          <w:ilvl w:val="0"/>
          <w:numId w:val="18"/>
        </w:numPr>
        <w:ind w:firstLineChars="0"/>
      </w:pPr>
      <w:r>
        <w:rPr>
          <w:rFonts w:hint="eastAsia"/>
        </w:rPr>
        <w:t>背景色の変更（ダークモードとの切り替え）</w:t>
      </w:r>
    </w:p>
    <w:p w14:paraId="003AA0D8" w14:textId="0BC37357" w:rsidR="00C56C73" w:rsidRDefault="00C56C73" w:rsidP="007E0767">
      <w:pPr>
        <w:pStyle w:val="3"/>
        <w:spacing w:before="180" w:after="90"/>
        <w:ind w:firstLine="210"/>
      </w:pPr>
      <w:r>
        <w:rPr>
          <w:rFonts w:hint="eastAsia"/>
        </w:rPr>
        <w:t>フォーム入力</w:t>
      </w:r>
    </w:p>
    <w:p w14:paraId="64392342" w14:textId="77777777" w:rsidR="00C56C73" w:rsidRDefault="00C56C73" w:rsidP="00C56A1F">
      <w:pPr>
        <w:pStyle w:val="a0"/>
        <w:numPr>
          <w:ilvl w:val="0"/>
          <w:numId w:val="20"/>
        </w:numPr>
        <w:ind w:firstLineChars="0"/>
      </w:pPr>
      <w:r>
        <w:rPr>
          <w:rFonts w:hint="eastAsia"/>
        </w:rPr>
        <w:t>必須項目の明示</w:t>
      </w:r>
    </w:p>
    <w:p w14:paraId="7F0A7BEF" w14:textId="77777777" w:rsidR="00C56C73" w:rsidRDefault="00C56C73" w:rsidP="00C56A1F">
      <w:pPr>
        <w:pStyle w:val="a0"/>
        <w:numPr>
          <w:ilvl w:val="0"/>
          <w:numId w:val="20"/>
        </w:numPr>
        <w:ind w:firstLineChars="0"/>
      </w:pPr>
      <w:r>
        <w:rPr>
          <w:rFonts w:hint="eastAsia"/>
        </w:rPr>
        <w:t>エラーメッセージの明示</w:t>
      </w:r>
    </w:p>
    <w:p w14:paraId="504169B2" w14:textId="77777777" w:rsidR="00C56C73" w:rsidRDefault="00C56C73" w:rsidP="00C56A1F">
      <w:pPr>
        <w:pStyle w:val="a0"/>
        <w:numPr>
          <w:ilvl w:val="0"/>
          <w:numId w:val="20"/>
        </w:numPr>
        <w:ind w:firstLineChars="0"/>
      </w:pPr>
      <w:r>
        <w:t>&lt;label&gt;要素によるフォーム要素との関連付け</w:t>
      </w:r>
    </w:p>
    <w:p w14:paraId="7880C4D3" w14:textId="77777777" w:rsidR="00C56C73" w:rsidRDefault="00C56C73" w:rsidP="003165AF">
      <w:pPr>
        <w:pStyle w:val="3"/>
        <w:spacing w:before="180" w:after="90"/>
        <w:ind w:firstLine="210"/>
      </w:pPr>
      <w:r>
        <w:rPr>
          <w:rFonts w:hint="eastAsia"/>
        </w:rPr>
        <w:t>動画・音声</w:t>
      </w:r>
    </w:p>
    <w:p w14:paraId="7F0BD9D2" w14:textId="404EB22E" w:rsidR="00C56C73" w:rsidRDefault="00C56C73" w:rsidP="009910D9">
      <w:pPr>
        <w:pStyle w:val="a0"/>
        <w:numPr>
          <w:ilvl w:val="0"/>
          <w:numId w:val="19"/>
        </w:numPr>
        <w:ind w:firstLineChars="0"/>
      </w:pPr>
      <w:r>
        <w:rPr>
          <w:rFonts w:hint="eastAsia"/>
        </w:rPr>
        <w:t>自動再生時に音声付きのメディアは音声</w:t>
      </w:r>
      <w:r>
        <w:t>OFFで再生する</w:t>
      </w:r>
      <w:r w:rsidR="009910D9">
        <w:rPr>
          <w:rFonts w:hint="eastAsia"/>
        </w:rPr>
        <w:t>。</w:t>
      </w:r>
    </w:p>
    <w:p w14:paraId="04B04135" w14:textId="3D09E97A" w:rsidR="00C56C73" w:rsidRDefault="00C56C73" w:rsidP="009910D9">
      <w:pPr>
        <w:pStyle w:val="a0"/>
        <w:numPr>
          <w:ilvl w:val="0"/>
          <w:numId w:val="19"/>
        </w:numPr>
        <w:ind w:firstLineChars="0"/>
      </w:pPr>
      <w:r>
        <w:rPr>
          <w:rFonts w:hint="eastAsia"/>
        </w:rPr>
        <w:lastRenderedPageBreak/>
        <w:t>ユーザーによる自動再生の</w:t>
      </w:r>
      <w:r>
        <w:t>ON/OFFの切り替え設定</w:t>
      </w:r>
      <w:r w:rsidR="009910D9">
        <w:rPr>
          <w:rFonts w:hint="eastAsia"/>
        </w:rPr>
        <w:t>を可能にする。</w:t>
      </w:r>
    </w:p>
    <w:p w14:paraId="39CE8462" w14:textId="78168F2A" w:rsidR="00383BA8" w:rsidRDefault="00383BA8" w:rsidP="00383BA8">
      <w:pPr>
        <w:pStyle w:val="3"/>
        <w:spacing w:before="180" w:after="90"/>
        <w:ind w:firstLine="210"/>
      </w:pPr>
      <w:r>
        <w:rPr>
          <w:rFonts w:hint="eastAsia"/>
        </w:rPr>
        <w:t>視覚障害者への対応</w:t>
      </w:r>
    </w:p>
    <w:p w14:paraId="3A62ABE2" w14:textId="39422692" w:rsidR="00383BA8" w:rsidRDefault="00383BA8" w:rsidP="00383BA8">
      <w:pPr>
        <w:pStyle w:val="4"/>
      </w:pPr>
      <w:r>
        <w:rPr>
          <w:rFonts w:hint="eastAsia"/>
        </w:rPr>
        <w:t>キーボード操作</w:t>
      </w:r>
    </w:p>
    <w:p w14:paraId="7668BD3D" w14:textId="77777777" w:rsidR="00383BA8" w:rsidRDefault="00383BA8" w:rsidP="00383BA8">
      <w:pPr>
        <w:pStyle w:val="a0"/>
        <w:numPr>
          <w:ilvl w:val="0"/>
          <w:numId w:val="21"/>
        </w:numPr>
        <w:ind w:firstLineChars="0"/>
      </w:pPr>
      <w:r>
        <w:rPr>
          <w:rFonts w:hint="eastAsia"/>
        </w:rPr>
        <w:t>全ての操作がキーボードのみで完了できる配慮</w:t>
      </w:r>
    </w:p>
    <w:p w14:paraId="2B30B995" w14:textId="77777777" w:rsidR="00383BA8" w:rsidRDefault="00383BA8" w:rsidP="00383BA8">
      <w:pPr>
        <w:pStyle w:val="a0"/>
        <w:numPr>
          <w:ilvl w:val="0"/>
          <w:numId w:val="21"/>
        </w:numPr>
        <w:ind w:firstLineChars="0"/>
      </w:pPr>
      <w:r>
        <w:rPr>
          <w:rFonts w:hint="eastAsia"/>
        </w:rPr>
        <w:t>フォーカス情報の視認性確保</w:t>
      </w:r>
    </w:p>
    <w:p w14:paraId="074C5CAE" w14:textId="77777777" w:rsidR="00383BA8" w:rsidRDefault="00383BA8" w:rsidP="00383BA8">
      <w:pPr>
        <w:pStyle w:val="a0"/>
        <w:numPr>
          <w:ilvl w:val="0"/>
          <w:numId w:val="21"/>
        </w:numPr>
        <w:ind w:firstLineChars="0"/>
      </w:pPr>
      <w:r>
        <w:rPr>
          <w:rFonts w:hint="eastAsia"/>
        </w:rPr>
        <w:t>タブインデックスの配慮（</w:t>
      </w:r>
      <w:r>
        <w:t>Tabキーを押したときのフォーカスの順序を指定）</w:t>
      </w:r>
    </w:p>
    <w:p w14:paraId="178C20A2" w14:textId="1B7DEDB8" w:rsidR="00383BA8" w:rsidRDefault="00383BA8" w:rsidP="00383BA8">
      <w:pPr>
        <w:pStyle w:val="4"/>
      </w:pPr>
      <w:r>
        <w:rPr>
          <w:rFonts w:hint="eastAsia"/>
        </w:rPr>
        <w:t>スクリーンリーダ対応</w:t>
      </w:r>
    </w:p>
    <w:p w14:paraId="75CC9AC6" w14:textId="77777777" w:rsidR="00383BA8" w:rsidRDefault="00383BA8" w:rsidP="00383BA8">
      <w:pPr>
        <w:pStyle w:val="a0"/>
        <w:numPr>
          <w:ilvl w:val="0"/>
          <w:numId w:val="22"/>
        </w:numPr>
        <w:ind w:firstLineChars="0"/>
      </w:pPr>
      <w:r>
        <w:rPr>
          <w:rFonts w:hint="eastAsia"/>
        </w:rPr>
        <w:t>情報の補足（</w:t>
      </w:r>
      <w:r>
        <w:t>aria-label属性で読み上げソフトに情報を提供）</w:t>
      </w:r>
    </w:p>
    <w:p w14:paraId="6DAB7808" w14:textId="455A9969" w:rsidR="00C56C73" w:rsidRPr="00C56C73" w:rsidRDefault="00383BA8" w:rsidP="00383BA8">
      <w:pPr>
        <w:pStyle w:val="a0"/>
        <w:numPr>
          <w:ilvl w:val="0"/>
          <w:numId w:val="22"/>
        </w:numPr>
        <w:ind w:firstLineChars="0"/>
      </w:pPr>
      <w:r>
        <w:rPr>
          <w:rFonts w:hint="eastAsia"/>
        </w:rPr>
        <w:t>スキップリンクの設定（読み上げソフトで内容をジャンプできる仕組み）</w:t>
      </w:r>
    </w:p>
    <w:p w14:paraId="242B2FC6" w14:textId="77777777" w:rsidR="00367197" w:rsidRDefault="00367197" w:rsidP="007A1652">
      <w:pPr>
        <w:pStyle w:val="1"/>
      </w:pPr>
      <w:bookmarkStart w:id="11" w:name="_Toc193320200"/>
      <w:r>
        <w:rPr>
          <w:rFonts w:hint="eastAsia"/>
        </w:rPr>
        <w:t>使用フォント</w:t>
      </w:r>
      <w:bookmarkEnd w:id="11"/>
    </w:p>
    <w:p w14:paraId="2929A7E8" w14:textId="272C07CA" w:rsidR="00367197" w:rsidRDefault="00367197" w:rsidP="00367197">
      <w:pPr>
        <w:pStyle w:val="2"/>
      </w:pPr>
      <w:bookmarkStart w:id="12" w:name="_Toc193320201"/>
      <w:r>
        <w:t>OSに関係なく統一的なフォントを使用するケース</w:t>
      </w:r>
      <w:bookmarkEnd w:id="12"/>
    </w:p>
    <w:p w14:paraId="3E1B3C28" w14:textId="50C2CEAF" w:rsidR="00367197" w:rsidRDefault="00367197" w:rsidP="00367197">
      <w:pPr>
        <w:pStyle w:val="3"/>
        <w:spacing w:before="180" w:after="90"/>
        <w:ind w:firstLine="210"/>
      </w:pPr>
      <w:r>
        <w:rPr>
          <w:rFonts w:hint="eastAsia"/>
        </w:rPr>
        <w:t>ウェブフォントの使用</w:t>
      </w:r>
    </w:p>
    <w:p w14:paraId="7A925C63" w14:textId="363EA899" w:rsidR="006F4F00" w:rsidRDefault="00367197" w:rsidP="006F4F00">
      <w:pPr>
        <w:pStyle w:val="a0"/>
      </w:pPr>
      <w:r>
        <w:rPr>
          <w:rFonts w:hint="eastAsia"/>
        </w:rPr>
        <w:t>以下のタグ</w:t>
      </w:r>
      <w:r w:rsidR="006F4F00">
        <w:rPr>
          <w:rFonts w:hint="eastAsia"/>
        </w:rPr>
        <w:t>を使い</w:t>
      </w:r>
      <w:r>
        <w:t>GoogleウェブフォントでNoto Sansを使えるようにする。日本語表記はNoto Sans JP</w:t>
      </w:r>
      <w:r w:rsidR="006F4F00">
        <w:rPr>
          <w:rFonts w:hint="eastAsia"/>
        </w:rPr>
        <w:t>となる。</w:t>
      </w:r>
      <w:r w:rsidR="006F4F00">
        <w:t>Apache License 2.0で配布されている</w:t>
      </w:r>
      <w:r w:rsidR="006F4F00">
        <w:rPr>
          <w:rFonts w:hint="eastAsia"/>
        </w:rPr>
        <w:t>ため、</w:t>
      </w:r>
      <w:r w:rsidR="006F4F00">
        <w:t>GoogleのCDNを使わなくても自前で</w:t>
      </w:r>
      <w:r w:rsidR="00B85229">
        <w:rPr>
          <w:rFonts w:hint="eastAsia"/>
        </w:rPr>
        <w:t>フォントファイルを</w:t>
      </w:r>
      <w:r w:rsidR="006F4F00">
        <w:t>用意しても構わない。</w:t>
      </w:r>
    </w:p>
    <w:p w14:paraId="35DFB24F" w14:textId="3ABE1543" w:rsidR="00367197" w:rsidRPr="00367197" w:rsidRDefault="00367197" w:rsidP="00367197">
      <w:pPr>
        <w:pStyle w:val="aff"/>
      </w:pPr>
      <w:r w:rsidRPr="00367197">
        <w:t xml:space="preserve">&lt;link href="https://fonts.googleapis.com/css2?family=Noto+Sans&amp;family=Noto+Sans+JP&amp;display=swap" </w:t>
      </w:r>
      <w:proofErr w:type="spellStart"/>
      <w:r w:rsidRPr="00367197">
        <w:t>rel</w:t>
      </w:r>
      <w:proofErr w:type="spellEnd"/>
      <w:r w:rsidRPr="00367197">
        <w:t>="stylesheet"&gt;</w:t>
      </w:r>
    </w:p>
    <w:p w14:paraId="76480644" w14:textId="77777777" w:rsidR="00B85229" w:rsidRDefault="00B85229" w:rsidP="00367197">
      <w:pPr>
        <w:pStyle w:val="a0"/>
      </w:pPr>
    </w:p>
    <w:p w14:paraId="6FB4EF2B" w14:textId="19BA4756" w:rsidR="00367197" w:rsidRDefault="00367197" w:rsidP="00B85229">
      <w:pPr>
        <w:pStyle w:val="af4"/>
      </w:pPr>
      <w:r>
        <w:rPr>
          <w:rFonts w:hint="eastAsia"/>
        </w:rPr>
        <w:t>デメリット</w:t>
      </w:r>
      <w:r w:rsidR="00B85229">
        <w:tab/>
      </w:r>
      <w:r>
        <w:rPr>
          <w:rFonts w:hint="eastAsia"/>
        </w:rPr>
        <w:t>最初の読み込み時にややロード時間が掛かる。</w:t>
      </w:r>
      <w:r>
        <w:t>500kByteほど。</w:t>
      </w:r>
    </w:p>
    <w:p w14:paraId="0B4833E5" w14:textId="77777777" w:rsidR="00367197" w:rsidRDefault="00367197" w:rsidP="00B85229">
      <w:pPr>
        <w:pStyle w:val="3"/>
        <w:spacing w:before="180" w:after="90"/>
        <w:ind w:firstLine="210"/>
      </w:pPr>
      <w:r>
        <w:t>OSのシステムフォントを使用するケース</w:t>
      </w:r>
    </w:p>
    <w:p w14:paraId="2AAAB0D8" w14:textId="3E460F51" w:rsidR="00B85229" w:rsidRDefault="00B85229" w:rsidP="00B85229">
      <w:pPr>
        <w:pStyle w:val="a0"/>
      </w:pPr>
      <w:r w:rsidRPr="00B85229">
        <w:t>OSのシステムフォントを活かした設定の場合、以下のようになる</w:t>
      </w:r>
      <w:r w:rsidR="00647484">
        <w:rPr>
          <w:rStyle w:val="afd"/>
        </w:rPr>
        <w:footnoteReference w:id="2"/>
      </w:r>
      <w:r w:rsidRPr="00B85229">
        <w:t>。</w:t>
      </w:r>
    </w:p>
    <w:p w14:paraId="31437F89" w14:textId="28AA078A" w:rsidR="00B85229" w:rsidRPr="00B85229" w:rsidRDefault="00B85229" w:rsidP="00B85229">
      <w:pPr>
        <w:pStyle w:val="a0"/>
      </w:pPr>
      <w:r w:rsidRPr="00B85229">
        <w:rPr>
          <w:noProof/>
        </w:rPr>
        <w:drawing>
          <wp:inline distT="0" distB="0" distL="0" distR="0" wp14:anchorId="1DF00C88" wp14:editId="1D1D7741">
            <wp:extent cx="4272547" cy="1859280"/>
            <wp:effectExtent l="0" t="0" r="0" b="7620"/>
            <wp:docPr id="2" name="table">
              <a:extLst xmlns:a="http://schemas.openxmlformats.org/drawingml/2006/main">
                <a:ext uri="{FF2B5EF4-FFF2-40B4-BE49-F238E27FC236}">
                  <a16:creationId xmlns:a16="http://schemas.microsoft.com/office/drawing/2014/main" id="{7E8602CC-A021-54F9-6111-8D43870355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E8602CC-A021-54F9-6111-8D43870355FA}"/>
                        </a:ext>
                      </a:extLst>
                    </pic:cNvPr>
                    <pic:cNvPicPr>
                      <a:picLocks noChangeAspect="1"/>
                    </pic:cNvPicPr>
                  </pic:nvPicPr>
                  <pic:blipFill>
                    <a:blip r:embed="rId37"/>
                    <a:stretch>
                      <a:fillRect/>
                    </a:stretch>
                  </pic:blipFill>
                  <pic:spPr>
                    <a:xfrm>
                      <a:off x="0" y="0"/>
                      <a:ext cx="4272547" cy="1859280"/>
                    </a:xfrm>
                    <a:prstGeom prst="rect">
                      <a:avLst/>
                    </a:prstGeom>
                  </pic:spPr>
                </pic:pic>
              </a:graphicData>
            </a:graphic>
          </wp:inline>
        </w:drawing>
      </w:r>
    </w:p>
    <w:p w14:paraId="6BFB81A0" w14:textId="64BFA751" w:rsidR="00367197" w:rsidRDefault="00367197" w:rsidP="00B85229">
      <w:pPr>
        <w:pStyle w:val="af4"/>
      </w:pPr>
      <w:r>
        <w:rPr>
          <w:rFonts w:hint="eastAsia"/>
        </w:rPr>
        <w:lastRenderedPageBreak/>
        <w:t>メリット</w:t>
      </w:r>
      <w:r w:rsidR="00B85229">
        <w:tab/>
      </w:r>
      <w:r>
        <w:rPr>
          <w:rFonts w:hint="eastAsia"/>
        </w:rPr>
        <w:t>システムフォントの為、ローディングを考える必要がない。</w:t>
      </w:r>
    </w:p>
    <w:p w14:paraId="7ED2FFC4" w14:textId="72E0C454" w:rsidR="00367197" w:rsidRDefault="00367197" w:rsidP="00B85229">
      <w:pPr>
        <w:pStyle w:val="af4"/>
      </w:pPr>
      <w:r>
        <w:rPr>
          <w:rFonts w:hint="eastAsia"/>
        </w:rPr>
        <w:t>デメリット</w:t>
      </w:r>
      <w:r w:rsidR="00B85229">
        <w:tab/>
      </w:r>
      <w:r>
        <w:t>OSによってシステムフォントは異なるので見え方が多少変わる。</w:t>
      </w:r>
    </w:p>
    <w:p w14:paraId="14D44F31" w14:textId="35FAB020" w:rsidR="00113931" w:rsidRDefault="00113931" w:rsidP="00113931">
      <w:pPr>
        <w:pStyle w:val="2"/>
      </w:pPr>
      <w:bookmarkStart w:id="13" w:name="_Toc193320202"/>
      <w:r>
        <w:rPr>
          <w:rFonts w:hint="eastAsia"/>
        </w:rPr>
        <w:t>CSSによる指定</w:t>
      </w:r>
      <w:bookmarkEnd w:id="13"/>
    </w:p>
    <w:p w14:paraId="0FC23970" w14:textId="338D8876" w:rsidR="00113931" w:rsidRDefault="00113931" w:rsidP="00113931">
      <w:pPr>
        <w:pStyle w:val="a0"/>
      </w:pPr>
      <w:r>
        <w:rPr>
          <w:rFonts w:hint="eastAsia"/>
        </w:rPr>
        <w:t>適切にフォントを読み込んでいると以下のCSSでフォント指定がされる。</w:t>
      </w:r>
    </w:p>
    <w:p w14:paraId="1FEF9372" w14:textId="77777777" w:rsidR="00113931" w:rsidRPr="00113931" w:rsidRDefault="00113931" w:rsidP="00113931">
      <w:pPr>
        <w:pStyle w:val="aff"/>
      </w:pPr>
      <w:r w:rsidRPr="00113931">
        <w:rPr>
          <w:rFonts w:hint="eastAsia"/>
        </w:rPr>
        <w:t>html {</w:t>
      </w:r>
    </w:p>
    <w:p w14:paraId="44F8507C" w14:textId="77777777" w:rsidR="00113931" w:rsidRPr="00113931" w:rsidRDefault="00113931" w:rsidP="00113931">
      <w:pPr>
        <w:pStyle w:val="aff"/>
      </w:pPr>
      <w:r w:rsidRPr="00113931">
        <w:rPr>
          <w:rFonts w:hint="eastAsia"/>
        </w:rPr>
        <w:t xml:space="preserve">  font-family: system-</w:t>
      </w:r>
      <w:proofErr w:type="spellStart"/>
      <w:r w:rsidRPr="00113931">
        <w:rPr>
          <w:rFonts w:hint="eastAsia"/>
        </w:rPr>
        <w:t>ui</w:t>
      </w:r>
      <w:proofErr w:type="spellEnd"/>
      <w:r w:rsidRPr="00113931">
        <w:rPr>
          <w:rFonts w:hint="eastAsia"/>
        </w:rPr>
        <w:t xml:space="preserve">, -apple-system, </w:t>
      </w:r>
      <w:proofErr w:type="spellStart"/>
      <w:r w:rsidRPr="00113931">
        <w:rPr>
          <w:rFonts w:hint="eastAsia"/>
        </w:rPr>
        <w:t>BlinkMacSystemFont</w:t>
      </w:r>
      <w:proofErr w:type="spellEnd"/>
      <w:r w:rsidRPr="00113931">
        <w:rPr>
          <w:rFonts w:hint="eastAsia"/>
        </w:rPr>
        <w:t>, "Segoe UI","ヒラギノ角ゴ", "</w:t>
      </w:r>
      <w:proofErr w:type="spellStart"/>
      <w:r w:rsidRPr="00113931">
        <w:rPr>
          <w:rFonts w:hint="eastAsia"/>
        </w:rPr>
        <w:t>Hiragino</w:t>
      </w:r>
      <w:proofErr w:type="spellEnd"/>
      <w:r w:rsidRPr="00113931">
        <w:rPr>
          <w:rFonts w:hint="eastAsia"/>
        </w:rPr>
        <w:t xml:space="preserve"> Kaku Gothic", "</w:t>
      </w:r>
      <w:proofErr w:type="spellStart"/>
      <w:r w:rsidRPr="00113931">
        <w:rPr>
          <w:rFonts w:hint="eastAsia"/>
        </w:rPr>
        <w:t>Meiryo</w:t>
      </w:r>
      <w:proofErr w:type="spellEnd"/>
      <w:r w:rsidRPr="00113931">
        <w:rPr>
          <w:rFonts w:hint="eastAsia"/>
        </w:rPr>
        <w:t>", Roboto, 'Noto Sans JP', sans-serif;</w:t>
      </w:r>
    </w:p>
    <w:p w14:paraId="0534773F" w14:textId="77777777" w:rsidR="00113931" w:rsidRPr="00113931" w:rsidRDefault="00113931" w:rsidP="00113931">
      <w:pPr>
        <w:pStyle w:val="aff"/>
      </w:pPr>
      <w:r w:rsidRPr="00113931">
        <w:rPr>
          <w:rFonts w:hint="eastAsia"/>
        </w:rPr>
        <w:t>}</w:t>
      </w:r>
    </w:p>
    <w:p w14:paraId="69F1E436" w14:textId="42B0047B" w:rsidR="00113931" w:rsidRDefault="00113931" w:rsidP="00113931">
      <w:pPr>
        <w:pStyle w:val="3"/>
        <w:spacing w:before="180" w:after="90"/>
        <w:ind w:firstLine="210"/>
      </w:pPr>
      <w:r>
        <w:rPr>
          <w:rFonts w:hint="eastAsia"/>
        </w:rPr>
        <w:t>フォントサイズの指定</w:t>
      </w:r>
    </w:p>
    <w:p w14:paraId="45E9A619" w14:textId="77777777" w:rsidR="00113931" w:rsidRDefault="00113931" w:rsidP="00113931">
      <w:pPr>
        <w:pStyle w:val="a0"/>
      </w:pPr>
      <w:r>
        <w:rPr>
          <w:rFonts w:hint="eastAsia"/>
        </w:rPr>
        <w:t>フォントサイズの指定は</w:t>
      </w:r>
      <w:r>
        <w:t>rem指定をする。</w:t>
      </w:r>
    </w:p>
    <w:p w14:paraId="2F95DBE8" w14:textId="77777777" w:rsidR="00113931" w:rsidRDefault="00113931" w:rsidP="00113931">
      <w:pPr>
        <w:pStyle w:val="a0"/>
      </w:pPr>
      <w:r>
        <w:t>root要素（&lt;html&gt;は16px）の何倍かを指定する。</w:t>
      </w:r>
    </w:p>
    <w:p w14:paraId="2322306B" w14:textId="77777777" w:rsidR="00113931" w:rsidRDefault="00113931" w:rsidP="00113931">
      <w:pPr>
        <w:pStyle w:val="3"/>
        <w:spacing w:before="180" w:after="90"/>
        <w:ind w:firstLine="210"/>
      </w:pPr>
      <w:r>
        <w:rPr>
          <w:rFonts w:hint="eastAsia"/>
        </w:rPr>
        <w:t>見出しの大きさ</w:t>
      </w:r>
    </w:p>
    <w:p w14:paraId="48AB98DD" w14:textId="77777777" w:rsidR="00113931" w:rsidRDefault="00113931" w:rsidP="00113931">
      <w:pPr>
        <w:pStyle w:val="a0"/>
      </w:pPr>
      <w:r>
        <w:rPr>
          <w:rFonts w:hint="eastAsia"/>
        </w:rPr>
        <w:t>見出しの大きさはroot要素の何倍かの指定を行う。</w:t>
      </w:r>
    </w:p>
    <w:p w14:paraId="6511E825" w14:textId="0E2A92C7" w:rsidR="00113931" w:rsidRDefault="00113931" w:rsidP="00113931">
      <w:pPr>
        <w:pStyle w:val="af4"/>
      </w:pPr>
      <w:r>
        <w:t>h1</w:t>
      </w:r>
      <w:r>
        <w:tab/>
        <w:t>2</w:t>
      </w:r>
      <w:r>
        <w:rPr>
          <w:rFonts w:hint="eastAsia"/>
        </w:rPr>
        <w:t>.5</w:t>
      </w:r>
      <w:r>
        <w:t>rem</w:t>
      </w:r>
    </w:p>
    <w:p w14:paraId="5157C14F" w14:textId="73F336FA" w:rsidR="00113931" w:rsidRDefault="00113931" w:rsidP="00113931">
      <w:pPr>
        <w:pStyle w:val="af4"/>
      </w:pPr>
      <w:r>
        <w:t>h2</w:t>
      </w:r>
      <w:r>
        <w:tab/>
      </w:r>
      <w:r>
        <w:rPr>
          <w:rFonts w:hint="eastAsia"/>
        </w:rPr>
        <w:t>2rem</w:t>
      </w:r>
    </w:p>
    <w:p w14:paraId="6504B5F9" w14:textId="3F0CE563" w:rsidR="00113931" w:rsidRDefault="00113931" w:rsidP="00113931">
      <w:pPr>
        <w:pStyle w:val="af4"/>
      </w:pPr>
      <w:r>
        <w:rPr>
          <w:rFonts w:hint="eastAsia"/>
        </w:rPr>
        <w:t>h3</w:t>
      </w:r>
      <w:r>
        <w:tab/>
      </w:r>
      <w:r>
        <w:rPr>
          <w:rFonts w:hint="eastAsia"/>
        </w:rPr>
        <w:t>1.75rem</w:t>
      </w:r>
    </w:p>
    <w:p w14:paraId="2074E0FC" w14:textId="7D3CDCE8" w:rsidR="00113931" w:rsidRDefault="00113931" w:rsidP="00113931">
      <w:pPr>
        <w:pStyle w:val="af4"/>
      </w:pPr>
      <w:r>
        <w:rPr>
          <w:rFonts w:hint="eastAsia"/>
        </w:rPr>
        <w:t>h4</w:t>
      </w:r>
      <w:r>
        <w:tab/>
      </w:r>
      <w:r>
        <w:rPr>
          <w:rFonts w:hint="eastAsia"/>
        </w:rPr>
        <w:t>1.5rem</w:t>
      </w:r>
    </w:p>
    <w:p w14:paraId="779E6F9F" w14:textId="37BFD0D5" w:rsidR="00113931" w:rsidRDefault="00113931" w:rsidP="00113931">
      <w:pPr>
        <w:pStyle w:val="af4"/>
      </w:pPr>
      <w:r>
        <w:rPr>
          <w:rFonts w:hint="eastAsia"/>
        </w:rPr>
        <w:t>h5</w:t>
      </w:r>
      <w:r>
        <w:tab/>
      </w:r>
      <w:r>
        <w:rPr>
          <w:rFonts w:hint="eastAsia"/>
        </w:rPr>
        <w:t>1.25rem</w:t>
      </w:r>
    </w:p>
    <w:p w14:paraId="2E06C1F4" w14:textId="1B0CE80B" w:rsidR="00113931" w:rsidRPr="00113931" w:rsidRDefault="00113931" w:rsidP="00113931">
      <w:pPr>
        <w:pStyle w:val="af4"/>
      </w:pPr>
      <w:r>
        <w:rPr>
          <w:rFonts w:hint="eastAsia"/>
        </w:rPr>
        <w:t>h6</w:t>
      </w:r>
      <w:r>
        <w:tab/>
      </w:r>
      <w:r>
        <w:rPr>
          <w:rFonts w:hint="eastAsia"/>
        </w:rPr>
        <w:t>1rem</w:t>
      </w:r>
    </w:p>
    <w:p w14:paraId="32414237" w14:textId="27D47C86" w:rsidR="00605FE3" w:rsidRDefault="00367197" w:rsidP="007A1652">
      <w:pPr>
        <w:pStyle w:val="1"/>
      </w:pPr>
      <w:bookmarkStart w:id="14" w:name="_Toc193320203"/>
      <w:r>
        <w:rPr>
          <w:rFonts w:hint="eastAsia"/>
        </w:rPr>
        <w:t>コンポーネント</w:t>
      </w:r>
      <w:bookmarkEnd w:id="14"/>
    </w:p>
    <w:p w14:paraId="27BFF469" w14:textId="34790261" w:rsidR="007A1652" w:rsidRDefault="001659D8" w:rsidP="007A1652">
      <w:pPr>
        <w:pStyle w:val="a0"/>
      </w:pPr>
      <w:r>
        <w:rPr>
          <w:rFonts w:hint="eastAsia"/>
        </w:rPr>
        <w:t>前項の規則を基にしたウェブインターフェイスをもつコンポーネントを提示する。</w:t>
      </w:r>
    </w:p>
    <w:p w14:paraId="513AE450" w14:textId="77777777" w:rsidR="00687B89" w:rsidRDefault="00687B89" w:rsidP="00687B89">
      <w:pPr>
        <w:pStyle w:val="2"/>
      </w:pPr>
      <w:bookmarkStart w:id="15" w:name="_Toc193320204"/>
      <w:r>
        <w:rPr>
          <w:rFonts w:hint="eastAsia"/>
        </w:rPr>
        <w:t>通知（アプリケーションからのリアクション）</w:t>
      </w:r>
      <w:bookmarkEnd w:id="15"/>
    </w:p>
    <w:p w14:paraId="5B55BF81" w14:textId="77777777" w:rsidR="00687B89" w:rsidRPr="00B61ECD" w:rsidRDefault="00687B89" w:rsidP="00687B89">
      <w:pPr>
        <w:pStyle w:val="a0"/>
      </w:pPr>
      <w:r>
        <w:rPr>
          <w:rFonts w:hint="eastAsia"/>
        </w:rPr>
        <w:t>ユーザーが行った操作の結果に対してアプリケーションは何らかのリアクションを発生させる必要がある。どのような方法でリアクションを取るべきか提示する。</w:t>
      </w:r>
    </w:p>
    <w:p w14:paraId="03A0AE07" w14:textId="77777777" w:rsidR="00687B89" w:rsidRDefault="00687B89" w:rsidP="00687B89">
      <w:pPr>
        <w:pStyle w:val="3"/>
        <w:spacing w:before="180" w:after="90"/>
        <w:ind w:firstLine="210"/>
      </w:pPr>
      <w:r>
        <w:rPr>
          <w:rFonts w:hint="eastAsia"/>
        </w:rPr>
        <w:t>ローディング</w:t>
      </w:r>
    </w:p>
    <w:p w14:paraId="4641072D" w14:textId="77777777" w:rsidR="00687B89" w:rsidRDefault="00687B89" w:rsidP="00687B89">
      <w:pPr>
        <w:pStyle w:val="a0"/>
      </w:pPr>
      <w:r>
        <w:rPr>
          <w:rFonts w:hint="eastAsia"/>
        </w:rPr>
        <w:t>ユーザーは自分のアクションに対してシステムが操作を受け付けたことを確認したい。画面全体を覆い、システム操作を受け付けた状態を示すローディングは以下の場合に表示させると有効である。</w:t>
      </w:r>
    </w:p>
    <w:p w14:paraId="47BD31DF" w14:textId="77777777" w:rsidR="00687B89" w:rsidRDefault="00687B89" w:rsidP="00687B89">
      <w:pPr>
        <w:pStyle w:val="a0"/>
      </w:pPr>
      <w:r>
        <w:rPr>
          <w:rFonts w:hint="eastAsia"/>
        </w:rPr>
        <w:t>また、ローディング画面はデータの一貫性を保つためにその間ユーザーの操作を受け付けないようにする。</w:t>
      </w:r>
    </w:p>
    <w:p w14:paraId="402F20C3" w14:textId="77777777" w:rsidR="00687B89" w:rsidRDefault="00687B89" w:rsidP="00687B89">
      <w:pPr>
        <w:pStyle w:val="a0"/>
      </w:pPr>
      <w:r>
        <w:rPr>
          <w:rFonts w:hint="eastAsia"/>
          <w:noProof/>
        </w:rPr>
        <w:lastRenderedPageBreak/>
        <mc:AlternateContent>
          <mc:Choice Requires="wpc">
            <w:drawing>
              <wp:inline distT="0" distB="0" distL="0" distR="0" wp14:anchorId="38D009D0" wp14:editId="20154D1A">
                <wp:extent cx="6049645" cy="3497535"/>
                <wp:effectExtent l="0" t="0" r="8255" b="8255"/>
                <wp:docPr id="254106759" name="キャンバス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55191387" name="図 1555191387"/>
                          <pic:cNvPicPr>
                            <a:picLocks noChangeAspect="1"/>
                          </pic:cNvPicPr>
                        </pic:nvPicPr>
                        <pic:blipFill>
                          <a:blip r:embed="rId38"/>
                          <a:stretch>
                            <a:fillRect/>
                          </a:stretch>
                        </pic:blipFill>
                        <pic:spPr>
                          <a:xfrm>
                            <a:off x="818707" y="127590"/>
                            <a:ext cx="4364182" cy="3200400"/>
                          </a:xfrm>
                          <a:prstGeom prst="rect">
                            <a:avLst/>
                          </a:prstGeom>
                        </pic:spPr>
                      </pic:pic>
                      <wps:wsp>
                        <wps:cNvPr id="1354708878" name="テキスト ボックス 1"/>
                        <wps:cNvSpPr txBox="1"/>
                        <wps:spPr>
                          <a:xfrm>
                            <a:off x="179312" y="307278"/>
                            <a:ext cx="3526155" cy="554990"/>
                          </a:xfrm>
                          <a:prstGeom prst="rect">
                            <a:avLst/>
                          </a:prstGeom>
                          <a:solidFill>
                            <a:schemeClr val="bg1"/>
                          </a:solidFill>
                          <a:ln w="6350">
                            <a:solidFill>
                              <a:prstClr val="black"/>
                            </a:solidFill>
                          </a:ln>
                        </wps:spPr>
                        <wps:txbx>
                          <w:txbxContent>
                            <w:p w14:paraId="3C53EE3D" w14:textId="77777777" w:rsidR="00687B89" w:rsidRDefault="00687B89" w:rsidP="00687B89">
                              <w:pPr>
                                <w:rPr>
                                  <w:rFonts w:eastAsia="Meiryo UI" w:hAnsi="Meiryo UI"/>
                                  <w:sz w:val="20"/>
                                  <w:szCs w:val="20"/>
                                </w:rPr>
                              </w:pPr>
                              <w:r>
                                <w:rPr>
                                  <w:rFonts w:eastAsia="Meiryo UI" w:hAnsi="Meiryo UI" w:hint="eastAsia"/>
                                  <w:sz w:val="20"/>
                                  <w:szCs w:val="20"/>
                                </w:rPr>
                                <w:t>ローディング画面の例</w:t>
                              </w:r>
                            </w:p>
                            <w:p w14:paraId="7AE775F2" w14:textId="77777777" w:rsidR="00687B89" w:rsidRDefault="00687B89" w:rsidP="00687B89">
                              <w:pPr>
                                <w:rPr>
                                  <w:rFonts w:eastAsia="Meiryo UI" w:hAnsi="Meiryo UI"/>
                                  <w:sz w:val="20"/>
                                  <w:szCs w:val="20"/>
                                </w:rPr>
                              </w:pPr>
                              <w:r>
                                <w:rPr>
                                  <w:rFonts w:eastAsia="Meiryo UI" w:hAnsi="Meiryo UI" w:hint="eastAsia"/>
                                  <w:sz w:val="20"/>
                                  <w:szCs w:val="20"/>
                                </w:rPr>
                                <w:t>全画面が覆われておりユーザーは操作ができない状態になっている。</w:t>
                              </w:r>
                            </w:p>
                          </w:txbxContent>
                        </wps:txbx>
                        <wps:bodyPr rot="0" spcFirstLastPara="0" vert="horz" wrap="none" lIns="91440" tIns="45720" rIns="91440" bIns="45720" numCol="1" spcCol="0" rtlCol="0" fromWordArt="0" anchor="t" anchorCtr="0" forceAA="0" compatLnSpc="1">
                          <a:prstTxWarp prst="textNoShape">
                            <a:avLst/>
                          </a:prstTxWarp>
                          <a:spAutoFit/>
                        </wps:bodyPr>
                      </wps:wsp>
                    </wpc:wpc>
                  </a:graphicData>
                </a:graphic>
              </wp:inline>
            </w:drawing>
          </mc:Choice>
          <mc:Fallback>
            <w:pict>
              <v:group w14:anchorId="38D009D0" id="キャンバス 14" o:spid="_x0000_s1078" editas="canvas" style="width:476.35pt;height:275.4pt;mso-position-horizontal-relative:char;mso-position-vertical-relative:line" coordsize="60496,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">
                <v:shape id="_x0000_s1079" type="#_x0000_t75" style="position:absolute;width:60496;height:34969;visibility:visible;mso-wrap-style:square" filled="t">
                  <v:fill o:detectmouseclick="t"/>
                  <v:path o:connecttype="none"/>
                </v:shape>
                <v:shape id="図 1555191387" o:spid="_x0000_s1080" type="#_x0000_t75" style="position:absolute;left:8187;top:1275;width:43641;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">
                  <v:imagedata r:id="rId39" o:title=""/>
                </v:shape>
                <v:shape id="テキスト ボックス 1" o:spid="_x0000_s1081" type="#_x0000_t202" style="position:absolute;left:1793;top:3072;width:35261;height:55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" fillcolor="white [3212]" strokeweight=".5pt">
                  <v:textbox style="mso-fit-shape-to-text:t">
                    <w:txbxContent>
                      <w:p w14:paraId="3C53EE3D" w14:textId="77777777" w:rsidR="00687B89" w:rsidRDefault="00687B89" w:rsidP="00687B89">
                        <w:pPr>
                          <w:rPr>
                            <w:rFonts w:eastAsia="Meiryo UI" w:hAnsi="Meiryo UI"/>
                            <w:sz w:val="20"/>
                            <w:szCs w:val="20"/>
                          </w:rPr>
                        </w:pPr>
                        <w:r>
                          <w:rPr>
                            <w:rFonts w:eastAsia="Meiryo UI" w:hAnsi="Meiryo UI" w:hint="eastAsia"/>
                            <w:sz w:val="20"/>
                            <w:szCs w:val="20"/>
                          </w:rPr>
                          <w:t>ローディング画面の例</w:t>
                        </w:r>
                      </w:p>
                      <w:p w14:paraId="7AE775F2" w14:textId="77777777" w:rsidR="00687B89" w:rsidRDefault="00687B89" w:rsidP="00687B89">
                        <w:pPr>
                          <w:rPr>
                            <w:rFonts w:eastAsia="Meiryo UI" w:hAnsi="Meiryo UI"/>
                            <w:sz w:val="20"/>
                            <w:szCs w:val="20"/>
                          </w:rPr>
                        </w:pPr>
                        <w:r>
                          <w:rPr>
                            <w:rFonts w:eastAsia="Meiryo UI" w:hAnsi="Meiryo UI" w:hint="eastAsia"/>
                            <w:sz w:val="20"/>
                            <w:szCs w:val="20"/>
                          </w:rPr>
                          <w:t>全画面が覆われておりユーザーは操作ができない状態になっている。</w:t>
                        </w:r>
                      </w:p>
                    </w:txbxContent>
                  </v:textbox>
                </v:shape>
                <w10:anchorlock/>
              </v:group>
            </w:pict>
          </mc:Fallback>
        </mc:AlternateContent>
      </w:r>
    </w:p>
    <w:p w14:paraId="6B08B021" w14:textId="77777777" w:rsidR="00687B89" w:rsidRDefault="00687B89" w:rsidP="00687B89">
      <w:pPr>
        <w:pStyle w:val="a0"/>
      </w:pPr>
      <w:r>
        <w:rPr>
          <w:rFonts w:hint="eastAsia"/>
        </w:rPr>
        <w:t>ローディング画面を出すべきなのは以下のケース。</w:t>
      </w:r>
    </w:p>
    <w:p w14:paraId="4759D348" w14:textId="77777777" w:rsidR="00687B89" w:rsidRDefault="00687B89" w:rsidP="00687B89">
      <w:pPr>
        <w:pStyle w:val="4"/>
      </w:pPr>
      <w:r>
        <w:rPr>
          <w:rFonts w:hint="eastAsia"/>
        </w:rPr>
        <w:t>即座に状態変化が発生しない場合</w:t>
      </w:r>
    </w:p>
    <w:p w14:paraId="5C0B3D35" w14:textId="77777777" w:rsidR="00687B89" w:rsidRDefault="00687B89" w:rsidP="00687B89">
      <w:pPr>
        <w:pStyle w:val="a0"/>
      </w:pPr>
      <w:r>
        <w:rPr>
          <w:rFonts w:hint="eastAsia"/>
        </w:rPr>
        <w:t>サーバとの通信によりデータを取得する必要があるなど、一定の時間を要する場合には処理開始時にローディング画面を表示させる。</w:t>
      </w:r>
    </w:p>
    <w:p w14:paraId="3638021B" w14:textId="77777777" w:rsidR="00687B89" w:rsidRPr="00903A4D" w:rsidRDefault="00687B89" w:rsidP="00687B89">
      <w:pPr>
        <w:pStyle w:val="4"/>
      </w:pPr>
      <w:r>
        <w:rPr>
          <w:rFonts w:hint="eastAsia"/>
        </w:rPr>
        <w:t>ひと目で状態変化が発生したとわかりづらい場合</w:t>
      </w:r>
    </w:p>
    <w:p w14:paraId="1DB59636" w14:textId="77777777" w:rsidR="00687B89" w:rsidRDefault="00687B89" w:rsidP="00687B89">
      <w:pPr>
        <w:pStyle w:val="a0"/>
      </w:pPr>
      <w:r>
        <w:rPr>
          <w:rFonts w:hint="eastAsia"/>
        </w:rPr>
        <w:t>リンクをクリックした場合のページ遷移や、画面要素の表示・非表示を変更するトグルボタンをクリックした場合の状態変化など、ユーザーが一般的に予測可能な状態変化であったり、画面上で大きく表示が変わったりするなどして確認可能ではなく、一見状態変化がわかりづらいケース。以下を例が考えられる。</w:t>
      </w:r>
    </w:p>
    <w:p w14:paraId="5A504545" w14:textId="77777777" w:rsidR="00687B89" w:rsidRDefault="00687B89" w:rsidP="00687B89">
      <w:pPr>
        <w:pStyle w:val="a0"/>
        <w:numPr>
          <w:ilvl w:val="0"/>
          <w:numId w:val="16"/>
        </w:numPr>
        <w:ind w:firstLineChars="0"/>
      </w:pPr>
      <w:r>
        <w:rPr>
          <w:rFonts w:hint="eastAsia"/>
        </w:rPr>
        <w:t>ボタンをクリックし、プルダウン内の選択肢が変更されるケース。</w:t>
      </w:r>
    </w:p>
    <w:p w14:paraId="547E55FC" w14:textId="77777777" w:rsidR="00687B89" w:rsidRDefault="00687B89" w:rsidP="00687B89">
      <w:pPr>
        <w:pStyle w:val="a0"/>
        <w:numPr>
          <w:ilvl w:val="0"/>
          <w:numId w:val="16"/>
        </w:numPr>
        <w:ind w:firstLineChars="0"/>
      </w:pPr>
      <w:r>
        <w:rPr>
          <w:rFonts w:hint="eastAsia"/>
        </w:rPr>
        <w:t>フィルタを適用してデータを再取得したが同じ結果になるケースが多い場合。</w:t>
      </w:r>
    </w:p>
    <w:p w14:paraId="0DB5904C" w14:textId="77777777" w:rsidR="00687B89" w:rsidRDefault="00687B89" w:rsidP="00687B89">
      <w:pPr>
        <w:pStyle w:val="a0"/>
        <w:numPr>
          <w:ilvl w:val="0"/>
          <w:numId w:val="16"/>
        </w:numPr>
        <w:ind w:firstLineChars="0"/>
      </w:pPr>
      <w:r>
        <w:rPr>
          <w:rFonts w:hint="eastAsia"/>
        </w:rPr>
        <w:t>フォームの入力値をチェックしたが、同じエラー状態になる可能性があるためにチェックができたか判断がつかないケース。</w:t>
      </w:r>
    </w:p>
    <w:p w14:paraId="096D6EBB" w14:textId="77777777" w:rsidR="00687B89" w:rsidRDefault="00687B89" w:rsidP="00687B89">
      <w:pPr>
        <w:pStyle w:val="3"/>
        <w:spacing w:before="180" w:after="90"/>
        <w:ind w:firstLine="210"/>
      </w:pPr>
      <w:bookmarkStart w:id="16" w:name="_Ref193294451"/>
      <w:r>
        <w:rPr>
          <w:rFonts w:hint="eastAsia"/>
        </w:rPr>
        <w:t>モーダルウインドウ</w:t>
      </w:r>
      <w:bookmarkEnd w:id="16"/>
    </w:p>
    <w:p w14:paraId="463DBB79" w14:textId="77777777" w:rsidR="00687B89" w:rsidRDefault="00687B89" w:rsidP="00687B89">
      <w:pPr>
        <w:pStyle w:val="a0"/>
      </w:pPr>
      <w:r>
        <w:rPr>
          <w:rFonts w:hint="eastAsia"/>
        </w:rPr>
        <w:t>ローディング画面との組み合わせでユーザーに何らかの操作を強要するインターフェイス。操作内容によって次の利用方法・インターフェイスがある。</w:t>
      </w:r>
    </w:p>
    <w:p w14:paraId="494DEBFF" w14:textId="77777777" w:rsidR="00687B89" w:rsidRPr="005E511D" w:rsidRDefault="00687B89" w:rsidP="00687B89">
      <w:pPr>
        <w:pStyle w:val="a0"/>
      </w:pPr>
    </w:p>
    <w:p w14:paraId="4D6363B6" w14:textId="77777777" w:rsidR="00687B89" w:rsidRDefault="00687B89" w:rsidP="00687B89">
      <w:pPr>
        <w:pStyle w:val="4"/>
      </w:pPr>
      <w:r>
        <w:rPr>
          <w:rFonts w:hint="eastAsia"/>
        </w:rPr>
        <w:t>アラート</w:t>
      </w:r>
    </w:p>
    <w:p w14:paraId="78F5214B" w14:textId="77777777" w:rsidR="00687B89" w:rsidRDefault="00687B89" w:rsidP="00687B89">
      <w:pPr>
        <w:pStyle w:val="a0"/>
      </w:pPr>
      <w:r>
        <w:rPr>
          <w:rFonts w:hint="eastAsia"/>
        </w:rPr>
        <w:t>致命的なエラーや状態遷移により問題を解決しないとこれ以上の操作ができないことを表す。ただし、頻繁に使ってしまうと、ユーザーが慣れてしまい読まなくなるので濫用しないように注意する。</w:t>
      </w:r>
    </w:p>
    <w:p w14:paraId="6F0B34D4" w14:textId="77777777" w:rsidR="00687B89" w:rsidRDefault="00687B89" w:rsidP="00687B89">
      <w:pPr>
        <w:pStyle w:val="af4"/>
      </w:pPr>
      <w:r>
        <w:rPr>
          <w:rFonts w:hint="eastAsia"/>
        </w:rPr>
        <w:t>メリット</w:t>
      </w:r>
      <w:r>
        <w:tab/>
      </w:r>
      <w:r>
        <w:rPr>
          <w:rFonts w:hint="eastAsia"/>
        </w:rPr>
        <w:t>ユーザーに解決して欲しいことがらを強く認識させることができる。</w:t>
      </w:r>
    </w:p>
    <w:p w14:paraId="1BF68927" w14:textId="77777777" w:rsidR="00687B89" w:rsidRDefault="00687B89" w:rsidP="00687B89">
      <w:pPr>
        <w:pStyle w:val="af4"/>
      </w:pPr>
      <w:r>
        <w:rPr>
          <w:rFonts w:hint="eastAsia"/>
        </w:rPr>
        <w:t>デメリット</w:t>
      </w:r>
      <w:r>
        <w:tab/>
      </w:r>
      <w:r>
        <w:rPr>
          <w:rFonts w:hint="eastAsia"/>
        </w:rPr>
        <w:t>アラートは消えてしまうので、細かなことを記載しても後で読み返すことができない。</w:t>
      </w:r>
      <w:r>
        <w:rPr>
          <w:rFonts w:hint="eastAsia"/>
        </w:rPr>
        <w:lastRenderedPageBreak/>
        <w:t>フォームの入力エラーなどは、「</w:t>
      </w:r>
      <w:r>
        <w:fldChar w:fldCharType="begin"/>
      </w:r>
      <w:r>
        <w:instrText xml:space="preserve"> REF _Ref193292757 \w \h </w:instrText>
      </w:r>
      <w:r>
        <w:fldChar w:fldCharType="separate"/>
      </w:r>
      <w:r>
        <w:t>2</w:t>
      </w:r>
      <w:r>
        <w:rPr>
          <w:rFonts w:hint="eastAsia"/>
        </w:rPr>
        <w:t>-</w:t>
      </w:r>
      <w:r>
        <w:t>3．</w:t>
      </w:r>
      <w:r>
        <w:fldChar w:fldCharType="end"/>
      </w:r>
      <w:r>
        <w:fldChar w:fldCharType="begin"/>
      </w:r>
      <w:r>
        <w:instrText xml:space="preserve"> </w:instrText>
      </w:r>
      <w:r>
        <w:rPr>
          <w:rFonts w:hint="eastAsia"/>
        </w:rPr>
        <w:instrText>REF _Ref193292757 \h</w:instrText>
      </w:r>
      <w:r>
        <w:instrText xml:space="preserve"> </w:instrText>
      </w:r>
      <w:r>
        <w:fldChar w:fldCharType="separate"/>
      </w:r>
      <w:r>
        <w:rPr>
          <w:rFonts w:hint="eastAsia"/>
        </w:rPr>
        <w:t>フォームの注意文・エラー表示</w:t>
      </w:r>
      <w:r>
        <w:fldChar w:fldCharType="end"/>
      </w:r>
      <w:r>
        <w:rPr>
          <w:rFonts w:hint="eastAsia"/>
        </w:rPr>
        <w:t>」と併用する。</w:t>
      </w:r>
    </w:p>
    <w:p w14:paraId="5BF85271" w14:textId="77777777" w:rsidR="00687B89" w:rsidRPr="00304ADB" w:rsidRDefault="00687B89" w:rsidP="00687B89">
      <w:pPr>
        <w:pStyle w:val="a0"/>
      </w:pPr>
      <w:r>
        <w:rPr>
          <w:rFonts w:hint="eastAsia"/>
          <w:noProof/>
        </w:rPr>
        <mc:AlternateContent>
          <mc:Choice Requires="wpc">
            <w:drawing>
              <wp:inline distT="0" distB="0" distL="0" distR="0" wp14:anchorId="6C3B9E6F" wp14:editId="4639E6CF">
                <wp:extent cx="6038850" cy="2806995"/>
                <wp:effectExtent l="0" t="0" r="0" b="0"/>
                <wp:docPr id="779999066" name="キャンバス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58358117" name="図 858358117"/>
                          <pic:cNvPicPr>
                            <a:picLocks noChangeAspect="1"/>
                          </pic:cNvPicPr>
                        </pic:nvPicPr>
                        <pic:blipFill>
                          <a:blip r:embed="rId40"/>
                          <a:stretch>
                            <a:fillRect/>
                          </a:stretch>
                        </pic:blipFill>
                        <pic:spPr>
                          <a:xfrm>
                            <a:off x="0" y="116958"/>
                            <a:ext cx="6038850" cy="2482926"/>
                          </a:xfrm>
                          <a:prstGeom prst="rect">
                            <a:avLst/>
                          </a:prstGeom>
                        </pic:spPr>
                      </pic:pic>
                      <wps:wsp>
                        <wps:cNvPr id="1533360286" name="テキスト ボックス 1"/>
                        <wps:cNvSpPr txBox="1"/>
                        <wps:spPr>
                          <a:xfrm>
                            <a:off x="126837" y="1694256"/>
                            <a:ext cx="4458970" cy="554990"/>
                          </a:xfrm>
                          <a:prstGeom prst="rect">
                            <a:avLst/>
                          </a:prstGeom>
                          <a:solidFill>
                            <a:schemeClr val="bg1"/>
                          </a:solidFill>
                          <a:ln w="6350">
                            <a:solidFill>
                              <a:prstClr val="black"/>
                            </a:solidFill>
                          </a:ln>
                        </wps:spPr>
                        <wps:txbx>
                          <w:txbxContent>
                            <w:p w14:paraId="1CA4B250" w14:textId="77777777" w:rsidR="00687B89" w:rsidRDefault="00687B89" w:rsidP="00687B89">
                              <w:pPr>
                                <w:rPr>
                                  <w:rFonts w:eastAsia="Meiryo UI" w:hAnsi="Meiryo UI"/>
                                  <w:sz w:val="20"/>
                                  <w:szCs w:val="20"/>
                                </w:rPr>
                              </w:pPr>
                              <w:r>
                                <w:rPr>
                                  <w:rFonts w:eastAsia="Meiryo UI" w:hAnsi="Meiryo UI" w:hint="eastAsia"/>
                                  <w:sz w:val="20"/>
                                  <w:szCs w:val="20"/>
                                </w:rPr>
                                <w:t>入力不備を伝えるアラートの例。</w:t>
                              </w:r>
                            </w:p>
                            <w:p w14:paraId="75596207" w14:textId="77777777" w:rsidR="00687B89" w:rsidRDefault="00687B89" w:rsidP="00687B89">
                              <w:pPr>
                                <w:rPr>
                                  <w:rFonts w:eastAsia="Meiryo UI" w:hAnsi="Meiryo UI"/>
                                  <w:sz w:val="20"/>
                                  <w:szCs w:val="20"/>
                                </w:rPr>
                              </w:pPr>
                              <w:r>
                                <w:rPr>
                                  <w:rFonts w:eastAsia="Meiryo UI" w:hAnsi="Meiryo UI" w:hint="eastAsia"/>
                                  <w:sz w:val="20"/>
                                  <w:szCs w:val="20"/>
                                </w:rPr>
                                <w:t>入力エラー表示と併用することで、ユーザーになさなければならないことを強力に伝える。</w:t>
                              </w:r>
                            </w:p>
                          </w:txbxContent>
                        </wps:txbx>
                        <wps:bodyPr rot="0" spcFirstLastPara="0" vert="horz" wrap="none" lIns="91440" tIns="45720" rIns="91440" bIns="45720" numCol="1" spcCol="0" rtlCol="0" fromWordArt="0" anchor="t" anchorCtr="0" forceAA="0" compatLnSpc="1">
                          <a:prstTxWarp prst="textNoShape">
                            <a:avLst/>
                          </a:prstTxWarp>
                          <a:spAutoFit/>
                        </wps:bodyPr>
                      </wps:wsp>
                    </wpc:wpc>
                  </a:graphicData>
                </a:graphic>
              </wp:inline>
            </w:drawing>
          </mc:Choice>
          <mc:Fallback>
            <w:pict>
              <v:group w14:anchorId="6C3B9E6F" id="キャンバス 15" o:spid="_x0000_s1082" editas="canvas" style="width:475.5pt;height:221pt;mso-position-horizontal-relative:char;mso-position-vertical-relative:line" coordsize="60388,28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">
                <v:shape id="_x0000_s1083" type="#_x0000_t75" style="position:absolute;width:60388;height:28067;visibility:visible;mso-wrap-style:square" filled="t">
                  <v:fill o:detectmouseclick="t"/>
                  <v:path o:connecttype="none"/>
                </v:shape>
                <v:shape id="図 858358117" o:spid="_x0000_s1084" type="#_x0000_t75" style="position:absolute;top:1169;width:60388;height:24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">
                  <v:imagedata r:id="rId41" o:title=""/>
                </v:shape>
                <v:shape id="テキスト ボックス 1" o:spid="_x0000_s1085" type="#_x0000_t202" style="position:absolute;left:1268;top:16942;width:44590;height:55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" fillcolor="white [3212]" strokeweight=".5pt">
                  <v:textbox style="mso-fit-shape-to-text:t">
                    <w:txbxContent>
                      <w:p w14:paraId="1CA4B250" w14:textId="77777777" w:rsidR="00687B89" w:rsidRDefault="00687B89" w:rsidP="00687B89">
                        <w:pPr>
                          <w:rPr>
                            <w:rFonts w:eastAsia="Meiryo UI" w:hAnsi="Meiryo UI"/>
                            <w:sz w:val="20"/>
                            <w:szCs w:val="20"/>
                          </w:rPr>
                        </w:pPr>
                        <w:r>
                          <w:rPr>
                            <w:rFonts w:eastAsia="Meiryo UI" w:hAnsi="Meiryo UI" w:hint="eastAsia"/>
                            <w:sz w:val="20"/>
                            <w:szCs w:val="20"/>
                          </w:rPr>
                          <w:t>入力不備を伝えるアラートの例。</w:t>
                        </w:r>
                      </w:p>
                      <w:p w14:paraId="75596207" w14:textId="77777777" w:rsidR="00687B89" w:rsidRDefault="00687B89" w:rsidP="00687B89">
                        <w:pPr>
                          <w:rPr>
                            <w:rFonts w:eastAsia="Meiryo UI" w:hAnsi="Meiryo UI"/>
                            <w:sz w:val="20"/>
                            <w:szCs w:val="20"/>
                          </w:rPr>
                        </w:pPr>
                        <w:r>
                          <w:rPr>
                            <w:rFonts w:eastAsia="Meiryo UI" w:hAnsi="Meiryo UI" w:hint="eastAsia"/>
                            <w:sz w:val="20"/>
                            <w:szCs w:val="20"/>
                          </w:rPr>
                          <w:t>入力エラー表示と併用することで、ユーザーになさなければならないことを強力に伝える。</w:t>
                        </w:r>
                      </w:p>
                    </w:txbxContent>
                  </v:textbox>
                </v:shape>
                <w10:anchorlock/>
              </v:group>
            </w:pict>
          </mc:Fallback>
        </mc:AlternateContent>
      </w:r>
    </w:p>
    <w:p w14:paraId="607F9882" w14:textId="77777777" w:rsidR="00687B89" w:rsidRDefault="00687B89" w:rsidP="00687B89">
      <w:pPr>
        <w:pStyle w:val="4"/>
      </w:pPr>
      <w:r>
        <w:rPr>
          <w:rFonts w:hint="eastAsia"/>
        </w:rPr>
        <w:t>確認ダイアログ</w:t>
      </w:r>
    </w:p>
    <w:p w14:paraId="1A0A9CCE" w14:textId="77777777" w:rsidR="00687B89" w:rsidRDefault="00687B89" w:rsidP="00687B89">
      <w:pPr>
        <w:pStyle w:val="a0"/>
      </w:pPr>
      <w:r>
        <w:rPr>
          <w:rFonts w:hint="eastAsia"/>
        </w:rPr>
        <w:t>データの削除や途中での離脱など、ユーザーにとって著しく不利益な操作が行われた時に確認を促すダイアログを表示する。誤操作のキャッチアップにもなる。</w:t>
      </w:r>
    </w:p>
    <w:p w14:paraId="242E3BB1" w14:textId="77777777" w:rsidR="00687B89" w:rsidRDefault="00687B89" w:rsidP="00687B89">
      <w:pPr>
        <w:pStyle w:val="a0"/>
      </w:pPr>
      <w:r>
        <w:rPr>
          <w:rFonts w:hint="eastAsia"/>
        </w:rPr>
        <w:t>ただし、濫用するとユーザーは確認せずにそのまま操作を続行するので利用には検討を要する。</w:t>
      </w:r>
    </w:p>
    <w:p w14:paraId="1CB4B943" w14:textId="77777777" w:rsidR="00687B89" w:rsidRPr="00252CB3" w:rsidRDefault="00687B89" w:rsidP="00687B89">
      <w:pPr>
        <w:pStyle w:val="a0"/>
      </w:pPr>
      <w:r>
        <w:rPr>
          <w:rFonts w:hint="eastAsia"/>
          <w:noProof/>
        </w:rPr>
        <mc:AlternateContent>
          <mc:Choice Requires="wpc">
            <w:drawing>
              <wp:inline distT="0" distB="0" distL="0" distR="0" wp14:anchorId="36586EFD" wp14:editId="79A6A6F0">
                <wp:extent cx="5943600" cy="2775098"/>
                <wp:effectExtent l="0" t="0" r="0" b="6350"/>
                <wp:docPr id="415866168" name="キャンバス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42018174" name="図 942018174"/>
                          <pic:cNvPicPr>
                            <a:picLocks noChangeAspect="1"/>
                          </pic:cNvPicPr>
                        </pic:nvPicPr>
                        <pic:blipFill>
                          <a:blip r:embed="rId42"/>
                          <a:stretch>
                            <a:fillRect/>
                          </a:stretch>
                        </pic:blipFill>
                        <pic:spPr>
                          <a:xfrm>
                            <a:off x="0" y="255181"/>
                            <a:ext cx="5943600" cy="2270381"/>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2E4F682F">
              <v:group id="キャンバス 16" style="width:468pt;height:218.5pt;mso-position-horizontal-relative:char;mso-position-vertical-relative:line" coordsize="59436,27749" o:spid="_x0000_s1026" editas="canvas" w14:anchorId="261F5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">
                <v:shape id="_x0000_s1027" style="position:absolute;width:59436;height:27749;visibility:visible;mso-wrap-style:square" filled="t" type="#_x0000_t75">
                  <v:fill o:detectmouseclick="t"/>
                  <v:path o:connecttype="none"/>
                </v:shape>
                <v:shape id="図 942018174" style="position:absolute;top:2551;width:59436;height:2270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">
                  <v:imagedata o:title="" r:id="rId43"/>
                </v:shape>
                <w10:anchorlock/>
              </v:group>
            </w:pict>
          </mc:Fallback>
        </mc:AlternateContent>
      </w:r>
    </w:p>
    <w:p w14:paraId="5C340F83" w14:textId="77777777" w:rsidR="00687B89" w:rsidRDefault="00687B89" w:rsidP="00687B89">
      <w:pPr>
        <w:pStyle w:val="3"/>
        <w:spacing w:before="180" w:after="90"/>
        <w:ind w:firstLine="210"/>
      </w:pPr>
      <w:bookmarkStart w:id="17" w:name="_Ref193295981"/>
      <w:r>
        <w:rPr>
          <w:rFonts w:hint="eastAsia"/>
        </w:rPr>
        <w:t>トースト</w:t>
      </w:r>
      <w:bookmarkEnd w:id="17"/>
    </w:p>
    <w:p w14:paraId="5443FC11" w14:textId="1B9FD637" w:rsidR="00687B89" w:rsidRDefault="00687B89" w:rsidP="00687B89">
      <w:pPr>
        <w:pStyle w:val="a0"/>
      </w:pPr>
      <w:r>
        <w:rPr>
          <w:rFonts w:hint="eastAsia"/>
        </w:rPr>
        <w:t>操作の完了を通知する。ローディングやモーダルと異なり操作不能にならずに、画面右上にフロートして表示され一定時間後に自動で消える。複数の通知があるとスタックされ表示される。</w:t>
      </w:r>
      <w:r w:rsidR="009D6982">
        <w:rPr>
          <w:rFonts w:hint="eastAsia"/>
        </w:rPr>
        <w:t>なおトーストの文字数は20～40文字程度とする。</w:t>
      </w:r>
    </w:p>
    <w:p w14:paraId="4F29EC18" w14:textId="77777777" w:rsidR="00687B89" w:rsidRDefault="00687B89" w:rsidP="00687B89">
      <w:pPr>
        <w:pStyle w:val="a0"/>
      </w:pPr>
      <w:r>
        <w:rPr>
          <w:rFonts w:hint="eastAsia"/>
          <w:noProof/>
        </w:rPr>
        <w:lastRenderedPageBreak/>
        <mc:AlternateContent>
          <mc:Choice Requires="wpc">
            <w:drawing>
              <wp:inline distT="0" distB="0" distL="0" distR="0" wp14:anchorId="095F4CE3" wp14:editId="28155225">
                <wp:extent cx="6017895" cy="1884238"/>
                <wp:effectExtent l="0" t="0" r="20955" b="1905"/>
                <wp:docPr id="808165268" name="キャンバス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40621217" name="図 840621217"/>
                          <pic:cNvPicPr>
                            <a:picLocks noChangeAspect="1"/>
                          </pic:cNvPicPr>
                        </pic:nvPicPr>
                        <pic:blipFill rotWithShape="1">
                          <a:blip r:embed="rId44"/>
                          <a:srcRect r="2" b="42263"/>
                          <a:stretch/>
                        </pic:blipFill>
                        <pic:spPr>
                          <a:xfrm>
                            <a:off x="87465" y="215544"/>
                            <a:ext cx="5868000" cy="1513719"/>
                          </a:xfrm>
                          <a:prstGeom prst="rect">
                            <a:avLst/>
                          </a:prstGeom>
                        </pic:spPr>
                      </pic:pic>
                      <wps:wsp>
                        <wps:cNvPr id="1003573427" name="テキスト ボックス 1"/>
                        <wps:cNvSpPr txBox="1"/>
                        <wps:spPr>
                          <a:xfrm>
                            <a:off x="190633" y="215544"/>
                            <a:ext cx="3838575" cy="554990"/>
                          </a:xfrm>
                          <a:prstGeom prst="rect">
                            <a:avLst/>
                          </a:prstGeom>
                          <a:solidFill>
                            <a:schemeClr val="bg1"/>
                          </a:solidFill>
                          <a:ln w="6350">
                            <a:solidFill>
                              <a:prstClr val="black"/>
                            </a:solidFill>
                          </a:ln>
                        </wps:spPr>
                        <wps:txbx>
                          <w:txbxContent>
                            <w:p w14:paraId="0112A4E0" w14:textId="77777777" w:rsidR="00687B89" w:rsidRDefault="00687B89" w:rsidP="00687B89">
                              <w:pPr>
                                <w:rPr>
                                  <w:rFonts w:eastAsia="Meiryo UI" w:hAnsi="Meiryo UI"/>
                                  <w:sz w:val="20"/>
                                  <w:szCs w:val="20"/>
                                </w:rPr>
                              </w:pPr>
                              <w:r>
                                <w:rPr>
                                  <w:rFonts w:eastAsia="Meiryo UI" w:hAnsi="Meiryo UI" w:hint="eastAsia"/>
                                  <w:sz w:val="20"/>
                                  <w:szCs w:val="20"/>
                                </w:rPr>
                                <w:t>操作不能なオーバーレイが表示されないため、そのまま操作を続行できる。</w:t>
                              </w:r>
                            </w:p>
                            <w:p w14:paraId="434BE271" w14:textId="77777777" w:rsidR="00687B89" w:rsidRDefault="00687B89" w:rsidP="00687B89">
                              <w:pPr>
                                <w:rPr>
                                  <w:rFonts w:eastAsia="Meiryo UI" w:hAnsi="Meiryo UI"/>
                                  <w:sz w:val="20"/>
                                  <w:szCs w:val="20"/>
                                </w:rPr>
                              </w:pPr>
                              <w:r>
                                <w:rPr>
                                  <w:rFonts w:eastAsia="Meiryo UI" w:hAnsi="Meiryo UI" w:hint="eastAsia"/>
                                  <w:sz w:val="20"/>
                                  <w:szCs w:val="20"/>
                                </w:rPr>
                                <w:t>ユーザーは右上の「ｘ」をクリックして即座にトーストを消すことができる。</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3464805" name="四角形: 角を丸くする 163464805"/>
                        <wps:cNvSpPr/>
                        <wps:spPr>
                          <a:xfrm>
                            <a:off x="4199860" y="215509"/>
                            <a:ext cx="1817902" cy="935674"/>
                          </a:xfrm>
                          <a:prstGeom prst="roundRect">
                            <a:avLst>
                              <a:gd name="adj" fmla="val 10985"/>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95F4CE3" id="キャンバス 17" o:spid="_x0000_s1086" editas="canvas" style="width:473.85pt;height:148.35pt;mso-position-horizontal-relative:char;mso-position-vertical-relative:line" coordsize="60178,18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">
                <v:shape id="_x0000_s1087" type="#_x0000_t75" style="position:absolute;width:60178;height:18840;visibility:visible;mso-wrap-style:square" filled="t">
                  <v:fill o:detectmouseclick="t"/>
                  <v:path o:connecttype="none"/>
                </v:shape>
                <v:shape id="図 840621217" o:spid="_x0000_s1088" type="#_x0000_t75" style="position:absolute;left:874;top:2155;width:58680;height:15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">
                  <v:imagedata r:id="rId45" o:title="" cropbottom="27697f" cropright="1f"/>
                </v:shape>
                <v:shape id="テキスト ボックス 1" o:spid="_x0000_s1089" type="#_x0000_t202" style="position:absolute;left:1906;top:2155;width:38386;height:55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" fillcolor="white [3212]" strokeweight=".5pt">
                  <v:textbox style="mso-fit-shape-to-text:t">
                    <w:txbxContent>
                      <w:p w14:paraId="0112A4E0" w14:textId="77777777" w:rsidR="00687B89" w:rsidRDefault="00687B89" w:rsidP="00687B89">
                        <w:pPr>
                          <w:rPr>
                            <w:rFonts w:eastAsia="Meiryo UI" w:hAnsi="Meiryo UI"/>
                            <w:sz w:val="20"/>
                            <w:szCs w:val="20"/>
                          </w:rPr>
                        </w:pPr>
                        <w:r>
                          <w:rPr>
                            <w:rFonts w:eastAsia="Meiryo UI" w:hAnsi="Meiryo UI" w:hint="eastAsia"/>
                            <w:sz w:val="20"/>
                            <w:szCs w:val="20"/>
                          </w:rPr>
                          <w:t>操作不能なオーバーレイが表示されないため、そのまま操作を続行できる。</w:t>
                        </w:r>
                      </w:p>
                      <w:p w14:paraId="434BE271" w14:textId="77777777" w:rsidR="00687B89" w:rsidRDefault="00687B89" w:rsidP="00687B89">
                        <w:pPr>
                          <w:rPr>
                            <w:rFonts w:eastAsia="Meiryo UI" w:hAnsi="Meiryo UI"/>
                            <w:sz w:val="20"/>
                            <w:szCs w:val="20"/>
                          </w:rPr>
                        </w:pPr>
                        <w:r>
                          <w:rPr>
                            <w:rFonts w:eastAsia="Meiryo UI" w:hAnsi="Meiryo UI" w:hint="eastAsia"/>
                            <w:sz w:val="20"/>
                            <w:szCs w:val="20"/>
                          </w:rPr>
                          <w:t>ユーザーは右上の「ｘ」をクリックして即座にトーストを消すことができる。</w:t>
                        </w:r>
                      </w:p>
                    </w:txbxContent>
                  </v:textbox>
                </v:shape>
                <v:roundrect id="四角形: 角を丸くする 163464805" o:spid="_x0000_s1090" style="position:absolute;left:41998;top:2155;width:18179;height:9356;visibility:visible;mso-wrap-style:square;v-text-anchor:middle" arcsize="72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" filled="f" strokecolor="red" strokeweight="1.5pt">
                  <v:stroke joinstyle="miter"/>
                </v:roundrect>
                <w10:anchorlock/>
              </v:group>
            </w:pict>
          </mc:Fallback>
        </mc:AlternateContent>
      </w:r>
    </w:p>
    <w:p w14:paraId="16533F58" w14:textId="77777777" w:rsidR="00687B89" w:rsidRDefault="00687B89" w:rsidP="00687B89">
      <w:pPr>
        <w:pStyle w:val="af4"/>
      </w:pPr>
      <w:r>
        <w:rPr>
          <w:rFonts w:hint="eastAsia"/>
        </w:rPr>
        <w:t>メリット</w:t>
      </w:r>
      <w:r>
        <w:tab/>
      </w:r>
      <w:r>
        <w:rPr>
          <w:rFonts w:hint="eastAsia"/>
        </w:rPr>
        <w:t>そのまま操作を続行できるので、操作に慣れてくるとUXを低下させずに通知を表示できる。</w:t>
      </w:r>
    </w:p>
    <w:p w14:paraId="12B1D8A8" w14:textId="77777777" w:rsidR="00687B89" w:rsidRDefault="00687B89" w:rsidP="00687B89">
      <w:pPr>
        <w:pStyle w:val="af4"/>
      </w:pPr>
      <w:r>
        <w:rPr>
          <w:rFonts w:hint="eastAsia"/>
        </w:rPr>
        <w:t>デメリット</w:t>
      </w:r>
      <w:r>
        <w:tab/>
      </w:r>
      <w:r>
        <w:rPr>
          <w:rFonts w:hint="eastAsia"/>
        </w:rPr>
        <w:t>右上に小さめに出るためやや気づきにくい。</w:t>
      </w:r>
      <w:r>
        <w:br/>
      </w:r>
      <w:r>
        <w:rPr>
          <w:rFonts w:hint="eastAsia"/>
        </w:rPr>
        <w:t>ページ全体のロードを行う遷移が発生すると消えてしまう。Reactのようなシングルページアプリケーションでないと使いづらい。</w:t>
      </w:r>
    </w:p>
    <w:p w14:paraId="4BD155A9" w14:textId="77777777" w:rsidR="00687B89" w:rsidRPr="00732E8A" w:rsidRDefault="00687B89" w:rsidP="00687B89">
      <w:pPr>
        <w:pStyle w:val="af4"/>
      </w:pPr>
    </w:p>
    <w:p w14:paraId="28634180" w14:textId="77777777" w:rsidR="00085591" w:rsidRPr="0078742B" w:rsidRDefault="00085591" w:rsidP="00085591">
      <w:pPr>
        <w:pStyle w:val="2"/>
      </w:pPr>
      <w:bookmarkStart w:id="18" w:name="_Toc193320205"/>
      <w:r w:rsidRPr="0007407B">
        <w:rPr>
          <w:rFonts w:hint="eastAsia"/>
        </w:rPr>
        <w:t>表</w:t>
      </w:r>
      <w:r>
        <w:rPr>
          <w:rFonts w:hint="eastAsia"/>
        </w:rPr>
        <w:t>（テーブル）</w:t>
      </w:r>
      <w:bookmarkEnd w:id="18"/>
    </w:p>
    <w:p w14:paraId="02D49289" w14:textId="77777777" w:rsidR="00085591" w:rsidRDefault="00085591" w:rsidP="00085591">
      <w:pPr>
        <w:pStyle w:val="a0"/>
      </w:pPr>
      <w:r>
        <w:rPr>
          <w:rFonts w:hint="eastAsia"/>
        </w:rPr>
        <w:t>データを効率よく表示する表形式はデータ一覧を表示するときのインターフェイスとして用いられる。ただし、表が持つべき適切な機能はデータ数とデータの項目数に依るため、どの表形式にどの機能を実装するかはその時々の状況で判断する</w:t>
      </w:r>
      <w:r>
        <w:rPr>
          <w:rStyle w:val="afd"/>
        </w:rPr>
        <w:footnoteReference w:id="3"/>
      </w:r>
      <w:r>
        <w:rPr>
          <w:rFonts w:hint="eastAsia"/>
        </w:rPr>
        <w:t>。</w:t>
      </w:r>
    </w:p>
    <w:p w14:paraId="30064CBD" w14:textId="77777777" w:rsidR="00085591" w:rsidRDefault="00085591" w:rsidP="00085591">
      <w:pPr>
        <w:pStyle w:val="3"/>
        <w:spacing w:before="180" w:after="90"/>
        <w:ind w:firstLine="210"/>
      </w:pPr>
      <w:bookmarkStart w:id="19" w:name="_Ref193282747"/>
      <w:r>
        <w:rPr>
          <w:rFonts w:hint="eastAsia"/>
        </w:rPr>
        <w:t>並び替え機能</w:t>
      </w:r>
      <w:bookmarkEnd w:id="19"/>
    </w:p>
    <w:p w14:paraId="7CBAC6A0" w14:textId="77777777" w:rsidR="00085591" w:rsidRDefault="00085591" w:rsidP="00085591">
      <w:pPr>
        <w:pStyle w:val="a0"/>
      </w:pPr>
      <w:r>
        <w:rPr>
          <w:rFonts w:hint="eastAsia"/>
        </w:rPr>
        <w:t>任意の項目で昇順・降順のソートができる。ユーザーインターフェイスとしては以下の2つ。データの即時取得性が期待出来たり、初期表示時に全件取得してJavaScriptによる並び順の変更を実装したりするなどデータ件数や実装方法によりどちらを採用するか考慮する必要がある。</w:t>
      </w:r>
    </w:p>
    <w:p w14:paraId="2462E269" w14:textId="77777777" w:rsidR="00085591" w:rsidRDefault="00085591" w:rsidP="00085591">
      <w:pPr>
        <w:pStyle w:val="4"/>
      </w:pPr>
      <w:r>
        <w:rPr>
          <w:rFonts w:hint="eastAsia"/>
        </w:rPr>
        <w:t>表の項目名がソートのユーザーインターフェイスになっている。</w:t>
      </w:r>
    </w:p>
    <w:p w14:paraId="00949A69" w14:textId="77777777" w:rsidR="00085591" w:rsidRDefault="00085591" w:rsidP="00085591">
      <w:pPr>
        <w:pStyle w:val="a0"/>
      </w:pPr>
      <w:r>
        <w:rPr>
          <w:rFonts w:hint="eastAsia"/>
        </w:rPr>
        <w:t>▼の表示でどの項目でソートされているかがわかり、▲の向きでソート方向を表示する。▲なら降順（小さい・古い）順で、▼なら昇順（大きい・新しい）順となる。</w:t>
      </w:r>
    </w:p>
    <w:p w14:paraId="5FF44D77" w14:textId="77777777" w:rsidR="00085591" w:rsidRDefault="00085591" w:rsidP="00085591">
      <w:pPr>
        <w:pStyle w:val="a0"/>
        <w:rPr>
          <w:noProof/>
        </w:rPr>
      </w:pPr>
      <w:r>
        <w:rPr>
          <w:rFonts w:hint="eastAsia"/>
        </w:rPr>
        <w:t>ソートできる項目名は、マウスオンで</w:t>
      </w:r>
      <w:r>
        <w:rPr>
          <w:rFonts w:hint="eastAsia"/>
          <w:noProof/>
        </w:rPr>
        <w:t>リンクと同じカーソル形状になりソート可能との認識を与える。</w:t>
      </w:r>
    </w:p>
    <w:p w14:paraId="3A4CA539" w14:textId="77777777" w:rsidR="00085591" w:rsidRDefault="00085591" w:rsidP="00085591">
      <w:pPr>
        <w:pStyle w:val="a0"/>
      </w:pPr>
      <w:r>
        <w:rPr>
          <w:rFonts w:hint="eastAsia"/>
          <w:noProof/>
        </w:rPr>
        <mc:AlternateContent>
          <mc:Choice Requires="wpc">
            <w:drawing>
              <wp:inline distT="0" distB="0" distL="0" distR="0" wp14:anchorId="5378B5C1" wp14:editId="58E1957D">
                <wp:extent cx="5903366" cy="1133475"/>
                <wp:effectExtent l="0" t="0" r="2540" b="9525"/>
                <wp:docPr id="1374735953" name="キャンバス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88315721" name="図 1988315721"/>
                          <pic:cNvPicPr>
                            <a:picLocks noChangeAspect="1"/>
                          </pic:cNvPicPr>
                        </pic:nvPicPr>
                        <pic:blipFill>
                          <a:blip r:embed="rId46"/>
                          <a:stretch>
                            <a:fillRect/>
                          </a:stretch>
                        </pic:blipFill>
                        <pic:spPr>
                          <a:xfrm>
                            <a:off x="457209" y="197228"/>
                            <a:ext cx="4974345" cy="860531"/>
                          </a:xfrm>
                          <a:prstGeom prst="rect">
                            <a:avLst/>
                          </a:prstGeom>
                        </pic:spPr>
                      </pic:pic>
                      <wpg:wgp>
                        <wpg:cNvPr id="780038359" name="グループ化 780038359"/>
                        <wpg:cNvGrpSpPr/>
                        <wpg:grpSpPr>
                          <a:xfrm>
                            <a:off x="872856" y="771844"/>
                            <a:ext cx="2254915" cy="303327"/>
                            <a:chOff x="938693" y="594365"/>
                            <a:chExt cx="2254915" cy="303327"/>
                          </a:xfrm>
                        </wpg:grpSpPr>
                        <pic:pic xmlns:pic="http://schemas.openxmlformats.org/drawingml/2006/picture">
                          <pic:nvPicPr>
                            <pic:cNvPr id="1540487531" name="図 1540487531"/>
                            <pic:cNvPicPr>
                              <a:picLocks noChangeAspect="1"/>
                            </pic:cNvPicPr>
                          </pic:nvPicPr>
                          <pic:blipFill rotWithShape="1">
                            <a:blip r:embed="rId47">
                              <a:extLst>
                                <a:ext uri="{28A0092B-C50C-407E-A947-70E740481C1C}">
                                  <a14:useLocalDpi xmlns:a14="http://schemas.microsoft.com/office/drawing/2010/main" val="0"/>
                                </a:ext>
                              </a:extLst>
                            </a:blip>
                            <a:srcRect l="43787"/>
                            <a:stretch/>
                          </pic:blipFill>
                          <pic:spPr>
                            <a:xfrm>
                              <a:off x="938693" y="594365"/>
                              <a:ext cx="227348" cy="303327"/>
                            </a:xfrm>
                            <a:prstGeom prst="rect">
                              <a:avLst/>
                            </a:prstGeom>
                          </pic:spPr>
                        </pic:pic>
                        <pic:pic xmlns:pic="http://schemas.openxmlformats.org/drawingml/2006/picture">
                          <pic:nvPicPr>
                            <pic:cNvPr id="1067641769" name="図 1067641769"/>
                            <pic:cNvPicPr>
                              <a:picLocks noChangeAspect="1"/>
                            </pic:cNvPicPr>
                          </pic:nvPicPr>
                          <pic:blipFill rotWithShape="1">
                            <a:blip r:embed="rId47">
                              <a:extLst>
                                <a:ext uri="{28A0092B-C50C-407E-A947-70E740481C1C}">
                                  <a14:useLocalDpi xmlns:a14="http://schemas.microsoft.com/office/drawing/2010/main" val="0"/>
                                </a:ext>
                              </a:extLst>
                            </a:blip>
                            <a:srcRect r="56924"/>
                            <a:stretch/>
                          </pic:blipFill>
                          <pic:spPr>
                            <a:xfrm>
                              <a:off x="3029464" y="594365"/>
                              <a:ext cx="164144" cy="285915"/>
                            </a:xfrm>
                            <a:prstGeom prst="rect">
                              <a:avLst/>
                            </a:prstGeom>
                          </pic:spPr>
                        </pic:pic>
                      </wpg:wgp>
                      <wps:wsp>
                        <wps:cNvPr id="519276639" name="テキスト ボックス 11">
                          <a:extLst>
                            <a:ext uri="{FF2B5EF4-FFF2-40B4-BE49-F238E27FC236}">
                              <a16:creationId xmlns:a16="http://schemas.microsoft.com/office/drawing/2014/main" id="{67508C0E-17D0-C541-28C8-7EC93F10E83F}"/>
                            </a:ext>
                          </a:extLst>
                        </wps:cNvPr>
                        <wps:cNvSpPr txBox="1"/>
                        <wps:spPr>
                          <a:xfrm>
                            <a:off x="180001" y="55174"/>
                            <a:ext cx="4201778" cy="548640"/>
                          </a:xfrm>
                          <a:prstGeom prst="rect">
                            <a:avLst/>
                          </a:prstGeom>
                          <a:noFill/>
                          <a:ln>
                            <a:solidFill>
                              <a:srgbClr val="FF0000"/>
                            </a:solidFill>
                          </a:ln>
                        </wps:spPr>
                        <wps:txbx>
                          <w:txbxContent>
                            <w:p w14:paraId="71F4E8C5" w14:textId="77777777" w:rsidR="00085591" w:rsidRDefault="00085591" w:rsidP="00085591">
                              <w:pPr>
                                <w:rPr>
                                  <w:rFonts w:ascii="Meiryo UI" w:eastAsia="Meiryo UI" w:hAnsi="Meiryo UI" w:cs="Times New Roman"/>
                                  <w:color w:val="000000"/>
                                  <w:kern w:val="24"/>
                                  <w:szCs w:val="21"/>
                                </w:rPr>
                              </w:pPr>
                              <w:r w:rsidRPr="00055C61">
                                <w:rPr>
                                  <w:rFonts w:ascii="Meiryo UI" w:eastAsia="Meiryo UI" w:hAnsi="Meiryo UI" w:cs="Times New Roman" w:hint="eastAsia"/>
                                  <w:color w:val="000000"/>
                                  <w:kern w:val="24"/>
                                  <w:szCs w:val="21"/>
                                </w:rPr>
                                <w:t>この場合、</w:t>
                              </w:r>
                              <w:r>
                                <w:rPr>
                                  <w:rFonts w:ascii="Meiryo UI" w:eastAsia="Meiryo UI" w:hAnsi="Meiryo UI" w:cs="Times New Roman" w:hint="eastAsia"/>
                                  <w:color w:val="000000"/>
                                  <w:kern w:val="24"/>
                                  <w:szCs w:val="21"/>
                                </w:rPr>
                                <w:t>現在のデータは「更新日時」が新しい順でソートされている。</w:t>
                              </w:r>
                            </w:p>
                            <w:p w14:paraId="5B92B976" w14:textId="77777777" w:rsidR="00085591" w:rsidRPr="0029784B" w:rsidRDefault="00085591" w:rsidP="00085591">
                              <w:pPr>
                                <w:rPr>
                                  <w:rFonts w:ascii="Meiryo UI" w:eastAsia="Meiryo UI" w:hAnsi="Meiryo UI" w:cs="Times New Roman"/>
                                  <w:color w:val="000000"/>
                                  <w:kern w:val="24"/>
                                  <w:szCs w:val="21"/>
                                </w:rPr>
                              </w:pPr>
                              <w:r>
                                <w:rPr>
                                  <w:rFonts w:ascii="Meiryo UI" w:eastAsia="Meiryo UI" w:hAnsi="Meiryo UI" w:cs="Times New Roman" w:hint="eastAsia"/>
                                  <w:color w:val="000000"/>
                                  <w:kern w:val="24"/>
                                  <w:szCs w:val="21"/>
                                </w:rPr>
                                <w:t>また、</w:t>
                              </w:r>
                              <w:r w:rsidRPr="00055C61">
                                <w:rPr>
                                  <w:rFonts w:ascii="Meiryo UI" w:eastAsia="Meiryo UI" w:hAnsi="Meiryo UI" w:cs="Times New Roman" w:hint="eastAsia"/>
                                  <w:color w:val="000000"/>
                                  <w:kern w:val="24"/>
                                  <w:szCs w:val="21"/>
                                </w:rPr>
                                <w:t>「作成日時</w:t>
                              </w:r>
                              <w:r>
                                <w:rPr>
                                  <w:rFonts w:ascii="Meiryo UI" w:eastAsia="Meiryo UI" w:hAnsi="Meiryo UI" w:cs="Times New Roman" w:hint="eastAsia"/>
                                  <w:color w:val="000000"/>
                                  <w:kern w:val="24"/>
                                  <w:szCs w:val="21"/>
                                </w:rPr>
                                <w:t>」がソート可能で、備考はソート不可のデータ項目になる。</w:t>
                              </w:r>
                            </w:p>
                          </w:txbxContent>
                        </wps:txbx>
                        <wps:bodyPr wrap="square" rtlCol="0">
                          <a:spAutoFit/>
                        </wps:bodyPr>
                      </wps:wsp>
                    </wpc:wpc>
                  </a:graphicData>
                </a:graphic>
              </wp:inline>
            </w:drawing>
          </mc:Choice>
          <mc:Fallback>
            <w:pict>
              <v:group w14:anchorId="5378B5C1" id="キャンバス 7" o:spid="_x0000_s1091" editas="canvas" style="width:464.85pt;height:89.25pt;mso-position-horizontal-relative:char;mso-position-vertical-relative:line" coordsize="59029,11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">
                <v:shape id="_x0000_s1092" type="#_x0000_t75" style="position:absolute;width:59029;height:11334;visibility:visible;mso-wrap-style:square" filled="t">
                  <v:fill o:detectmouseclick="t"/>
                  <v:path o:connecttype="none"/>
                </v:shape>
                <v:shape id="図 1988315721" o:spid="_x0000_s1093" type="#_x0000_t75" style="position:absolute;left:4572;top:1972;width:49743;height:8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">
                  <v:imagedata r:id="rId48" o:title=""/>
                </v:shape>
                <v:group id="グループ化 780038359" o:spid="_x0000_s1094" style="position:absolute;left:8728;top:7718;width:22549;height:3033" coordorigin="9386,5943" coordsize="22549,3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">
                  <v:shape id="図 1540487531" o:spid="_x0000_s1095" type="#_x0000_t75" style="position:absolute;left:9386;top:5943;width:2274;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">
                    <v:imagedata r:id="rId49" o:title="" cropleft="28696f"/>
                  </v:shape>
                  <v:shape id="図 1067641769" o:spid="_x0000_s1096" type="#_x0000_t75" style="position:absolute;left:30294;top:5943;width:1642;height: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">
                    <v:imagedata r:id="rId49" o:title="" cropright="37306f"/>
                  </v:shape>
                </v:group>
                <v:shape id="テキスト ボックス 11" o:spid="_x0000_s1097" type="#_x0000_t202" style="position:absolute;left:1800;top:551;width:42017;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" filled="f" strokecolor="red">
                  <v:textbox style="mso-fit-shape-to-text:t">
                    <w:txbxContent>
                      <w:p w14:paraId="71F4E8C5" w14:textId="77777777" w:rsidR="00085591" w:rsidRDefault="00085591" w:rsidP="00085591">
                        <w:pPr>
                          <w:rPr>
                            <w:rFonts w:ascii="Meiryo UI" w:eastAsia="Meiryo UI" w:hAnsi="Meiryo UI" w:cs="Times New Roman"/>
                            <w:color w:val="000000"/>
                            <w:kern w:val="24"/>
                            <w:szCs w:val="21"/>
                          </w:rPr>
                        </w:pPr>
                        <w:r w:rsidRPr="00055C61">
                          <w:rPr>
                            <w:rFonts w:ascii="Meiryo UI" w:eastAsia="Meiryo UI" w:hAnsi="Meiryo UI" w:cs="Times New Roman" w:hint="eastAsia"/>
                            <w:color w:val="000000"/>
                            <w:kern w:val="24"/>
                            <w:szCs w:val="21"/>
                          </w:rPr>
                          <w:t>この場合、</w:t>
                        </w:r>
                        <w:r>
                          <w:rPr>
                            <w:rFonts w:ascii="Meiryo UI" w:eastAsia="Meiryo UI" w:hAnsi="Meiryo UI" w:cs="Times New Roman" w:hint="eastAsia"/>
                            <w:color w:val="000000"/>
                            <w:kern w:val="24"/>
                            <w:szCs w:val="21"/>
                          </w:rPr>
                          <w:t>現在のデータは「更新日時」が新しい順でソートされている。</w:t>
                        </w:r>
                      </w:p>
                      <w:p w14:paraId="5B92B976" w14:textId="77777777" w:rsidR="00085591" w:rsidRPr="0029784B" w:rsidRDefault="00085591" w:rsidP="00085591">
                        <w:pPr>
                          <w:rPr>
                            <w:rFonts w:ascii="Meiryo UI" w:eastAsia="Meiryo UI" w:hAnsi="Meiryo UI" w:cs="Times New Roman"/>
                            <w:color w:val="000000"/>
                            <w:kern w:val="24"/>
                            <w:szCs w:val="21"/>
                          </w:rPr>
                        </w:pPr>
                        <w:r>
                          <w:rPr>
                            <w:rFonts w:ascii="Meiryo UI" w:eastAsia="Meiryo UI" w:hAnsi="Meiryo UI" w:cs="Times New Roman" w:hint="eastAsia"/>
                            <w:color w:val="000000"/>
                            <w:kern w:val="24"/>
                            <w:szCs w:val="21"/>
                          </w:rPr>
                          <w:t>また、</w:t>
                        </w:r>
                        <w:r w:rsidRPr="00055C61">
                          <w:rPr>
                            <w:rFonts w:ascii="Meiryo UI" w:eastAsia="Meiryo UI" w:hAnsi="Meiryo UI" w:cs="Times New Roman" w:hint="eastAsia"/>
                            <w:color w:val="000000"/>
                            <w:kern w:val="24"/>
                            <w:szCs w:val="21"/>
                          </w:rPr>
                          <w:t>「作成日時</w:t>
                        </w:r>
                        <w:r>
                          <w:rPr>
                            <w:rFonts w:ascii="Meiryo UI" w:eastAsia="Meiryo UI" w:hAnsi="Meiryo UI" w:cs="Times New Roman" w:hint="eastAsia"/>
                            <w:color w:val="000000"/>
                            <w:kern w:val="24"/>
                            <w:szCs w:val="21"/>
                          </w:rPr>
                          <w:t>」がソート可能で、備考はソート不可のデータ項目になる。</w:t>
                        </w:r>
                      </w:p>
                    </w:txbxContent>
                  </v:textbox>
                </v:shape>
                <w10:anchorlock/>
              </v:group>
            </w:pict>
          </mc:Fallback>
        </mc:AlternateContent>
      </w:r>
    </w:p>
    <w:p w14:paraId="296B5C97" w14:textId="77777777" w:rsidR="00085591" w:rsidRDefault="00085591" w:rsidP="00085591">
      <w:pPr>
        <w:pStyle w:val="af4"/>
      </w:pPr>
      <w:r>
        <w:rPr>
          <w:rFonts w:hint="eastAsia"/>
        </w:rPr>
        <w:t>メリット</w:t>
      </w:r>
      <w:r>
        <w:tab/>
      </w:r>
      <w:r>
        <w:rPr>
          <w:rFonts w:hint="eastAsia"/>
        </w:rPr>
        <w:t>インターフェイスの場所を取らずにすっきりと収められる。</w:t>
      </w:r>
      <w:r>
        <w:br/>
      </w:r>
      <w:r>
        <w:rPr>
          <w:rFonts w:hint="eastAsia"/>
        </w:rPr>
        <w:t>クリックのみの1ステップでソートができ操作感がよい。</w:t>
      </w:r>
    </w:p>
    <w:p w14:paraId="16CBE161" w14:textId="77777777" w:rsidR="00085591" w:rsidRDefault="00085591" w:rsidP="00085591">
      <w:pPr>
        <w:pStyle w:val="af4"/>
      </w:pPr>
      <w:r>
        <w:rPr>
          <w:rFonts w:hint="eastAsia"/>
        </w:rPr>
        <w:lastRenderedPageBreak/>
        <w:t>デメリット</w:t>
      </w:r>
      <w:r>
        <w:tab/>
      </w:r>
      <w:r>
        <w:rPr>
          <w:rFonts w:hint="eastAsia"/>
        </w:rPr>
        <w:t>インターフェイスに慣れていないとわかりづらい。</w:t>
      </w:r>
      <w:r>
        <w:br/>
      </w:r>
      <w:r>
        <w:rPr>
          <w:rFonts w:hint="eastAsia"/>
        </w:rPr>
        <w:t>目的の並び順にするまでに2回ソートをしないといけないことがあり、データソートの処理にコストがかかり待ち時間が発生する場合に何度もクリックしてしまう場合があるなど、UXが悪くなりがち。</w:t>
      </w:r>
      <w:r>
        <w:br/>
      </w:r>
      <w:r>
        <w:rPr>
          <w:rFonts w:hint="eastAsia"/>
        </w:rPr>
        <w:t>表示件数の変更をするインターフェイスは含められない。</w:t>
      </w:r>
    </w:p>
    <w:p w14:paraId="2691F585" w14:textId="77777777" w:rsidR="00085591" w:rsidRDefault="00085591" w:rsidP="00085591">
      <w:pPr>
        <w:pStyle w:val="4"/>
      </w:pPr>
      <w:r>
        <w:rPr>
          <w:rFonts w:hint="eastAsia"/>
        </w:rPr>
        <w:t>プルダウンにより並び替え項目と並び順を変更するインターフェイス</w:t>
      </w:r>
    </w:p>
    <w:p w14:paraId="4884BA65" w14:textId="77777777" w:rsidR="00085591" w:rsidRDefault="00085591" w:rsidP="00085591">
      <w:pPr>
        <w:pStyle w:val="a0"/>
      </w:pPr>
      <w:r>
        <w:rPr>
          <w:rFonts w:hint="eastAsia"/>
        </w:rPr>
        <w:t>以下の形式であることが多い。ソートを実行するボタンはある場合とない場合があり、ない場合はソート項目・順序・表示件数のプルダウンを変更した時点でソートが実行される。</w:t>
      </w:r>
    </w:p>
    <w:p w14:paraId="26EF8EAF" w14:textId="77777777" w:rsidR="00085591" w:rsidRDefault="00085591" w:rsidP="00085591">
      <w:pPr>
        <w:pStyle w:val="af4"/>
      </w:pPr>
      <w:r>
        <w:rPr>
          <w:rFonts w:hint="eastAsia"/>
        </w:rPr>
        <w:t>メリット</w:t>
      </w:r>
      <w:r>
        <w:tab/>
      </w:r>
      <w:r>
        <w:rPr>
          <w:rFonts w:hint="eastAsia"/>
        </w:rPr>
        <w:t>間違えようのないインターフェイスをしており、初見のユーザーでも間違わない。</w:t>
      </w:r>
      <w:r>
        <w:br/>
      </w:r>
      <w:r>
        <w:rPr>
          <w:rFonts w:hint="eastAsia"/>
        </w:rPr>
        <w:t>必ず「選択」「選択」「選択」「実行」の4ステップで確実にソートできる。</w:t>
      </w:r>
    </w:p>
    <w:p w14:paraId="4F4188D2" w14:textId="77777777" w:rsidR="00085591" w:rsidRPr="008D1714" w:rsidRDefault="00085591" w:rsidP="00085591">
      <w:pPr>
        <w:pStyle w:val="af4"/>
      </w:pPr>
      <w:r>
        <w:rPr>
          <w:rFonts w:hint="eastAsia"/>
        </w:rPr>
        <w:t>デメリット</w:t>
      </w:r>
      <w:r>
        <w:tab/>
      </w:r>
      <w:r>
        <w:rPr>
          <w:rFonts w:hint="eastAsia"/>
        </w:rPr>
        <w:t>多くの項目があった場合にソートプルダウンの選択がやや手間になる。</w:t>
      </w:r>
      <w:r>
        <w:br/>
      </w:r>
      <w:r>
        <w:rPr>
          <w:rFonts w:hint="eastAsia"/>
        </w:rPr>
        <w:t>最小でも2ステップの操作手順が必要になる。</w:t>
      </w:r>
    </w:p>
    <w:p w14:paraId="202AB170" w14:textId="77777777" w:rsidR="00085591" w:rsidRPr="008D1714" w:rsidRDefault="00085591" w:rsidP="00085591">
      <w:pPr>
        <w:pStyle w:val="a0"/>
      </w:pPr>
      <w:r>
        <w:rPr>
          <w:rFonts w:hint="eastAsia"/>
          <w:noProof/>
        </w:rPr>
        <mc:AlternateContent>
          <mc:Choice Requires="wpc">
            <w:drawing>
              <wp:inline distT="0" distB="0" distL="0" distR="0" wp14:anchorId="6130B739" wp14:editId="24F1E53E">
                <wp:extent cx="6035040" cy="1216619"/>
                <wp:effectExtent l="0" t="0" r="3810" b="3175"/>
                <wp:docPr id="446863274" name="キャンバス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11158948" name="図 811158948"/>
                          <pic:cNvPicPr>
                            <a:picLocks noChangeAspect="1"/>
                          </pic:cNvPicPr>
                        </pic:nvPicPr>
                        <pic:blipFill>
                          <a:blip r:embed="rId50"/>
                          <a:stretch>
                            <a:fillRect/>
                          </a:stretch>
                        </pic:blipFill>
                        <pic:spPr>
                          <a:xfrm>
                            <a:off x="180000" y="33696"/>
                            <a:ext cx="4771429" cy="1180952"/>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31A6A1A0">
              <v:group id="キャンバス 8" style="width:475.2pt;height:95.8pt;mso-position-horizontal-relative:char;mso-position-vertical-relative:line" coordsize="60350,12160" o:spid="_x0000_s1026" editas="canvas" w14:anchorId="619E4F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">
                <v:shape id="_x0000_s1027" style="position:absolute;width:60350;height:12160;visibility:visible;mso-wrap-style:square" filled="t" type="#_x0000_t75">
                  <v:fill o:detectmouseclick="t"/>
                  <v:path o:connecttype="none"/>
                </v:shape>
                <v:shape id="図 811158948" style="position:absolute;left:1800;top:336;width:47714;height:1181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">
                  <v:imagedata o:title="" r:id="rId51"/>
                </v:shape>
                <w10:anchorlock/>
              </v:group>
            </w:pict>
          </mc:Fallback>
        </mc:AlternateContent>
      </w:r>
    </w:p>
    <w:p w14:paraId="20E5E4AA" w14:textId="77777777" w:rsidR="00085591" w:rsidRDefault="00085591" w:rsidP="00085591">
      <w:pPr>
        <w:pStyle w:val="3"/>
        <w:spacing w:before="180" w:after="90"/>
        <w:ind w:firstLine="210"/>
      </w:pPr>
      <w:r>
        <w:rPr>
          <w:rFonts w:hint="eastAsia"/>
        </w:rPr>
        <w:t>表示件数の変更</w:t>
      </w:r>
    </w:p>
    <w:p w14:paraId="2E821278" w14:textId="19CE29A5" w:rsidR="00085591" w:rsidRDefault="00085591" w:rsidP="00085591">
      <w:pPr>
        <w:pStyle w:val="a0"/>
      </w:pPr>
      <w:r>
        <w:t>1ページあたり何件表示するかを変更できる。</w:t>
      </w:r>
      <w:r>
        <w:rPr>
          <w:rFonts w:hint="eastAsia"/>
        </w:rPr>
        <w:t>プルダウンで変更する形式が一般的である。インターフェイスの例は前項「</w:t>
      </w:r>
      <w:r>
        <w:fldChar w:fldCharType="begin"/>
      </w:r>
      <w:r>
        <w:instrText xml:space="preserve"> </w:instrText>
      </w:r>
      <w:r>
        <w:rPr>
          <w:rFonts w:hint="eastAsia"/>
        </w:rPr>
        <w:instrText>REF _Ref193282747 \r \h</w:instrText>
      </w:r>
      <w:r>
        <w:instrText xml:space="preserve"> </w:instrText>
      </w:r>
      <w:r>
        <w:fldChar w:fldCharType="separate"/>
      </w:r>
      <w:r w:rsidR="009F5222">
        <w:rPr>
          <w:rFonts w:hint="eastAsia"/>
        </w:rPr>
        <w:t>（</w:t>
      </w:r>
      <w:r w:rsidR="009F5222">
        <w:t>1）</w:t>
      </w:r>
      <w:r>
        <w:fldChar w:fldCharType="end"/>
      </w:r>
      <w:r>
        <w:fldChar w:fldCharType="begin"/>
      </w:r>
      <w:r>
        <w:instrText xml:space="preserve"> REF _Ref193282747 \h </w:instrText>
      </w:r>
      <w:r>
        <w:fldChar w:fldCharType="separate"/>
      </w:r>
      <w:r w:rsidR="009F5222">
        <w:rPr>
          <w:rFonts w:hint="eastAsia"/>
        </w:rPr>
        <w:t>並び替え機能</w:t>
      </w:r>
      <w:r>
        <w:fldChar w:fldCharType="end"/>
      </w:r>
      <w:r>
        <w:rPr>
          <w:rFonts w:hint="eastAsia"/>
        </w:rPr>
        <w:t>」を参照。</w:t>
      </w:r>
    </w:p>
    <w:p w14:paraId="4F0B4EB9" w14:textId="77777777" w:rsidR="00085591" w:rsidRDefault="00085591" w:rsidP="00085591">
      <w:pPr>
        <w:pStyle w:val="3"/>
        <w:spacing w:before="180" w:after="90"/>
        <w:ind w:firstLine="210"/>
      </w:pPr>
      <w:r>
        <w:rPr>
          <w:rFonts w:hint="eastAsia"/>
        </w:rPr>
        <w:t>フィルタリング</w:t>
      </w:r>
    </w:p>
    <w:p w14:paraId="7FD7F3D5" w14:textId="77777777" w:rsidR="00085591" w:rsidRDefault="00085591" w:rsidP="00085591">
      <w:pPr>
        <w:pStyle w:val="a0"/>
      </w:pPr>
      <w:r>
        <w:rPr>
          <w:rFonts w:hint="eastAsia"/>
        </w:rPr>
        <w:t>任意の項目に対してある文字列を含むもののみ表示という絞り込みができる。</w:t>
      </w:r>
      <w:r>
        <w:t>大量にデータがある場合に</w:t>
      </w:r>
      <w:r>
        <w:rPr>
          <w:rFonts w:hint="eastAsia"/>
        </w:rPr>
        <w:t>は必須の機能となる。</w:t>
      </w:r>
    </w:p>
    <w:p w14:paraId="1AB23069" w14:textId="77777777" w:rsidR="00085591" w:rsidRDefault="00085591" w:rsidP="00085591">
      <w:pPr>
        <w:pStyle w:val="4"/>
      </w:pPr>
      <w:r>
        <w:rPr>
          <w:rFonts w:hint="eastAsia"/>
        </w:rPr>
        <w:t>フィルタ用のインターフェイスを設置した場合</w:t>
      </w:r>
    </w:p>
    <w:p w14:paraId="40F7F3B4" w14:textId="77777777" w:rsidR="00085591" w:rsidRPr="008E48CA" w:rsidRDefault="00085591" w:rsidP="00085591">
      <w:pPr>
        <w:pStyle w:val="a0"/>
      </w:pPr>
      <w:r>
        <w:rPr>
          <w:rFonts w:hint="eastAsia"/>
        </w:rPr>
        <w:t>場所を取ってしまうが、複雑なフィルタリング設定が可能でどのようなフィルタリングをしたかが一目瞭然である。</w:t>
      </w:r>
    </w:p>
    <w:p w14:paraId="034D05C7" w14:textId="77777777" w:rsidR="00085591" w:rsidRPr="008E48CA" w:rsidRDefault="00085591" w:rsidP="00085591">
      <w:pPr>
        <w:pStyle w:val="a0"/>
      </w:pPr>
      <w:r>
        <w:rPr>
          <w:rFonts w:hint="eastAsia"/>
          <w:noProof/>
        </w:rPr>
        <mc:AlternateContent>
          <mc:Choice Requires="wpc">
            <w:drawing>
              <wp:inline distT="0" distB="0" distL="0" distR="0" wp14:anchorId="6EF445B3" wp14:editId="2C22DD7D">
                <wp:extent cx="5969000" cy="2099463"/>
                <wp:effectExtent l="0" t="0" r="0" b="0"/>
                <wp:docPr id="1244176782" name="キャンバス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83537478" name="図 1583537478"/>
                          <pic:cNvPicPr>
                            <a:picLocks noChangeAspect="1"/>
                          </pic:cNvPicPr>
                        </pic:nvPicPr>
                        <pic:blipFill>
                          <a:blip r:embed="rId52"/>
                          <a:stretch>
                            <a:fillRect/>
                          </a:stretch>
                        </pic:blipFill>
                        <pic:spPr>
                          <a:xfrm>
                            <a:off x="0" y="0"/>
                            <a:ext cx="5969000" cy="1999670"/>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59B75D2B">
              <v:group id="キャンバス 10" style="width:470pt;height:165.3pt;mso-position-horizontal-relative:char;mso-position-vertical-relative:line" coordsize="59690,20993" o:spid="_x0000_s1026" editas="canvas" w14:anchorId="1BA5DFB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">
                <v:shape id="_x0000_s1027" style="position:absolute;width:59690;height:20993;visibility:visible;mso-wrap-style:square" filled="t" type="#_x0000_t75">
                  <v:fill o:detectmouseclick="t"/>
                  <v:path o:connecttype="none"/>
                </v:shape>
                <v:shape id="図 1583537478" style="position:absolute;width:59690;height:1999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">
                  <v:imagedata o:title="" r:id="rId53"/>
                </v:shape>
                <w10:anchorlock/>
              </v:group>
            </w:pict>
          </mc:Fallback>
        </mc:AlternateContent>
      </w:r>
    </w:p>
    <w:p w14:paraId="3CE35E69" w14:textId="77777777" w:rsidR="00085591" w:rsidRDefault="00085591" w:rsidP="00085591">
      <w:pPr>
        <w:pStyle w:val="a0"/>
      </w:pPr>
    </w:p>
    <w:p w14:paraId="79A9C80C" w14:textId="77777777" w:rsidR="00085591" w:rsidRDefault="00085591" w:rsidP="00085591">
      <w:pPr>
        <w:pStyle w:val="4"/>
      </w:pPr>
      <w:r>
        <w:rPr>
          <w:rFonts w:hint="eastAsia"/>
        </w:rPr>
        <w:lastRenderedPageBreak/>
        <w:t>項目にフィルタ条件を付けるインターフェイス</w:t>
      </w:r>
    </w:p>
    <w:p w14:paraId="016C6668" w14:textId="77777777" w:rsidR="00085591" w:rsidRPr="008E48CA" w:rsidRDefault="00085591" w:rsidP="00085591">
      <w:pPr>
        <w:pStyle w:val="a0"/>
      </w:pPr>
      <w:r>
        <w:rPr>
          <w:rFonts w:hint="eastAsia"/>
        </w:rPr>
        <w:t>複雑なフィルタリングはできなかったりフィルタ文字数も多く取れなかったりと制約も多いが、すっきりと収めることができる。</w:t>
      </w:r>
    </w:p>
    <w:p w14:paraId="36A14294" w14:textId="77777777" w:rsidR="00085591" w:rsidRPr="008E48CA" w:rsidRDefault="00085591" w:rsidP="00085591">
      <w:pPr>
        <w:pStyle w:val="a0"/>
      </w:pPr>
      <w:r>
        <w:rPr>
          <w:rFonts w:hint="eastAsia"/>
          <w:noProof/>
        </w:rPr>
        <mc:AlternateContent>
          <mc:Choice Requires="wpc">
            <w:drawing>
              <wp:inline distT="0" distB="0" distL="0" distR="0" wp14:anchorId="5097C8D2" wp14:editId="69FFF3E8">
                <wp:extent cx="6019800" cy="1492301"/>
                <wp:effectExtent l="0" t="0" r="0" b="0"/>
                <wp:docPr id="559841499" name="キャンバス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87753599" name="図 1387753599"/>
                          <pic:cNvPicPr>
                            <a:picLocks noChangeAspect="1"/>
                          </pic:cNvPicPr>
                        </pic:nvPicPr>
                        <pic:blipFill>
                          <a:blip r:embed="rId54"/>
                          <a:stretch>
                            <a:fillRect/>
                          </a:stretch>
                        </pic:blipFill>
                        <pic:spPr>
                          <a:xfrm>
                            <a:off x="0" y="0"/>
                            <a:ext cx="5486400" cy="1314163"/>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7EDF25C2">
              <v:group id="キャンバス 9" style="width:474pt;height:117.5pt;mso-position-horizontal-relative:char;mso-position-vertical-relative:line" coordsize="60198,14922" o:spid="_x0000_s1026" editas="canvas" w14:anchorId="0F933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">
                <v:shape id="_x0000_s1027" style="position:absolute;width:60198;height:14922;visibility:visible;mso-wrap-style:square" filled="t" type="#_x0000_t75">
                  <v:fill o:detectmouseclick="t"/>
                  <v:path o:connecttype="none"/>
                </v:shape>
                <v:shape id="図 1387753599" style="position:absolute;width:54864;height:1314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">
                  <v:imagedata o:title="" r:id="rId55"/>
                </v:shape>
                <w10:anchorlock/>
              </v:group>
            </w:pict>
          </mc:Fallback>
        </mc:AlternateContent>
      </w:r>
    </w:p>
    <w:p w14:paraId="6383F457" w14:textId="77777777" w:rsidR="00085591" w:rsidRDefault="00085591" w:rsidP="00085591">
      <w:pPr>
        <w:pStyle w:val="3"/>
        <w:spacing w:before="180" w:after="90"/>
        <w:ind w:firstLine="210"/>
      </w:pPr>
      <w:r>
        <w:rPr>
          <w:rFonts w:hint="eastAsia"/>
        </w:rPr>
        <w:t>編集</w:t>
      </w:r>
    </w:p>
    <w:p w14:paraId="5841AB55" w14:textId="77777777" w:rsidR="00085591" w:rsidRDefault="00085591" w:rsidP="00085591">
      <w:pPr>
        <w:pStyle w:val="a0"/>
      </w:pPr>
      <w:r>
        <w:rPr>
          <w:rFonts w:hint="eastAsia"/>
        </w:rPr>
        <w:t>そのセルをダブルクリックするとテキストエリアになりフォーカスが当たり値を変更できる。フォーカスを外すとデータが保存される。</w:t>
      </w:r>
    </w:p>
    <w:p w14:paraId="6A56D423" w14:textId="77777777" w:rsidR="00085591" w:rsidRDefault="00085591" w:rsidP="00085591">
      <w:pPr>
        <w:pStyle w:val="a0"/>
      </w:pPr>
      <w:r>
        <w:rPr>
          <w:rFonts w:hint="eastAsia"/>
          <w:noProof/>
        </w:rPr>
        <mc:AlternateContent>
          <mc:Choice Requires="wpc">
            <w:drawing>
              <wp:inline distT="0" distB="0" distL="0" distR="0" wp14:anchorId="1B3D0066" wp14:editId="0E44F8DD">
                <wp:extent cx="5486400" cy="1097051"/>
                <wp:effectExtent l="0" t="0" r="0" b="8255"/>
                <wp:docPr id="979148633" name="キャンバス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08903838" name="図 2008903838"/>
                          <pic:cNvPicPr>
                            <a:picLocks noChangeAspect="1"/>
                          </pic:cNvPicPr>
                        </pic:nvPicPr>
                        <pic:blipFill rotWithShape="1">
                          <a:blip r:embed="rId56"/>
                          <a:srcRect l="25544" t="-4" r="5135" b="13813"/>
                          <a:stretch/>
                        </pic:blipFill>
                        <pic:spPr>
                          <a:xfrm>
                            <a:off x="160934" y="59881"/>
                            <a:ext cx="2370125" cy="727124"/>
                          </a:xfrm>
                          <a:prstGeom prst="rect">
                            <a:avLst/>
                          </a:prstGeom>
                        </pic:spPr>
                      </pic:pic>
                      <pic:pic xmlns:pic="http://schemas.openxmlformats.org/drawingml/2006/picture">
                        <pic:nvPicPr>
                          <pic:cNvPr id="1246056498" name="図 1246056498"/>
                          <pic:cNvPicPr>
                            <a:picLocks noChangeAspect="1"/>
                          </pic:cNvPicPr>
                        </pic:nvPicPr>
                        <pic:blipFill rotWithShape="1">
                          <a:blip r:embed="rId57"/>
                          <a:srcRect l="20938" t="-9" b="27"/>
                          <a:stretch/>
                        </pic:blipFill>
                        <pic:spPr>
                          <a:xfrm>
                            <a:off x="2940711" y="45122"/>
                            <a:ext cx="2414016" cy="795348"/>
                          </a:xfrm>
                          <a:prstGeom prst="rect">
                            <a:avLst/>
                          </a:prstGeom>
                        </pic:spPr>
                      </pic:pic>
                      <wps:wsp>
                        <wps:cNvPr id="1603154783" name="矢印: 左右 1603154783"/>
                        <wps:cNvSpPr/>
                        <wps:spPr>
                          <a:xfrm>
                            <a:off x="2443277" y="365759"/>
                            <a:ext cx="636423" cy="219456"/>
                          </a:xfrm>
                          <a:prstGeom prst="leftRightArrow">
                            <a:avLst/>
                          </a:prstGeom>
                          <a:solidFill>
                            <a:schemeClr val="bg2">
                              <a:lumMod val="75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931809" name="テキスト ボックス 1547931809"/>
                        <wps:cNvSpPr txBox="1"/>
                        <wps:spPr>
                          <a:xfrm>
                            <a:off x="1521563" y="686702"/>
                            <a:ext cx="2060575" cy="326390"/>
                          </a:xfrm>
                          <a:prstGeom prst="rect">
                            <a:avLst/>
                          </a:prstGeom>
                          <a:solidFill>
                            <a:schemeClr val="bg1"/>
                          </a:solidFill>
                          <a:ln w="6350">
                            <a:solidFill>
                              <a:prstClr val="black"/>
                            </a:solidFill>
                          </a:ln>
                        </wps:spPr>
                        <wps:txbx>
                          <w:txbxContent>
                            <w:p w14:paraId="26E1D34A" w14:textId="77777777" w:rsidR="00085591" w:rsidRPr="006A65F6" w:rsidRDefault="00085591" w:rsidP="00085591">
                              <w:pPr>
                                <w:rPr>
                                  <w:rFonts w:ascii="Meiryo UI" w:eastAsia="Meiryo UI" w:hAnsi="Meiryo UI"/>
                                  <w:sz w:val="20"/>
                                  <w:szCs w:val="22"/>
                                </w:rPr>
                              </w:pPr>
                              <w:r w:rsidRPr="006A65F6">
                                <w:rPr>
                                  <w:rFonts w:ascii="Meiryo UI" w:eastAsia="Meiryo UI" w:hAnsi="Meiryo UI" w:hint="eastAsia"/>
                                  <w:sz w:val="20"/>
                                  <w:szCs w:val="22"/>
                                </w:rPr>
                                <w:t>クリックとフォーカスアウトで</w:t>
                              </w:r>
                              <w:r>
                                <w:rPr>
                                  <w:rFonts w:ascii="Meiryo UI" w:eastAsia="Meiryo UI" w:hAnsi="Meiryo UI" w:hint="eastAsia"/>
                                  <w:sz w:val="20"/>
                                  <w:szCs w:val="22"/>
                                </w:rPr>
                                <w:t>切り替わる。</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c:wpc>
                  </a:graphicData>
                </a:graphic>
              </wp:inline>
            </w:drawing>
          </mc:Choice>
          <mc:Fallback>
            <w:pict>
              <v:group w14:anchorId="1B3D0066" id="キャンバス 11" o:spid="_x0000_s1098" editas="canvas" style="width:6in;height:86.4pt;mso-position-horizontal-relative:char;mso-position-vertical-relative:line" coordsize="54864,10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">
                <v:shape id="_x0000_s1099" type="#_x0000_t75" style="position:absolute;width:54864;height:10966;visibility:visible;mso-wrap-style:square" filled="t">
                  <v:fill o:detectmouseclick="t"/>
                  <v:path o:connecttype="none"/>
                </v:shape>
                <v:shape id="図 2008903838" o:spid="_x0000_s1100" type="#_x0000_t75" style="position:absolute;left:1609;top:598;width:23701;height:7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">
                  <v:imagedata r:id="rId58" o:title="" croptop="-3f" cropbottom="9052f" cropleft="16741f" cropright="3365f"/>
                </v:shape>
                <v:shape id="図 1246056498" o:spid="_x0000_s1101" type="#_x0000_t75" style="position:absolute;left:29407;top:451;width:24140;height:7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">
                  <v:imagedata r:id="rId59" o:title="" croptop="-6f" cropbottom="18f" cropleft="13722f"/>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矢印: 左右 1603154783" o:spid="_x0000_s1102" type="#_x0000_t69" style="position:absolute;left:24432;top:3657;width:6365;height:2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" adj="3724" fillcolor="#aeaaaa [2414]" strokecolor="gray [1629]" strokeweight="1pt"/>
                <v:shape id="テキスト ボックス 1547931809" o:spid="_x0000_s1103" type="#_x0000_t202" style="position:absolute;left:15215;top:6867;width:20606;height:3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" fillcolor="white [3212]" strokeweight=".5pt">
                  <v:textbox style="mso-fit-shape-to-text:t">
                    <w:txbxContent>
                      <w:p w14:paraId="26E1D34A" w14:textId="77777777" w:rsidR="00085591" w:rsidRPr="006A65F6" w:rsidRDefault="00085591" w:rsidP="00085591">
                        <w:pPr>
                          <w:rPr>
                            <w:rFonts w:ascii="Meiryo UI" w:eastAsia="Meiryo UI" w:hAnsi="Meiryo UI"/>
                            <w:sz w:val="20"/>
                            <w:szCs w:val="22"/>
                          </w:rPr>
                        </w:pPr>
                        <w:r w:rsidRPr="006A65F6">
                          <w:rPr>
                            <w:rFonts w:ascii="Meiryo UI" w:eastAsia="Meiryo UI" w:hAnsi="Meiryo UI" w:hint="eastAsia"/>
                            <w:sz w:val="20"/>
                            <w:szCs w:val="22"/>
                          </w:rPr>
                          <w:t>クリックとフォーカスアウトで</w:t>
                        </w:r>
                        <w:r>
                          <w:rPr>
                            <w:rFonts w:ascii="Meiryo UI" w:eastAsia="Meiryo UI" w:hAnsi="Meiryo UI" w:hint="eastAsia"/>
                            <w:sz w:val="20"/>
                            <w:szCs w:val="22"/>
                          </w:rPr>
                          <w:t>切り替わる。</w:t>
                        </w:r>
                      </w:p>
                    </w:txbxContent>
                  </v:textbox>
                </v:shape>
                <w10:anchorlock/>
              </v:group>
            </w:pict>
          </mc:Fallback>
        </mc:AlternateContent>
      </w:r>
    </w:p>
    <w:p w14:paraId="20153103" w14:textId="77777777" w:rsidR="00085591" w:rsidRDefault="00085591" w:rsidP="00085591">
      <w:pPr>
        <w:pStyle w:val="a0"/>
      </w:pPr>
      <w:r>
        <w:rPr>
          <w:rFonts w:hint="eastAsia"/>
        </w:rPr>
        <w:t>わずかな修正なら非常に楽にできる反面で、思いがけずにデータを変更できてしまったり入力値のチェックや</w:t>
      </w:r>
      <w:r>
        <w:t>他の入力値との連携</w:t>
      </w:r>
      <w:r>
        <w:rPr>
          <w:rFonts w:hint="eastAsia"/>
        </w:rPr>
        <w:t>などが</w:t>
      </w:r>
      <w:r>
        <w:t>取りづら</w:t>
      </w:r>
      <w:r>
        <w:rPr>
          <w:rFonts w:hint="eastAsia"/>
        </w:rPr>
        <w:t>かったりする面もある</w:t>
      </w:r>
      <w:r>
        <w:t>。</w:t>
      </w:r>
    </w:p>
    <w:p w14:paraId="680601F3" w14:textId="77777777" w:rsidR="00085591" w:rsidRDefault="00085591" w:rsidP="00085591">
      <w:pPr>
        <w:pStyle w:val="3"/>
        <w:spacing w:before="180" w:after="90"/>
        <w:ind w:firstLine="210"/>
      </w:pPr>
      <w:r>
        <w:rPr>
          <w:rFonts w:hint="eastAsia"/>
        </w:rPr>
        <w:t>表示項目の幅や表示・非表示の調整</w:t>
      </w:r>
    </w:p>
    <w:p w14:paraId="4985BA84" w14:textId="77777777" w:rsidR="00085591" w:rsidRDefault="00085591" w:rsidP="00085591">
      <w:pPr>
        <w:pStyle w:val="a0"/>
      </w:pPr>
      <w:r>
        <w:rPr>
          <w:rFonts w:hint="eastAsia"/>
        </w:rPr>
        <w:t>幅を変更したり非表示にしたりできる。ただし、インターフェイスの実装が難しいのと実際に見やすくできるかというとそうでもないケースが多く実装するケースはあまりなく、むしろUXを悪くすることが多い。</w:t>
      </w:r>
    </w:p>
    <w:p w14:paraId="2A5141BB" w14:textId="77777777" w:rsidR="00085591" w:rsidRPr="00D178E2" w:rsidRDefault="00085591" w:rsidP="00085591">
      <w:pPr>
        <w:pStyle w:val="a0"/>
      </w:pPr>
      <w:r>
        <w:rPr>
          <w:rFonts w:hint="eastAsia"/>
          <w:noProof/>
        </w:rPr>
        <mc:AlternateContent>
          <mc:Choice Requires="wpc">
            <w:drawing>
              <wp:inline distT="0" distB="0" distL="0" distR="0" wp14:anchorId="070BE56B" wp14:editId="6E6CF703">
                <wp:extent cx="5888355" cy="1339703"/>
                <wp:effectExtent l="0" t="0" r="0" b="0"/>
                <wp:docPr id="1702788199" name="キャンバス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04168605" name="図 1304168605"/>
                          <pic:cNvPicPr>
                            <a:picLocks noChangeAspect="1"/>
                          </pic:cNvPicPr>
                        </pic:nvPicPr>
                        <pic:blipFill>
                          <a:blip r:embed="rId60"/>
                          <a:stretch>
                            <a:fillRect/>
                          </a:stretch>
                        </pic:blipFill>
                        <pic:spPr>
                          <a:xfrm>
                            <a:off x="216576" y="257094"/>
                            <a:ext cx="4171429" cy="952381"/>
                          </a:xfrm>
                          <a:prstGeom prst="rect">
                            <a:avLst/>
                          </a:prstGeom>
                        </pic:spPr>
                      </pic:pic>
                      <pic:pic xmlns:pic="http://schemas.openxmlformats.org/drawingml/2006/picture">
                        <pic:nvPicPr>
                          <pic:cNvPr id="1338514279" name="グラフィックス 1338514279"/>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2684678" y="296550"/>
                            <a:ext cx="409652" cy="409652"/>
                          </a:xfrm>
                          <a:prstGeom prst="rect">
                            <a:avLst/>
                          </a:prstGeom>
                        </pic:spPr>
                      </pic:pic>
                      <pic:pic xmlns:pic="http://schemas.openxmlformats.org/drawingml/2006/picture">
                        <pic:nvPicPr>
                          <pic:cNvPr id="11581154" name="図 11581154"/>
                          <pic:cNvPicPr>
                            <a:picLocks noChangeAspect="1"/>
                          </pic:cNvPicPr>
                        </pic:nvPicPr>
                        <pic:blipFill rotWithShape="1">
                          <a:blip r:embed="rId63"/>
                          <a:srcRect t="-1" b="5918"/>
                          <a:stretch/>
                        </pic:blipFill>
                        <pic:spPr>
                          <a:xfrm>
                            <a:off x="4388005" y="370214"/>
                            <a:ext cx="704728" cy="575789"/>
                          </a:xfrm>
                          <a:prstGeom prst="rect">
                            <a:avLst/>
                          </a:prstGeom>
                        </pic:spPr>
                      </pic:pic>
                      <wps:wsp>
                        <wps:cNvPr id="571860810" name="テキスト ボックス 571860810"/>
                        <wps:cNvSpPr txBox="1"/>
                        <wps:spPr>
                          <a:xfrm>
                            <a:off x="4301511" y="13"/>
                            <a:ext cx="923290" cy="326390"/>
                          </a:xfrm>
                          <a:prstGeom prst="rect">
                            <a:avLst/>
                          </a:prstGeom>
                          <a:solidFill>
                            <a:schemeClr val="bg1"/>
                          </a:solidFill>
                          <a:ln w="6350">
                            <a:solidFill>
                              <a:schemeClr val="bg1"/>
                            </a:solidFill>
                          </a:ln>
                        </wps:spPr>
                        <wps:txbx>
                          <w:txbxContent>
                            <w:p w14:paraId="4073752E" w14:textId="77777777" w:rsidR="00085591" w:rsidRPr="00CC65E6" w:rsidRDefault="00085591" w:rsidP="00085591">
                              <w:pPr>
                                <w:rPr>
                                  <w:rFonts w:ascii="Meiryo UI" w:eastAsia="Meiryo UI" w:hAnsi="Meiryo UI"/>
                                </w:rPr>
                              </w:pPr>
                              <w:r w:rsidRPr="00CC65E6">
                                <w:rPr>
                                  <w:rFonts w:ascii="Meiryo UI" w:eastAsia="Meiryo UI" w:hAnsi="Meiryo UI" w:hint="eastAsia"/>
                                </w:rPr>
                                <w:t>表示・非表示</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c:wpc>
                  </a:graphicData>
                </a:graphic>
              </wp:inline>
            </w:drawing>
          </mc:Choice>
          <mc:Fallback>
            <w:pict>
              <v:group w14:anchorId="070BE56B" id="キャンバス 12" o:spid="_x0000_s1104" editas="canvas" style="width:463.65pt;height:105.5pt;mso-position-horizontal-relative:char;mso-position-vertical-relative:line" coordsize="58883,1339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">
                <v:shape id="_x0000_s1105" type="#_x0000_t75" style="position:absolute;width:58883;height:13392;visibility:visible;mso-wrap-style:square" filled="t">
                  <v:fill o:detectmouseclick="t"/>
                  <v:path o:connecttype="none"/>
                </v:shape>
                <v:shape id="図 1304168605" o:spid="_x0000_s1106" type="#_x0000_t75" style="position:absolute;left:2165;top:2570;width:41715;height:9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">
                  <v:imagedata r:id="rId64" o:title=""/>
                </v:shape>
                <v:shape id="グラフィックス 1338514279" o:spid="_x0000_s1107" type="#_x0000_t75" style="position:absolute;left:26846;top:2965;width:4097;height: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">
                  <v:imagedata r:id="rId65" o:title=""/>
                </v:shape>
                <v:shape id="図 11581154" o:spid="_x0000_s1108" type="#_x0000_t75" style="position:absolute;left:43880;top:3702;width:7047;height:5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">
                  <v:imagedata r:id="rId66" o:title="" croptop="-1f" cropbottom="3878f"/>
                </v:shape>
                <v:shape id="テキスト ボックス 571860810" o:spid="_x0000_s1109" type="#_x0000_t202" style="position:absolute;left:43015;width:9233;height:32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" fillcolor="white [3212]" strokecolor="white [3212]" strokeweight=".5pt">
                  <v:textbox style="mso-fit-shape-to-text:t">
                    <w:txbxContent>
                      <w:p w14:paraId="4073752E" w14:textId="77777777" w:rsidR="00085591" w:rsidRPr="00CC65E6" w:rsidRDefault="00085591" w:rsidP="00085591">
                        <w:pPr>
                          <w:rPr>
                            <w:rFonts w:ascii="Meiryo UI" w:eastAsia="Meiryo UI" w:hAnsi="Meiryo UI"/>
                          </w:rPr>
                        </w:pPr>
                        <w:r w:rsidRPr="00CC65E6">
                          <w:rPr>
                            <w:rFonts w:ascii="Meiryo UI" w:eastAsia="Meiryo UI" w:hAnsi="Meiryo UI" w:hint="eastAsia"/>
                          </w:rPr>
                          <w:t>表示・非表示</w:t>
                        </w:r>
                      </w:p>
                    </w:txbxContent>
                  </v:textbox>
                </v:shape>
                <w10:anchorlock/>
              </v:group>
            </w:pict>
          </mc:Fallback>
        </mc:AlternateContent>
      </w:r>
    </w:p>
    <w:p w14:paraId="0A536C5E" w14:textId="77777777" w:rsidR="00085591" w:rsidRDefault="00085591" w:rsidP="00085591">
      <w:pPr>
        <w:pStyle w:val="3"/>
        <w:spacing w:before="180" w:after="90"/>
        <w:ind w:firstLine="210"/>
      </w:pPr>
      <w:r>
        <w:rPr>
          <w:rFonts w:hint="eastAsia"/>
        </w:rPr>
        <w:t>階層構造を備えた表</w:t>
      </w:r>
    </w:p>
    <w:p w14:paraId="3D7105ED" w14:textId="77777777" w:rsidR="00085591" w:rsidRDefault="00085591" w:rsidP="00085591">
      <w:pPr>
        <w:pStyle w:val="a0"/>
      </w:pPr>
      <w:r>
        <w:rPr>
          <w:rFonts w:hint="eastAsia"/>
        </w:rPr>
        <w:t>1列目に階層構造を持つデータを表示し、ドリルダウンしていくデータ表示をすることもできる。</w:t>
      </w:r>
    </w:p>
    <w:p w14:paraId="33FD1C48" w14:textId="77777777" w:rsidR="00085591" w:rsidRPr="00F87AA7" w:rsidRDefault="00085591" w:rsidP="00085591">
      <w:pPr>
        <w:pStyle w:val="af4"/>
      </w:pPr>
      <w:r>
        <w:rPr>
          <w:rFonts w:hint="eastAsia"/>
          <w:noProof/>
        </w:rPr>
        <w:lastRenderedPageBreak/>
        <mc:AlternateContent>
          <mc:Choice Requires="wpc">
            <w:drawing>
              <wp:inline distT="0" distB="0" distL="0" distR="0" wp14:anchorId="654D1052" wp14:editId="5877F8B9">
                <wp:extent cx="5975350" cy="2083982"/>
                <wp:effectExtent l="0" t="0" r="6350" b="0"/>
                <wp:docPr id="608247610" name="キャンバス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3504400" name="図 93504400"/>
                          <pic:cNvPicPr>
                            <a:picLocks noChangeAspect="1"/>
                          </pic:cNvPicPr>
                        </pic:nvPicPr>
                        <pic:blipFill>
                          <a:blip r:embed="rId67"/>
                          <a:stretch>
                            <a:fillRect/>
                          </a:stretch>
                        </pic:blipFill>
                        <pic:spPr>
                          <a:xfrm>
                            <a:off x="0" y="0"/>
                            <a:ext cx="5486400" cy="1854363"/>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7E903B84">
              <v:group id="キャンバス 13" style="width:470.5pt;height:164.1pt;mso-position-horizontal-relative:char;mso-position-vertical-relative:line" coordsize="59753,20834" o:spid="_x0000_s1026" editas="canvas" w14:anchorId="57E2262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">
                <v:shape id="_x0000_s1027" style="position:absolute;width:59753;height:20834;visibility:visible;mso-wrap-style:square" filled="t" type="#_x0000_t75">
                  <v:fill o:detectmouseclick="t"/>
                  <v:path o:connecttype="none"/>
                </v:shape>
                <v:shape id="図 93504400" style="position:absolute;width:54864;height:1854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">
                  <v:imagedata o:title="" r:id="rId68"/>
                </v:shape>
                <w10:anchorlock/>
              </v:group>
            </w:pict>
          </mc:Fallback>
        </mc:AlternateContent>
      </w:r>
    </w:p>
    <w:p w14:paraId="1032BF11" w14:textId="77777777" w:rsidR="00085591" w:rsidRDefault="00085591" w:rsidP="00085591">
      <w:pPr>
        <w:pStyle w:val="af4"/>
      </w:pPr>
      <w:r>
        <w:rPr>
          <w:rFonts w:hint="eastAsia"/>
        </w:rPr>
        <w:t>メリット</w:t>
      </w:r>
      <w:r>
        <w:tab/>
      </w:r>
      <w:r>
        <w:rPr>
          <w:rFonts w:hint="eastAsia"/>
        </w:rPr>
        <w:t>データの探索がしやすい。</w:t>
      </w:r>
      <w:r>
        <w:br/>
      </w:r>
      <w:r>
        <w:rPr>
          <w:rFonts w:hint="eastAsia"/>
        </w:rPr>
        <w:t>カテゴリーによるフィルタリングの代替手段となる。</w:t>
      </w:r>
    </w:p>
    <w:p w14:paraId="05D8988A" w14:textId="77777777" w:rsidR="00085591" w:rsidRDefault="00085591" w:rsidP="00085591">
      <w:pPr>
        <w:pStyle w:val="af4"/>
      </w:pPr>
      <w:r>
        <w:rPr>
          <w:rFonts w:hint="eastAsia"/>
        </w:rPr>
        <w:t>デメリット</w:t>
      </w:r>
      <w:r>
        <w:tab/>
      </w:r>
      <w:r>
        <w:rPr>
          <w:rFonts w:hint="eastAsia"/>
        </w:rPr>
        <w:t>インデントにより1列目のデータが見えにくくなることがある。これを解決するために1列目の幅を広くすると他の表示に影響が出てしまう。</w:t>
      </w:r>
      <w:r>
        <w:br/>
      </w:r>
      <w:r>
        <w:rPr>
          <w:rFonts w:hint="eastAsia"/>
        </w:rPr>
        <w:t>ソートやフィルタリングとの整合性が取りづらくなりUXを低下させる。</w:t>
      </w:r>
      <w:r>
        <w:br/>
      </w:r>
      <w:r>
        <w:rPr>
          <w:rFonts w:hint="eastAsia"/>
        </w:rPr>
        <w:t>下階層の項目が多いと階層構造の把握がしづらくなる。</w:t>
      </w:r>
    </w:p>
    <w:p w14:paraId="6160A3CC" w14:textId="77777777" w:rsidR="00085591" w:rsidRDefault="00085591" w:rsidP="00085591">
      <w:pPr>
        <w:pStyle w:val="a0"/>
      </w:pPr>
      <w:r>
        <w:rPr>
          <w:rFonts w:hint="eastAsia"/>
        </w:rPr>
        <w:t>このようなデメリット面の多さにより、使う場面は限定的になる。階層構造を表示にはリストによるインターフェイスを採用するケースが多い。</w:t>
      </w:r>
    </w:p>
    <w:p w14:paraId="3A156A65" w14:textId="15CF4CB3" w:rsidR="00525F1A" w:rsidRDefault="00525F1A" w:rsidP="00687B89">
      <w:pPr>
        <w:pStyle w:val="2"/>
      </w:pPr>
      <w:bookmarkStart w:id="20" w:name="_Toc193320206"/>
      <w:r>
        <w:rPr>
          <w:rFonts w:hint="eastAsia"/>
        </w:rPr>
        <w:t>ボタン</w:t>
      </w:r>
      <w:bookmarkEnd w:id="20"/>
    </w:p>
    <w:p w14:paraId="590CB067" w14:textId="50681228" w:rsidR="00525F1A" w:rsidRDefault="00525F1A" w:rsidP="00525F1A">
      <w:pPr>
        <w:pStyle w:val="a0"/>
      </w:pPr>
      <w:r>
        <w:rPr>
          <w:rFonts w:hint="eastAsia"/>
        </w:rPr>
        <w:t>ボタンは何らかの作用が発生するトリガーであり、ユーザーは「何が起こるか」というのを予想できると行動が取りやすい。作用のタイプによって色分けを行う</w:t>
      </w:r>
      <w:r w:rsidR="007E5AA7">
        <w:rPr>
          <w:rFonts w:hint="eastAsia"/>
        </w:rPr>
        <w:t>ことで予測を立てやすくする</w:t>
      </w:r>
      <w:r>
        <w:rPr>
          <w:rFonts w:hint="eastAsia"/>
        </w:rPr>
        <w:t>。</w:t>
      </w:r>
    </w:p>
    <w:p w14:paraId="2F60CC64" w14:textId="375D3350" w:rsidR="00B3119F" w:rsidRDefault="00B3119F" w:rsidP="007E5AA7">
      <w:pPr>
        <w:pStyle w:val="3"/>
        <w:spacing w:before="180" w:after="90"/>
        <w:ind w:firstLine="210"/>
      </w:pPr>
      <w:r>
        <w:rPr>
          <w:rFonts w:hint="eastAsia"/>
        </w:rPr>
        <w:t>色分け</w:t>
      </w:r>
    </w:p>
    <w:p w14:paraId="68607C2E" w14:textId="66B7AC7B" w:rsidR="007E5AA7" w:rsidRDefault="00525F1A" w:rsidP="00B3119F">
      <w:pPr>
        <w:pStyle w:val="4"/>
      </w:pPr>
      <w:r>
        <w:rPr>
          <w:rFonts w:hint="eastAsia"/>
        </w:rPr>
        <w:t>緑系（主要なアクション・</w:t>
      </w:r>
      <w:r>
        <w:t xml:space="preserve"> 進行系）</w:t>
      </w:r>
    </w:p>
    <w:p w14:paraId="4027CA01" w14:textId="38394E5A" w:rsidR="00525F1A" w:rsidRDefault="00525F1A" w:rsidP="00BB38F2">
      <w:pPr>
        <w:pStyle w:val="a0"/>
      </w:pPr>
      <w:r>
        <w:t>このボタンに沿っていけばゴールにたどり着く</w:t>
      </w:r>
      <w:r w:rsidR="007E5AA7">
        <w:rPr>
          <w:rFonts w:hint="eastAsia"/>
        </w:rPr>
        <w:t>というイメージ。</w:t>
      </w:r>
      <w:r>
        <w:rPr>
          <w:rFonts w:hint="eastAsia"/>
        </w:rPr>
        <w:t>「次へ」「設定を開始する」「有効にする」「ログインしてインデックス情報を取得」「助成情報を追加」「入力完了」「</w:t>
      </w:r>
      <w:r>
        <w:t>O.K」など。</w:t>
      </w:r>
    </w:p>
    <w:p w14:paraId="2129C9A1" w14:textId="77777777" w:rsidR="007E5AA7" w:rsidRDefault="00525F1A" w:rsidP="00B3119F">
      <w:pPr>
        <w:pStyle w:val="4"/>
      </w:pPr>
      <w:r>
        <w:rPr>
          <w:rFonts w:hint="eastAsia"/>
        </w:rPr>
        <w:t>青系（確定・完了）</w:t>
      </w:r>
    </w:p>
    <w:p w14:paraId="4F057AE7" w14:textId="4F12DEF1" w:rsidR="00525F1A" w:rsidRDefault="00525F1A" w:rsidP="00BB38F2">
      <w:pPr>
        <w:pStyle w:val="a0"/>
      </w:pPr>
      <w:r>
        <w:rPr>
          <w:rFonts w:hint="eastAsia"/>
        </w:rPr>
        <w:t>最終的なゴールや大きな移動を示す。「登録完了」「ステップを移動する」など。</w:t>
      </w:r>
    </w:p>
    <w:p w14:paraId="5BC1A43B" w14:textId="77777777" w:rsidR="001E7BF6" w:rsidRDefault="00525F1A" w:rsidP="00B3119F">
      <w:pPr>
        <w:pStyle w:val="4"/>
      </w:pPr>
      <w:r>
        <w:rPr>
          <w:rFonts w:hint="eastAsia"/>
        </w:rPr>
        <w:t>黄色・オレンジ系（編集・保存）</w:t>
      </w:r>
    </w:p>
    <w:p w14:paraId="2470BDA4" w14:textId="232CDB27" w:rsidR="00525F1A" w:rsidRDefault="00525F1A" w:rsidP="00BB38F2">
      <w:pPr>
        <w:pStyle w:val="a0"/>
      </w:pPr>
      <w:r>
        <w:rPr>
          <w:rFonts w:hint="eastAsia"/>
        </w:rPr>
        <w:t>補助的なアクションの意味合い。「情報を編集」「編集」</w:t>
      </w:r>
      <w:r>
        <w:t xml:space="preserve"> 「ステップ移動」など。</w:t>
      </w:r>
    </w:p>
    <w:p w14:paraId="13D08A1E" w14:textId="77777777" w:rsidR="004A2AA6" w:rsidRDefault="00525F1A" w:rsidP="00B3119F">
      <w:pPr>
        <w:pStyle w:val="4"/>
      </w:pPr>
      <w:r>
        <w:rPr>
          <w:rFonts w:hint="eastAsia"/>
        </w:rPr>
        <w:t>赤系（破棄・削除）</w:t>
      </w:r>
    </w:p>
    <w:p w14:paraId="5DA69E6F" w14:textId="0AE03CE4" w:rsidR="00525F1A" w:rsidRDefault="00525F1A" w:rsidP="00525F1A">
      <w:pPr>
        <w:pStyle w:val="a0"/>
      </w:pPr>
      <w:r>
        <w:rPr>
          <w:rFonts w:hint="eastAsia"/>
        </w:rPr>
        <w:t>リスクのあるアクション。不可逆な変化。「登録をやめる」「削除」など。</w:t>
      </w:r>
    </w:p>
    <w:p w14:paraId="5DA40A38" w14:textId="77777777" w:rsidR="00BB38F2" w:rsidRDefault="00525F1A" w:rsidP="00B3119F">
      <w:pPr>
        <w:pStyle w:val="4"/>
      </w:pPr>
      <w:r>
        <w:rPr>
          <w:rFonts w:hint="eastAsia"/>
        </w:rPr>
        <w:t>灰系（情報取得）</w:t>
      </w:r>
    </w:p>
    <w:p w14:paraId="358EFCEA" w14:textId="3A836A78" w:rsidR="00525F1A" w:rsidRDefault="00525F1A" w:rsidP="00525F1A">
      <w:pPr>
        <w:pStyle w:val="a0"/>
      </w:pPr>
      <w:r>
        <w:rPr>
          <w:rFonts w:hint="eastAsia"/>
        </w:rPr>
        <w:t>情報を取得したり少し便利になったりするヘルパー的な作用。「</w:t>
      </w:r>
      <w:r w:rsidR="00BB38F2">
        <w:rPr>
          <w:rFonts w:hint="eastAsia"/>
        </w:rPr>
        <w:t>定義を</w:t>
      </w:r>
      <w:r>
        <w:t>インポート」「前へ」 「一時保存」「キャンセル」など。</w:t>
      </w:r>
    </w:p>
    <w:p w14:paraId="6379DE92" w14:textId="3B6647E1" w:rsidR="002E4569" w:rsidRDefault="00B3119F" w:rsidP="00B3119F">
      <w:pPr>
        <w:pStyle w:val="3"/>
        <w:spacing w:before="180" w:after="90"/>
        <w:ind w:firstLine="210"/>
      </w:pPr>
      <w:r>
        <w:rPr>
          <w:rFonts w:hint="eastAsia"/>
        </w:rPr>
        <w:t>色の調整</w:t>
      </w:r>
    </w:p>
    <w:p w14:paraId="57D19D4F" w14:textId="00C52789" w:rsidR="002E4569" w:rsidRDefault="002E4569" w:rsidP="00525F1A">
      <w:pPr>
        <w:pStyle w:val="a0"/>
      </w:pPr>
      <w:r>
        <w:rPr>
          <w:rFonts w:hint="eastAsia"/>
        </w:rPr>
        <w:t>色はどのサイト・アプリケーションでも共通して使えるわけではなく、そのサイトの使用しているロゴや全体のカラートーンにより調整が必要になる。</w:t>
      </w:r>
    </w:p>
    <w:p w14:paraId="2531D950" w14:textId="7F75E70A" w:rsidR="002E4569" w:rsidRPr="00041B96" w:rsidRDefault="002E4569" w:rsidP="002E4569">
      <w:pPr>
        <w:pStyle w:val="a0"/>
        <w:rPr>
          <w:b/>
          <w:bCs/>
        </w:rPr>
      </w:pPr>
      <w:proofErr w:type="spellStart"/>
      <w:r>
        <w:rPr>
          <w:rFonts w:hint="eastAsia"/>
          <w:b/>
          <w:bCs/>
          <w:u w:val="single"/>
        </w:rPr>
        <w:lastRenderedPageBreak/>
        <w:t>GakuNin</w:t>
      </w:r>
      <w:proofErr w:type="spellEnd"/>
      <w:r>
        <w:rPr>
          <w:rFonts w:hint="eastAsia"/>
          <w:b/>
          <w:bCs/>
          <w:u w:val="single"/>
        </w:rPr>
        <w:t xml:space="preserve"> RDM Essential（仮）の場合</w:t>
      </w:r>
    </w:p>
    <w:p w14:paraId="0FB016C0" w14:textId="5C2BA2C9" w:rsidR="002E4569" w:rsidRPr="00041B96" w:rsidRDefault="002E4569" w:rsidP="002E4569">
      <w:pPr>
        <w:pStyle w:val="a0"/>
        <w:rPr>
          <w:b/>
          <w:bCs/>
        </w:rPr>
      </w:pPr>
      <w:r w:rsidRPr="00041B96">
        <w:rPr>
          <w:rFonts w:hint="eastAsia"/>
          <w:b/>
          <w:bCs/>
          <w:noProof/>
        </w:rPr>
        <mc:AlternateContent>
          <mc:Choice Requires="wpc">
            <w:drawing>
              <wp:inline distT="0" distB="0" distL="0" distR="0" wp14:anchorId="1110D9C1" wp14:editId="523146DA">
                <wp:extent cx="6012180" cy="3735238"/>
                <wp:effectExtent l="0" t="0" r="7620" b="0"/>
                <wp:docPr id="509711249" name="キャンバス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32541046" name="図 1232541046"/>
                          <pic:cNvPicPr>
                            <a:picLocks noChangeAspect="1"/>
                          </pic:cNvPicPr>
                        </pic:nvPicPr>
                        <pic:blipFill rotWithShape="1">
                          <a:blip r:embed="rId69"/>
                          <a:srcRect b="1801"/>
                          <a:stretch/>
                        </pic:blipFill>
                        <pic:spPr>
                          <a:xfrm>
                            <a:off x="0" y="1"/>
                            <a:ext cx="6012180" cy="3633746"/>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706D2755">
              <v:group id="キャンバス 37" style="width:473.4pt;height:294.1pt;mso-position-horizontal-relative:char;mso-position-vertical-relative:line" coordsize="60121,37350" o:spid="_x0000_s1026" editas="canvas" w14:anchorId="7C63E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">
                <v:shape id="_x0000_s1027" style="position:absolute;width:60121;height:37350;visibility:visible;mso-wrap-style:square" filled="t" type="#_x0000_t75">
                  <v:fill o:detectmouseclick="t"/>
                  <v:path o:connecttype="none"/>
                </v:shape>
                <v:shape id="図 1232541046" style="position:absolute;width:60121;height:3633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">
                  <v:imagedata cropbottom="1180f" o:title="" r:id="rId70"/>
                </v:shape>
                <w10:anchorlock/>
              </v:group>
            </w:pict>
          </mc:Fallback>
        </mc:AlternateContent>
      </w:r>
    </w:p>
    <w:p w14:paraId="01F9E665" w14:textId="64B23F43" w:rsidR="002E4569" w:rsidRPr="002E4569" w:rsidRDefault="002E4569" w:rsidP="002E4569">
      <w:pPr>
        <w:pStyle w:val="a0"/>
        <w:rPr>
          <w:b/>
          <w:bCs/>
          <w:u w:val="single"/>
        </w:rPr>
      </w:pPr>
      <w:r w:rsidRPr="002E4569">
        <w:rPr>
          <w:rFonts w:hint="eastAsia"/>
          <w:b/>
          <w:bCs/>
          <w:u w:val="single"/>
        </w:rPr>
        <w:t>JAIRO Cloudの場合</w:t>
      </w:r>
    </w:p>
    <w:p w14:paraId="288F58E5" w14:textId="4DF60416" w:rsidR="002E4569" w:rsidRPr="002E4569" w:rsidRDefault="002E4569" w:rsidP="00525F1A">
      <w:pPr>
        <w:pStyle w:val="a0"/>
      </w:pPr>
      <w:r>
        <w:rPr>
          <w:rFonts w:hint="eastAsia"/>
          <w:noProof/>
        </w:rPr>
        <mc:AlternateContent>
          <mc:Choice Requires="wpc">
            <w:drawing>
              <wp:inline distT="0" distB="0" distL="0" distR="0" wp14:anchorId="720793DF" wp14:editId="003F6A31">
                <wp:extent cx="6038215" cy="3950898"/>
                <wp:effectExtent l="0" t="0" r="635" b="0"/>
                <wp:docPr id="204547924" name="キャンバス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82446113" name="図 2082446113"/>
                          <pic:cNvPicPr>
                            <a:picLocks noChangeAspect="1"/>
                          </pic:cNvPicPr>
                        </pic:nvPicPr>
                        <pic:blipFill>
                          <a:blip r:embed="rId71"/>
                          <a:stretch>
                            <a:fillRect/>
                          </a:stretch>
                        </pic:blipFill>
                        <pic:spPr>
                          <a:xfrm>
                            <a:off x="0" y="0"/>
                            <a:ext cx="4786298" cy="3950335"/>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121F4F2F">
              <v:group id="キャンバス 36" style="width:475.45pt;height:311.1pt;mso-position-horizontal-relative:char;mso-position-vertical-relative:line" coordsize="60382,39503" o:spid="_x0000_s1026" editas="canvas" w14:anchorId="12CC9A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">
                <v:shape id="_x0000_s1027" style="position:absolute;width:60382;height:39503;visibility:visible;mso-wrap-style:square" filled="t" type="#_x0000_t75">
                  <v:fill o:detectmouseclick="t"/>
                  <v:path o:connecttype="none"/>
                </v:shape>
                <v:shape id="図 2082446113" style="position:absolute;width:47862;height:3950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">
                  <v:imagedata o:title="" r:id="rId72"/>
                </v:shape>
                <w10:anchorlock/>
              </v:group>
            </w:pict>
          </mc:Fallback>
        </mc:AlternateContent>
      </w:r>
    </w:p>
    <w:p w14:paraId="6956DD09" w14:textId="2380725A" w:rsidR="00F560D0" w:rsidRDefault="00F560D0" w:rsidP="00687B89">
      <w:pPr>
        <w:pStyle w:val="2"/>
      </w:pPr>
      <w:bookmarkStart w:id="21" w:name="_Toc193320207"/>
      <w:r>
        <w:rPr>
          <w:rFonts w:hint="eastAsia"/>
        </w:rPr>
        <w:lastRenderedPageBreak/>
        <w:t>スイッチ</w:t>
      </w:r>
      <w:bookmarkEnd w:id="21"/>
    </w:p>
    <w:p w14:paraId="672E9F1F" w14:textId="48C17E1D" w:rsidR="00F560D0" w:rsidRDefault="00F560D0" w:rsidP="00F560D0">
      <w:pPr>
        <w:pStyle w:val="a0"/>
      </w:pPr>
      <w:r>
        <w:rPr>
          <w:rFonts w:hint="eastAsia"/>
        </w:rPr>
        <w:t>状態の</w:t>
      </w:r>
      <w:r>
        <w:t>ON/OFFを切り替える際に使用する。</w:t>
      </w:r>
      <w:r>
        <w:rPr>
          <w:rFonts w:hint="eastAsia"/>
        </w:rPr>
        <w:t>設定を有効化・無効化するインターフェイスとして使用したりするケースがある。</w:t>
      </w:r>
    </w:p>
    <w:p w14:paraId="1EE81737" w14:textId="5E7B5322" w:rsidR="00F560D0" w:rsidRDefault="00F560D0" w:rsidP="00F560D0">
      <w:pPr>
        <w:pStyle w:val="af4"/>
      </w:pPr>
      <w:r>
        <w:rPr>
          <w:rFonts w:hint="eastAsia"/>
        </w:rPr>
        <w:t>メリット</w:t>
      </w:r>
      <w:r>
        <w:tab/>
      </w:r>
      <w:r>
        <w:rPr>
          <w:rFonts w:hint="eastAsia"/>
        </w:rPr>
        <w:t>チェックボックスと異なり、ワンクリックで即時反映が可能な印象を与える。</w:t>
      </w:r>
      <w:r>
        <w:br/>
      </w:r>
      <w:r>
        <w:rPr>
          <w:rFonts w:hint="eastAsia"/>
        </w:rPr>
        <w:t>現状を把握するインターフェイスも兼ねることができる。</w:t>
      </w:r>
    </w:p>
    <w:p w14:paraId="42E53B5E" w14:textId="3A2E23BE" w:rsidR="00F560D0" w:rsidRDefault="00F560D0" w:rsidP="00F560D0">
      <w:pPr>
        <w:pStyle w:val="af4"/>
      </w:pPr>
      <w:r>
        <w:rPr>
          <w:rFonts w:hint="eastAsia"/>
        </w:rPr>
        <w:t>デメリット</w:t>
      </w:r>
      <w:r>
        <w:tab/>
      </w:r>
      <w:r>
        <w:rPr>
          <w:rFonts w:hint="eastAsia"/>
        </w:rPr>
        <w:t>スマートフォンで設定インターフェイスとして見かけるようになったが、なじみのないユーザー層もある可能性がある。</w:t>
      </w:r>
      <w:r>
        <w:br/>
      </w:r>
      <w:r>
        <w:rPr>
          <w:rFonts w:hint="eastAsia"/>
        </w:rPr>
        <w:t>即時反映となるため、確認のインターフェイスを挟みたい場合には使えない。</w:t>
      </w:r>
    </w:p>
    <w:p w14:paraId="70E116C1" w14:textId="77777777" w:rsidR="00F560D0" w:rsidRDefault="00F560D0" w:rsidP="001F2E51">
      <w:pPr>
        <w:pStyle w:val="3"/>
        <w:spacing w:before="180" w:after="90"/>
        <w:ind w:firstLine="210"/>
      </w:pPr>
      <w:r>
        <w:rPr>
          <w:rFonts w:hint="eastAsia"/>
        </w:rPr>
        <w:t>注意点</w:t>
      </w:r>
    </w:p>
    <w:p w14:paraId="6E004499" w14:textId="47FA8585" w:rsidR="00F560D0" w:rsidRDefault="00F560D0" w:rsidP="00F560D0">
      <w:pPr>
        <w:pStyle w:val="a0"/>
      </w:pPr>
      <w:r>
        <w:t>ON（あるいはOFF）にしたらどういう状況になるのかが明確なコンテキストが必要である。</w:t>
      </w:r>
      <w:r>
        <w:rPr>
          <w:rFonts w:hint="eastAsia"/>
        </w:rPr>
        <w:t>ユーザーにとって効果効用が曖昧なままでは、どのような状態変化が起こるのかを把握しづらい。</w:t>
      </w:r>
    </w:p>
    <w:p w14:paraId="1B54A276" w14:textId="77777777" w:rsidR="00F560D0" w:rsidRDefault="00F560D0" w:rsidP="001F2E51">
      <w:pPr>
        <w:pStyle w:val="3"/>
        <w:spacing w:before="180" w:after="90"/>
        <w:ind w:firstLine="210"/>
      </w:pPr>
      <w:r>
        <w:rPr>
          <w:rFonts w:hint="eastAsia"/>
        </w:rPr>
        <w:t>状態について</w:t>
      </w:r>
    </w:p>
    <w:p w14:paraId="18F998D0" w14:textId="18E94C88" w:rsidR="00F560D0" w:rsidRDefault="00F560D0" w:rsidP="00F560D0">
      <w:pPr>
        <w:pStyle w:val="a0"/>
      </w:pPr>
      <w:r>
        <w:rPr>
          <w:rFonts w:hint="eastAsia"/>
        </w:rPr>
        <w:t>以下の</w:t>
      </w:r>
      <w:r>
        <w:t>4つの状態があり、状況により表示される状態は変化する。</w:t>
      </w:r>
    </w:p>
    <w:tbl>
      <w:tblPr>
        <w:tblStyle w:val="a9"/>
        <w:tblW w:w="0" w:type="auto"/>
        <w:tblInd w:w="562" w:type="dxa"/>
        <w:tblLook w:val="04A0" w:firstRow="1" w:lastRow="0" w:firstColumn="1" w:lastColumn="0" w:noHBand="0" w:noVBand="1"/>
      </w:tblPr>
      <w:tblGrid>
        <w:gridCol w:w="2339"/>
        <w:gridCol w:w="2339"/>
        <w:gridCol w:w="2340"/>
      </w:tblGrid>
      <w:tr w:rsidR="00D24BDE" w14:paraId="12206752" w14:textId="77777777" w:rsidTr="00D24BDE">
        <w:trPr>
          <w:trHeight w:val="382"/>
        </w:trPr>
        <w:tc>
          <w:tcPr>
            <w:tcW w:w="2339" w:type="dxa"/>
          </w:tcPr>
          <w:p w14:paraId="64C7241C" w14:textId="77777777" w:rsidR="00D24BDE" w:rsidRDefault="00D24BDE" w:rsidP="00D24BDE">
            <w:pPr>
              <w:pStyle w:val="a0"/>
              <w:ind w:firstLineChars="0" w:firstLine="0"/>
              <w:jc w:val="center"/>
            </w:pPr>
          </w:p>
        </w:tc>
        <w:tc>
          <w:tcPr>
            <w:tcW w:w="2339" w:type="dxa"/>
          </w:tcPr>
          <w:p w14:paraId="46C13690" w14:textId="75C3A6F6" w:rsidR="00D24BDE" w:rsidRDefault="00D24BDE" w:rsidP="00D24BDE">
            <w:pPr>
              <w:pStyle w:val="a0"/>
              <w:ind w:firstLineChars="0" w:firstLine="0"/>
              <w:jc w:val="center"/>
            </w:pPr>
            <w:r>
              <w:rPr>
                <w:rFonts w:hint="eastAsia"/>
              </w:rPr>
              <w:t>現在の状態ON</w:t>
            </w:r>
          </w:p>
        </w:tc>
        <w:tc>
          <w:tcPr>
            <w:tcW w:w="2340" w:type="dxa"/>
          </w:tcPr>
          <w:p w14:paraId="7D571DD5" w14:textId="536864B3" w:rsidR="00D24BDE" w:rsidRDefault="00D24BDE" w:rsidP="00D24BDE">
            <w:pPr>
              <w:pStyle w:val="a0"/>
              <w:ind w:firstLineChars="0" w:firstLine="0"/>
              <w:jc w:val="center"/>
            </w:pPr>
            <w:r>
              <w:rPr>
                <w:rFonts w:hint="eastAsia"/>
              </w:rPr>
              <w:t>現在の状態OFF</w:t>
            </w:r>
          </w:p>
        </w:tc>
      </w:tr>
      <w:tr w:rsidR="00D24BDE" w14:paraId="423F35D2" w14:textId="77777777" w:rsidTr="00D24BDE">
        <w:trPr>
          <w:trHeight w:val="382"/>
        </w:trPr>
        <w:tc>
          <w:tcPr>
            <w:tcW w:w="2339" w:type="dxa"/>
          </w:tcPr>
          <w:p w14:paraId="002880D8" w14:textId="33AC7C6A" w:rsidR="00D24BDE" w:rsidRDefault="00D24BDE" w:rsidP="00D24BDE">
            <w:pPr>
              <w:pStyle w:val="a0"/>
              <w:ind w:firstLineChars="0" w:firstLine="0"/>
              <w:jc w:val="center"/>
            </w:pPr>
            <w:r>
              <w:rPr>
                <w:rFonts w:hint="eastAsia"/>
              </w:rPr>
              <w:t>操作できる</w:t>
            </w:r>
          </w:p>
        </w:tc>
        <w:tc>
          <w:tcPr>
            <w:tcW w:w="2339" w:type="dxa"/>
          </w:tcPr>
          <w:p w14:paraId="2CE39FF5" w14:textId="1F9055C4" w:rsidR="00D24BDE" w:rsidRDefault="00D24BDE" w:rsidP="00D24BDE">
            <w:pPr>
              <w:pStyle w:val="a0"/>
              <w:ind w:firstLineChars="0" w:firstLine="0"/>
              <w:jc w:val="center"/>
            </w:pPr>
            <w:r>
              <w:rPr>
                <w:rFonts w:hint="eastAsia"/>
                <w:noProof/>
              </w:rPr>
              <w:drawing>
                <wp:inline distT="0" distB="0" distL="0" distR="0" wp14:anchorId="7F3703B6" wp14:editId="7DE25D65">
                  <wp:extent cx="428625" cy="209550"/>
                  <wp:effectExtent l="0" t="0" r="9525" b="0"/>
                  <wp:docPr id="1997452241" name="図 1274117855">
                    <a:extLst xmlns:a="http://schemas.openxmlformats.org/drawingml/2006/main">
                      <a:ext uri="{FF2B5EF4-FFF2-40B4-BE49-F238E27FC236}">
                        <a16:creationId xmlns:a16="http://schemas.microsoft.com/office/drawing/2014/main" id="{C5F8FDF0-0B89-C554-D7F9-67B9C397C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52241" name="図 1274117855">
                            <a:extLst>
                              <a:ext uri="{FF2B5EF4-FFF2-40B4-BE49-F238E27FC236}">
                                <a16:creationId xmlns:a16="http://schemas.microsoft.com/office/drawing/2014/main" id="{C5F8FDF0-0B89-C554-D7F9-67B9C397C09D}"/>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428625" cy="209550"/>
                          </a:xfrm>
                          <a:prstGeom prst="rect">
                            <a:avLst/>
                          </a:prstGeom>
                        </pic:spPr>
                      </pic:pic>
                    </a:graphicData>
                  </a:graphic>
                </wp:inline>
              </w:drawing>
            </w:r>
          </w:p>
        </w:tc>
        <w:tc>
          <w:tcPr>
            <w:tcW w:w="2340" w:type="dxa"/>
          </w:tcPr>
          <w:p w14:paraId="337C4A68" w14:textId="3BE9CF46" w:rsidR="00D24BDE" w:rsidRDefault="00D24BDE" w:rsidP="00D24BDE">
            <w:pPr>
              <w:pStyle w:val="a0"/>
              <w:ind w:firstLineChars="0" w:firstLine="0"/>
              <w:jc w:val="center"/>
            </w:pPr>
            <w:r>
              <w:rPr>
                <w:rFonts w:hint="eastAsia"/>
                <w:noProof/>
              </w:rPr>
              <w:drawing>
                <wp:inline distT="0" distB="0" distL="0" distR="0" wp14:anchorId="13C193A3" wp14:editId="04499A94">
                  <wp:extent cx="485775" cy="215816"/>
                  <wp:effectExtent l="0" t="0" r="0" b="0"/>
                  <wp:docPr id="804244526" name="図 1655985985">
                    <a:extLst xmlns:a="http://schemas.openxmlformats.org/drawingml/2006/main">
                      <a:ext uri="{FF2B5EF4-FFF2-40B4-BE49-F238E27FC236}">
                        <a16:creationId xmlns:a16="http://schemas.microsoft.com/office/drawing/2014/main" id="{215C17E1-0850-29CE-C64A-D75D4A08C7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4526" name="図 1655985985">
                            <a:extLst>
                              <a:ext uri="{FF2B5EF4-FFF2-40B4-BE49-F238E27FC236}">
                                <a16:creationId xmlns:a16="http://schemas.microsoft.com/office/drawing/2014/main" id="{215C17E1-0850-29CE-C64A-D75D4A08C77A}"/>
                              </a:ext>
                            </a:extLst>
                          </pic:cNvPr>
                          <pic:cNvPicPr>
                            <a:picLocks noChangeAspect="1"/>
                          </pic:cNvPicPr>
                        </pic:nvPicPr>
                        <pic:blipFill>
                          <a:blip r:embed="rId74">
                            <a:extLst>
                              <a:ext uri="{28A0092B-C50C-407E-A947-70E740481C1C}">
                                <a14:useLocalDpi xmlns:a14="http://schemas.microsoft.com/office/drawing/2010/main" val="0"/>
                              </a:ext>
                            </a:extLst>
                          </a:blip>
                          <a:srcRect t="11602" b="15307"/>
                          <a:stretch/>
                        </pic:blipFill>
                        <pic:spPr>
                          <a:xfrm>
                            <a:off x="0" y="0"/>
                            <a:ext cx="485775" cy="215816"/>
                          </a:xfrm>
                          <a:prstGeom prst="rect">
                            <a:avLst/>
                          </a:prstGeom>
                        </pic:spPr>
                      </pic:pic>
                    </a:graphicData>
                  </a:graphic>
                </wp:inline>
              </w:drawing>
            </w:r>
          </w:p>
        </w:tc>
      </w:tr>
      <w:tr w:rsidR="00D24BDE" w14:paraId="0024CC9D" w14:textId="77777777" w:rsidTr="00D24BDE">
        <w:trPr>
          <w:trHeight w:val="382"/>
        </w:trPr>
        <w:tc>
          <w:tcPr>
            <w:tcW w:w="2339" w:type="dxa"/>
          </w:tcPr>
          <w:p w14:paraId="0E00A26B" w14:textId="7CFD6172" w:rsidR="00D24BDE" w:rsidRDefault="00D24BDE" w:rsidP="00D24BDE">
            <w:pPr>
              <w:pStyle w:val="a0"/>
              <w:ind w:firstLineChars="0" w:firstLine="0"/>
              <w:jc w:val="center"/>
            </w:pPr>
            <w:r>
              <w:rPr>
                <w:rFonts w:hint="eastAsia"/>
              </w:rPr>
              <w:t>操作できない</w:t>
            </w:r>
          </w:p>
        </w:tc>
        <w:tc>
          <w:tcPr>
            <w:tcW w:w="2339" w:type="dxa"/>
          </w:tcPr>
          <w:p w14:paraId="49639047" w14:textId="30892FA2" w:rsidR="00D24BDE" w:rsidRDefault="00D24BDE" w:rsidP="00D24BDE">
            <w:pPr>
              <w:pStyle w:val="a0"/>
              <w:ind w:firstLineChars="0" w:firstLine="0"/>
              <w:jc w:val="center"/>
            </w:pPr>
            <w:r>
              <w:rPr>
                <w:rFonts w:hint="eastAsia"/>
                <w:noProof/>
              </w:rPr>
              <w:drawing>
                <wp:inline distT="0" distB="0" distL="0" distR="0" wp14:anchorId="19F524B5" wp14:editId="32938710">
                  <wp:extent cx="438150" cy="219075"/>
                  <wp:effectExtent l="0" t="0" r="0" b="9525"/>
                  <wp:docPr id="2035463284" name="図 19842892">
                    <a:extLst xmlns:a="http://schemas.openxmlformats.org/drawingml/2006/main">
                      <a:ext uri="{FF2B5EF4-FFF2-40B4-BE49-F238E27FC236}">
                        <a16:creationId xmlns:a16="http://schemas.microsoft.com/office/drawing/2014/main" id="{4BDD361C-5604-176B-8311-DB99272D1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3284" name="図 19842892">
                            <a:extLst>
                              <a:ext uri="{FF2B5EF4-FFF2-40B4-BE49-F238E27FC236}">
                                <a16:creationId xmlns:a16="http://schemas.microsoft.com/office/drawing/2014/main" id="{4BDD361C-5604-176B-8311-DB99272D1449}"/>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438150" cy="219075"/>
                          </a:xfrm>
                          <a:prstGeom prst="rect">
                            <a:avLst/>
                          </a:prstGeom>
                        </pic:spPr>
                      </pic:pic>
                    </a:graphicData>
                  </a:graphic>
                </wp:inline>
              </w:drawing>
            </w:r>
          </w:p>
        </w:tc>
        <w:tc>
          <w:tcPr>
            <w:tcW w:w="2340" w:type="dxa"/>
          </w:tcPr>
          <w:p w14:paraId="0BA2D07C" w14:textId="1E6B9825" w:rsidR="00D24BDE" w:rsidRDefault="00D24BDE" w:rsidP="00D24BDE">
            <w:pPr>
              <w:pStyle w:val="a0"/>
              <w:ind w:firstLineChars="0" w:firstLine="0"/>
              <w:jc w:val="center"/>
            </w:pPr>
            <w:r>
              <w:rPr>
                <w:rFonts w:hint="eastAsia"/>
                <w:noProof/>
              </w:rPr>
              <w:drawing>
                <wp:inline distT="0" distB="0" distL="0" distR="0" wp14:anchorId="20B8975D" wp14:editId="32566BD5">
                  <wp:extent cx="409575" cy="221063"/>
                  <wp:effectExtent l="0" t="0" r="0" b="7620"/>
                  <wp:docPr id="1700056996" name="図 485194372">
                    <a:extLst xmlns:a="http://schemas.openxmlformats.org/drawingml/2006/main">
                      <a:ext uri="{FF2B5EF4-FFF2-40B4-BE49-F238E27FC236}">
                        <a16:creationId xmlns:a16="http://schemas.microsoft.com/office/drawing/2014/main" id="{DE679CFA-E7D9-7A02-9121-56CA67C4F5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56996" name="図 485194372">
                            <a:extLst>
                              <a:ext uri="{FF2B5EF4-FFF2-40B4-BE49-F238E27FC236}">
                                <a16:creationId xmlns:a16="http://schemas.microsoft.com/office/drawing/2014/main" id="{DE679CFA-E7D9-7A02-9121-56CA67C4F517}"/>
                              </a:ext>
                            </a:extLst>
                          </pic:cNvPr>
                          <pic:cNvPicPr>
                            <a:picLocks noChangeAspect="1"/>
                          </pic:cNvPicPr>
                        </pic:nvPicPr>
                        <pic:blipFill rotWithShape="1">
                          <a:blip r:embed="rId76">
                            <a:extLst>
                              <a:ext uri="{28A0092B-C50C-407E-A947-70E740481C1C}">
                                <a14:useLocalDpi xmlns:a14="http://schemas.microsoft.com/office/drawing/2010/main" val="0"/>
                              </a:ext>
                            </a:extLst>
                          </a:blip>
                          <a:srcRect t="-1" b="10736"/>
                          <a:stretch/>
                        </pic:blipFill>
                        <pic:spPr bwMode="auto">
                          <a:xfrm>
                            <a:off x="0" y="0"/>
                            <a:ext cx="409575" cy="22106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61B4C4" w14:textId="7B66C464" w:rsidR="00D24BDE" w:rsidRPr="00F560D0" w:rsidRDefault="00D24BDE" w:rsidP="00F560D0">
      <w:pPr>
        <w:pStyle w:val="a0"/>
      </w:pPr>
    </w:p>
    <w:p w14:paraId="6AF183EC" w14:textId="361D033E" w:rsidR="001F2E51" w:rsidRDefault="001F2E51" w:rsidP="00687B89">
      <w:pPr>
        <w:pStyle w:val="2"/>
      </w:pPr>
      <w:bookmarkStart w:id="22" w:name="_Toc193320208"/>
      <w:r>
        <w:rPr>
          <w:rFonts w:hint="eastAsia"/>
        </w:rPr>
        <w:t>メッセージボックス</w:t>
      </w:r>
      <w:bookmarkEnd w:id="22"/>
    </w:p>
    <w:p w14:paraId="1FB942A8" w14:textId="77777777" w:rsidR="001F2E51" w:rsidRDefault="001F2E51" w:rsidP="001F2E51">
      <w:pPr>
        <w:pStyle w:val="a0"/>
      </w:pPr>
      <w:r>
        <w:rPr>
          <w:rFonts w:hint="eastAsia"/>
        </w:rPr>
        <w:t>メッセージを表示させる際に、色分けをした枠囲いをすることでどのような情報かをユーザーに印象付けることができる。</w:t>
      </w:r>
    </w:p>
    <w:p w14:paraId="2587DF85" w14:textId="00073700" w:rsidR="001F2E51" w:rsidRDefault="005E49BE" w:rsidP="001F2E51">
      <w:pPr>
        <w:pStyle w:val="a0"/>
      </w:pPr>
      <w:r>
        <w:rPr>
          <w:rFonts w:hint="eastAsia"/>
        </w:rPr>
        <w:t>このコンポーネントの有用性を出すために、</w:t>
      </w:r>
      <w:r w:rsidR="001F2E51">
        <w:rPr>
          <w:rFonts w:hint="eastAsia"/>
        </w:rPr>
        <w:t>説明する地の文</w:t>
      </w:r>
      <w:r>
        <w:rPr>
          <w:rFonts w:hint="eastAsia"/>
        </w:rPr>
        <w:t>などをむやみに</w:t>
      </w:r>
      <w:r w:rsidR="001F2E51">
        <w:rPr>
          <w:rFonts w:hint="eastAsia"/>
        </w:rPr>
        <w:t>枠囲いし</w:t>
      </w:r>
      <w:r>
        <w:rPr>
          <w:rFonts w:hint="eastAsia"/>
        </w:rPr>
        <w:t>ないようにする。</w:t>
      </w:r>
      <w:r w:rsidR="001F2E51">
        <w:rPr>
          <w:rFonts w:hint="eastAsia"/>
        </w:rPr>
        <w:t>囲うことでメッセージボックスの重要度が低いと認知</w:t>
      </w:r>
      <w:r>
        <w:rPr>
          <w:rFonts w:hint="eastAsia"/>
        </w:rPr>
        <w:t>させる可能性が</w:t>
      </w:r>
      <w:r w:rsidR="001F2E51">
        <w:rPr>
          <w:rFonts w:hint="eastAsia"/>
        </w:rPr>
        <w:t>ある。</w:t>
      </w:r>
    </w:p>
    <w:p w14:paraId="1C9E86C5" w14:textId="79DB9D02" w:rsidR="00B3119F" w:rsidRDefault="00B3119F" w:rsidP="00B3119F">
      <w:pPr>
        <w:pStyle w:val="3"/>
        <w:spacing w:before="180" w:after="90"/>
        <w:ind w:firstLine="210"/>
      </w:pPr>
      <w:r>
        <w:rPr>
          <w:rFonts w:hint="eastAsia"/>
        </w:rPr>
        <w:t>色分け</w:t>
      </w:r>
    </w:p>
    <w:p w14:paraId="0612459C" w14:textId="5442B74E" w:rsidR="005E49BE" w:rsidRDefault="005E49BE" w:rsidP="00B3119F">
      <w:pPr>
        <w:pStyle w:val="4"/>
      </w:pPr>
      <w:r>
        <w:rPr>
          <w:rFonts w:hint="eastAsia"/>
        </w:rPr>
        <w:t>赤系（</w:t>
      </w:r>
      <w:r w:rsidR="001F2E51">
        <w:rPr>
          <w:rFonts w:hint="eastAsia"/>
        </w:rPr>
        <w:t>アラート</w:t>
      </w:r>
      <w:r>
        <w:rPr>
          <w:rFonts w:hint="eastAsia"/>
        </w:rPr>
        <w:t>）</w:t>
      </w:r>
    </w:p>
    <w:p w14:paraId="782E1B0B" w14:textId="52F04382" w:rsidR="001F2E51" w:rsidRDefault="001F2E51" w:rsidP="005E49BE">
      <w:pPr>
        <w:pStyle w:val="a0"/>
      </w:pPr>
      <w:r>
        <w:rPr>
          <w:rFonts w:hint="eastAsia"/>
        </w:rPr>
        <w:t>入力値に不整合があったり次のステップに移動する際に必要な内容が無かったりするなど「ユーザーの行為に原因があるケースでのメッセージを表示する。</w:t>
      </w:r>
    </w:p>
    <w:p w14:paraId="2BE28C55" w14:textId="786EF890" w:rsidR="005E49BE" w:rsidRDefault="005E49BE" w:rsidP="00B3119F">
      <w:pPr>
        <w:pStyle w:val="4"/>
      </w:pPr>
      <w:r>
        <w:rPr>
          <w:rFonts w:hint="eastAsia"/>
        </w:rPr>
        <w:t>黄系（</w:t>
      </w:r>
      <w:r w:rsidR="001F2E51">
        <w:rPr>
          <w:rFonts w:hint="eastAsia"/>
        </w:rPr>
        <w:t>ワーニング</w:t>
      </w:r>
      <w:r>
        <w:rPr>
          <w:rFonts w:hint="eastAsia"/>
        </w:rPr>
        <w:t>）</w:t>
      </w:r>
    </w:p>
    <w:p w14:paraId="1BD05E59" w14:textId="332941BB" w:rsidR="001F2E51" w:rsidRDefault="001F2E51" w:rsidP="005E49BE">
      <w:pPr>
        <w:pStyle w:val="a0"/>
      </w:pPr>
      <w:r>
        <w:rPr>
          <w:rFonts w:hint="eastAsia"/>
        </w:rPr>
        <w:t>次のステップに進むために必要な情報を入力促進するメッセージ。ユーザーの行為に原因は無いが、システム上で必要なために入力してもらうケース。</w:t>
      </w:r>
    </w:p>
    <w:p w14:paraId="62B874FA" w14:textId="235B1630" w:rsidR="005E49BE" w:rsidRDefault="005E49BE" w:rsidP="00B3119F">
      <w:pPr>
        <w:pStyle w:val="4"/>
      </w:pPr>
      <w:r>
        <w:rPr>
          <w:rFonts w:hint="eastAsia"/>
        </w:rPr>
        <w:t>青系（</w:t>
      </w:r>
      <w:r w:rsidR="001F2E51">
        <w:rPr>
          <w:rFonts w:hint="eastAsia"/>
        </w:rPr>
        <w:t>インフォメーション</w:t>
      </w:r>
      <w:r>
        <w:rPr>
          <w:rFonts w:hint="eastAsia"/>
        </w:rPr>
        <w:t>）</w:t>
      </w:r>
    </w:p>
    <w:p w14:paraId="23C03ECC" w14:textId="470D4262" w:rsidR="001F2E51" w:rsidRDefault="001F2E51" w:rsidP="001F2E51">
      <w:pPr>
        <w:pStyle w:val="a0"/>
      </w:pPr>
      <w:r>
        <w:rPr>
          <w:rFonts w:hint="eastAsia"/>
        </w:rPr>
        <w:t>操作しなくても問題はないが、知っておくと便利だったり手間が省けたりする。</w:t>
      </w:r>
    </w:p>
    <w:p w14:paraId="35B3530D" w14:textId="77777777" w:rsidR="00B3119F" w:rsidRDefault="00B3119F" w:rsidP="00B3119F">
      <w:pPr>
        <w:pStyle w:val="4"/>
      </w:pPr>
      <w:r>
        <w:rPr>
          <w:rFonts w:hint="eastAsia"/>
        </w:rPr>
        <w:t>緑系（</w:t>
      </w:r>
      <w:r w:rsidR="001F2E51">
        <w:rPr>
          <w:rFonts w:hint="eastAsia"/>
        </w:rPr>
        <w:t>サクセス</w:t>
      </w:r>
      <w:r>
        <w:rPr>
          <w:rFonts w:hint="eastAsia"/>
        </w:rPr>
        <w:t>）</w:t>
      </w:r>
    </w:p>
    <w:p w14:paraId="2135D002" w14:textId="319B8112" w:rsidR="001F2E51" w:rsidRDefault="001F2E51" w:rsidP="00B3119F">
      <w:pPr>
        <w:pStyle w:val="a0"/>
      </w:pPr>
      <w:r>
        <w:rPr>
          <w:rFonts w:hint="eastAsia"/>
        </w:rPr>
        <w:t>操作した結果が分かるように表示される。トーストと同じだが、トーストは明らかに自分の操作した帰結が想定できる場合に使用し、本メッセージボックスは操作した対象の近くに表示されることで操作の結果の反映を分かりやすくする。</w:t>
      </w:r>
    </w:p>
    <w:p w14:paraId="09EE7587" w14:textId="011D36C3" w:rsidR="00635DB7" w:rsidRDefault="00635DB7" w:rsidP="00B3119F">
      <w:pPr>
        <w:pStyle w:val="3"/>
        <w:spacing w:before="180" w:after="90"/>
        <w:ind w:firstLine="210"/>
      </w:pPr>
      <w:r>
        <w:rPr>
          <w:rFonts w:hint="eastAsia"/>
        </w:rPr>
        <w:lastRenderedPageBreak/>
        <w:t>色の調整</w:t>
      </w:r>
    </w:p>
    <w:p w14:paraId="6C90BDF3" w14:textId="55E6C403" w:rsidR="00635DB7" w:rsidRDefault="00635DB7" w:rsidP="00635DB7">
      <w:pPr>
        <w:pStyle w:val="a0"/>
      </w:pPr>
      <w:r>
        <w:rPr>
          <w:rFonts w:hint="eastAsia"/>
        </w:rPr>
        <w:t>ボタンと同様にサイト・アプリケーションごとのカラートーンにより調整が必要になる。</w:t>
      </w:r>
    </w:p>
    <w:p w14:paraId="15DF954E" w14:textId="77777777" w:rsidR="00041B96" w:rsidRDefault="00041B96" w:rsidP="00041B96">
      <w:pPr>
        <w:pStyle w:val="a0"/>
        <w:rPr>
          <w:b/>
          <w:bCs/>
          <w:u w:val="single"/>
        </w:rPr>
      </w:pPr>
      <w:proofErr w:type="spellStart"/>
      <w:r>
        <w:rPr>
          <w:rFonts w:hint="eastAsia"/>
          <w:b/>
          <w:bCs/>
          <w:u w:val="single"/>
        </w:rPr>
        <w:t>GakuNin</w:t>
      </w:r>
      <w:proofErr w:type="spellEnd"/>
      <w:r>
        <w:rPr>
          <w:rFonts w:hint="eastAsia"/>
          <w:b/>
          <w:bCs/>
          <w:u w:val="single"/>
        </w:rPr>
        <w:t xml:space="preserve"> RDM Essential（仮）の場合</w:t>
      </w:r>
    </w:p>
    <w:p w14:paraId="763F2FF9" w14:textId="0C02AC5E" w:rsidR="00635DB7" w:rsidRDefault="00041B96" w:rsidP="00635DB7">
      <w:pPr>
        <w:pStyle w:val="a0"/>
      </w:pPr>
      <w:r>
        <w:rPr>
          <w:rFonts w:hint="eastAsia"/>
          <w:noProof/>
        </w:rPr>
        <mc:AlternateContent>
          <mc:Choice Requires="wpc">
            <w:drawing>
              <wp:inline distT="0" distB="0" distL="0" distR="0" wp14:anchorId="5D9B585B" wp14:editId="1D5B0C71">
                <wp:extent cx="6026785" cy="2822713"/>
                <wp:effectExtent l="0" t="0" r="0" b="0"/>
                <wp:docPr id="740471228" name="キャンバス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48618362" name="図 448618362"/>
                          <pic:cNvPicPr>
                            <a:picLocks noChangeAspect="1"/>
                          </pic:cNvPicPr>
                        </pic:nvPicPr>
                        <pic:blipFill>
                          <a:blip r:embed="rId77"/>
                          <a:stretch>
                            <a:fillRect/>
                          </a:stretch>
                        </pic:blipFill>
                        <pic:spPr>
                          <a:xfrm>
                            <a:off x="0" y="103367"/>
                            <a:ext cx="6026785" cy="2577757"/>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046DA0E1">
              <v:group id="キャンバス 38" style="width:474.55pt;height:222.25pt;mso-position-horizontal-relative:char;mso-position-vertical-relative:line" coordsize="60267,28225" o:spid="_x0000_s1026" editas="canvas" w14:anchorId="3F6029C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">
                <v:shape id="_x0000_s1027" style="position:absolute;width:60267;height:28225;visibility:visible;mso-wrap-style:square" filled="t" type="#_x0000_t75">
                  <v:fill o:detectmouseclick="t"/>
                  <v:path o:connecttype="none"/>
                </v:shape>
                <v:shape id="図 448618362" style="position:absolute;top:1033;width:60267;height:2577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">
                  <v:imagedata o:title="" r:id="rId78"/>
                </v:shape>
                <w10:anchorlock/>
              </v:group>
            </w:pict>
          </mc:Fallback>
        </mc:AlternateContent>
      </w:r>
    </w:p>
    <w:p w14:paraId="43BCA33F" w14:textId="77777777" w:rsidR="00041B96" w:rsidRPr="002E4569" w:rsidRDefault="00041B96" w:rsidP="00041B96">
      <w:pPr>
        <w:pStyle w:val="a0"/>
        <w:rPr>
          <w:b/>
          <w:bCs/>
          <w:u w:val="single"/>
        </w:rPr>
      </w:pPr>
      <w:r w:rsidRPr="002E4569">
        <w:rPr>
          <w:rFonts w:hint="eastAsia"/>
          <w:b/>
          <w:bCs/>
          <w:u w:val="single"/>
        </w:rPr>
        <w:t>JAIRO Cloudの場合</w:t>
      </w:r>
    </w:p>
    <w:p w14:paraId="68A3259C" w14:textId="77D81899" w:rsidR="00635DB7" w:rsidRPr="00635DB7" w:rsidRDefault="00041B96" w:rsidP="00635DB7">
      <w:pPr>
        <w:pStyle w:val="a0"/>
      </w:pPr>
      <w:r>
        <w:rPr>
          <w:rFonts w:hint="eastAsia"/>
          <w:noProof/>
        </w:rPr>
        <mc:AlternateContent>
          <mc:Choice Requires="wpc">
            <w:drawing>
              <wp:inline distT="0" distB="0" distL="0" distR="0" wp14:anchorId="3834A603" wp14:editId="77346659">
                <wp:extent cx="5947410" cy="2703443"/>
                <wp:effectExtent l="0" t="0" r="0" b="1905"/>
                <wp:docPr id="1474630127" name="キャンバス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49729671" name="図 1349729671"/>
                          <pic:cNvPicPr>
                            <a:picLocks noChangeAspect="1"/>
                          </pic:cNvPicPr>
                        </pic:nvPicPr>
                        <pic:blipFill>
                          <a:blip r:embed="rId79"/>
                          <a:stretch>
                            <a:fillRect/>
                          </a:stretch>
                        </pic:blipFill>
                        <pic:spPr>
                          <a:xfrm>
                            <a:off x="0" y="95416"/>
                            <a:ext cx="5947410" cy="2472201"/>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1F090EDE">
              <v:group id="キャンバス 39" style="width:468.3pt;height:212.85pt;mso-position-horizontal-relative:char;mso-position-vertical-relative:line" coordsize="59474,27031" o:spid="_x0000_s1026" editas="canvas" w14:anchorId="32CD9FD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">
                <v:shape id="_x0000_s1027" style="position:absolute;width:59474;height:27031;visibility:visible;mso-wrap-style:square" filled="t" type="#_x0000_t75">
                  <v:fill o:detectmouseclick="t"/>
                  <v:path o:connecttype="none"/>
                </v:shape>
                <v:shape id="図 1349729671" style="position:absolute;top:954;width:59474;height:2472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">
                  <v:imagedata o:title="" r:id="rId80"/>
                </v:shape>
                <w10:anchorlock/>
              </v:group>
            </w:pict>
          </mc:Fallback>
        </mc:AlternateContent>
      </w:r>
    </w:p>
    <w:p w14:paraId="2879A389" w14:textId="2C6DC36A" w:rsidR="001F2E51" w:rsidRDefault="001F2E51" w:rsidP="00B3119F">
      <w:pPr>
        <w:pStyle w:val="3"/>
        <w:spacing w:before="180" w:after="90"/>
        <w:ind w:firstLine="210"/>
      </w:pPr>
      <w:r>
        <w:rPr>
          <w:rFonts w:hint="eastAsia"/>
        </w:rPr>
        <w:t>メッセージの自動消去</w:t>
      </w:r>
    </w:p>
    <w:p w14:paraId="60F20B27" w14:textId="60389379" w:rsidR="001F2E51" w:rsidRPr="001F2E51" w:rsidRDefault="001F2E51" w:rsidP="001F2E51">
      <w:pPr>
        <w:pStyle w:val="a0"/>
      </w:pPr>
      <w:r>
        <w:rPr>
          <w:rFonts w:hint="eastAsia"/>
        </w:rPr>
        <w:t>サクセスメッセージボックス</w:t>
      </w:r>
      <w:r w:rsidR="0001130E">
        <w:rPr>
          <w:rFonts w:hint="eastAsia"/>
        </w:rPr>
        <w:t>はトーストと同じように</w:t>
      </w:r>
      <w:r>
        <w:t>自動で消える</w:t>
      </w:r>
      <w:r w:rsidR="0001130E">
        <w:rPr>
          <w:rFonts w:hint="eastAsia"/>
        </w:rPr>
        <w:t>ようにしてもよい。</w:t>
      </w:r>
      <w:r w:rsidR="004A1DF5">
        <w:rPr>
          <w:rFonts w:hint="eastAsia"/>
        </w:rPr>
        <w:t>秒数は文言が読める秒数程度にする。</w:t>
      </w:r>
      <w:r w:rsidR="009D6982">
        <w:rPr>
          <w:rStyle w:val="afd"/>
        </w:rPr>
        <w:footnoteReference w:id="4"/>
      </w:r>
    </w:p>
    <w:p w14:paraId="30FFDFFB" w14:textId="0BBCF436" w:rsidR="00687B89" w:rsidRDefault="00687B89" w:rsidP="00687B89">
      <w:pPr>
        <w:pStyle w:val="2"/>
      </w:pPr>
      <w:bookmarkStart w:id="23" w:name="_Ref193308364"/>
      <w:bookmarkStart w:id="24" w:name="_Toc193320209"/>
      <w:r>
        <w:rPr>
          <w:rFonts w:hint="eastAsia"/>
        </w:rPr>
        <w:t>文字を入力して選択肢をフィルタリングできるプルダウン</w:t>
      </w:r>
      <w:bookmarkEnd w:id="23"/>
      <w:bookmarkEnd w:id="24"/>
    </w:p>
    <w:p w14:paraId="4DEA68B9" w14:textId="75D1BB72" w:rsidR="00687B89" w:rsidRDefault="00201D30" w:rsidP="00687B89">
      <w:pPr>
        <w:pStyle w:val="a0"/>
      </w:pPr>
      <w:r>
        <w:rPr>
          <w:rFonts w:hint="eastAsia"/>
        </w:rPr>
        <w:t>プルダウンは多くの選択肢を</w:t>
      </w:r>
      <w:r w:rsidR="00C425F3">
        <w:rPr>
          <w:rFonts w:hint="eastAsia"/>
        </w:rPr>
        <w:t>省スペースで表示できるインターフェイスだが、多くの選択肢がある場合に選びにくくなってしまうという欠点がある。</w:t>
      </w:r>
    </w:p>
    <w:p w14:paraId="4938BB2A" w14:textId="01FBFE59" w:rsidR="00C425F3" w:rsidRDefault="00C425F3" w:rsidP="00687B89">
      <w:pPr>
        <w:pStyle w:val="a0"/>
      </w:pPr>
      <w:r>
        <w:rPr>
          <w:rFonts w:hint="eastAsia"/>
        </w:rPr>
        <w:lastRenderedPageBreak/>
        <w:t>フィルタリング機能を持つ</w:t>
      </w:r>
      <w:r>
        <w:t>react</w:t>
      </w:r>
      <w:r>
        <w:rPr>
          <w:rFonts w:hint="eastAsia"/>
        </w:rPr>
        <w:t>-select</w:t>
      </w:r>
      <w:r w:rsidR="006026E3">
        <w:rPr>
          <w:rStyle w:val="afd"/>
        </w:rPr>
        <w:footnoteReference w:id="5"/>
      </w:r>
      <w:r>
        <w:rPr>
          <w:rFonts w:hint="eastAsia"/>
        </w:rPr>
        <w:t>などのライブラリを使用したインターフェイスを使うことで多数の選択肢を持つプルダウンの使い勝手を向上させることができる。</w:t>
      </w:r>
    </w:p>
    <w:p w14:paraId="3D9841E7" w14:textId="4C5D73D8" w:rsidR="00FD036D" w:rsidRPr="00687B89" w:rsidRDefault="00FD036D" w:rsidP="00687B89">
      <w:pPr>
        <w:pStyle w:val="a0"/>
      </w:pPr>
      <w:r>
        <w:rPr>
          <w:rFonts w:hint="eastAsia"/>
          <w:noProof/>
        </w:rPr>
        <mc:AlternateContent>
          <mc:Choice Requires="wpc">
            <w:drawing>
              <wp:inline distT="0" distB="0" distL="0" distR="0" wp14:anchorId="38320407" wp14:editId="041ECB4A">
                <wp:extent cx="6074410" cy="2496710"/>
                <wp:effectExtent l="0" t="0" r="2540" b="0"/>
                <wp:docPr id="1281994028" name="キャンバス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7567611" name="図 67567611"/>
                          <pic:cNvPicPr>
                            <a:picLocks noChangeAspect="1"/>
                          </pic:cNvPicPr>
                        </pic:nvPicPr>
                        <pic:blipFill>
                          <a:blip r:embed="rId81"/>
                          <a:stretch>
                            <a:fillRect/>
                          </a:stretch>
                        </pic:blipFill>
                        <pic:spPr>
                          <a:xfrm>
                            <a:off x="3052784" y="264185"/>
                            <a:ext cx="2920417" cy="2232000"/>
                          </a:xfrm>
                          <a:prstGeom prst="rect">
                            <a:avLst/>
                          </a:prstGeom>
                        </pic:spPr>
                      </pic:pic>
                      <pic:pic xmlns:pic="http://schemas.openxmlformats.org/drawingml/2006/picture">
                        <pic:nvPicPr>
                          <pic:cNvPr id="1165912845" name="図 1165912845"/>
                          <pic:cNvPicPr>
                            <a:picLocks noChangeAspect="1"/>
                          </pic:cNvPicPr>
                        </pic:nvPicPr>
                        <pic:blipFill>
                          <a:blip r:embed="rId82"/>
                          <a:stretch>
                            <a:fillRect/>
                          </a:stretch>
                        </pic:blipFill>
                        <pic:spPr>
                          <a:xfrm>
                            <a:off x="57820" y="270345"/>
                            <a:ext cx="2893749" cy="2196000"/>
                          </a:xfrm>
                          <a:prstGeom prst="rect">
                            <a:avLst/>
                          </a:prstGeom>
                        </pic:spPr>
                      </pic:pic>
                      <wps:wsp>
                        <wps:cNvPr id="1091020565" name="テキスト ボックス 1"/>
                        <wps:cNvSpPr txBox="1"/>
                        <wps:spPr>
                          <a:xfrm>
                            <a:off x="1579429" y="0"/>
                            <a:ext cx="2889250" cy="326390"/>
                          </a:xfrm>
                          <a:prstGeom prst="rect">
                            <a:avLst/>
                          </a:prstGeom>
                          <a:solidFill>
                            <a:schemeClr val="bg1"/>
                          </a:solidFill>
                          <a:ln w="6350">
                            <a:solidFill>
                              <a:prstClr val="black"/>
                            </a:solidFill>
                          </a:ln>
                        </wps:spPr>
                        <wps:txbx>
                          <w:txbxContent>
                            <w:p w14:paraId="4CF4CB80" w14:textId="7C64CD17" w:rsidR="00D3169C" w:rsidRDefault="00D3169C" w:rsidP="00D3169C">
                              <w:pPr>
                                <w:rPr>
                                  <w:rFonts w:eastAsia="Meiryo UI" w:hAnsi="Meiryo UI"/>
                                  <w:sz w:val="20"/>
                                  <w:szCs w:val="20"/>
                                </w:rPr>
                              </w:pPr>
                              <w:r>
                                <w:rPr>
                                  <w:rFonts w:eastAsia="Meiryo UI" w:hAnsi="Meiryo UI" w:hint="eastAsia"/>
                                  <w:sz w:val="20"/>
                                  <w:szCs w:val="20"/>
                                </w:rPr>
                                <w:t>フィルタ欄に入力ができ、入力値でフィルタリングされる。</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77671845" name="四角形: 角を丸くする 277671845"/>
                        <wps:cNvSpPr/>
                        <wps:spPr>
                          <a:xfrm>
                            <a:off x="3196425" y="350174"/>
                            <a:ext cx="437321" cy="288000"/>
                          </a:xfrm>
                          <a:prstGeom prst="round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845801" name="矢印: 右 817845801"/>
                        <wps:cNvSpPr/>
                        <wps:spPr>
                          <a:xfrm>
                            <a:off x="2655736" y="1288112"/>
                            <a:ext cx="540689" cy="333955"/>
                          </a:xfrm>
                          <a:prstGeom prst="righ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8320407" id="キャンバス 34" o:spid="_x0000_s1110" editas="canvas" style="width:478.3pt;height:196.6pt;mso-position-horizontal-relative:char;mso-position-vertical-relative:line" coordsize="60744,24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">
                <v:shape id="_x0000_s1111" type="#_x0000_t75" style="position:absolute;width:60744;height:24961;visibility:visible;mso-wrap-style:square" filled="t">
                  <v:fill o:detectmouseclick="t"/>
                  <v:path o:connecttype="none"/>
                </v:shape>
                <v:shape id="図 67567611" o:spid="_x0000_s1112" type="#_x0000_t75" style="position:absolute;left:30527;top:2641;width:29205;height:2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">
                  <v:imagedata r:id="rId83" o:title=""/>
                </v:shape>
                <v:shape id="図 1165912845" o:spid="_x0000_s1113" type="#_x0000_t75" style="position:absolute;left:578;top:2703;width:28937;height:21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">
                  <v:imagedata r:id="rId84" o:title=""/>
                </v:shape>
                <v:shape id="テキスト ボックス 1" o:spid="_x0000_s1114" type="#_x0000_t202" style="position:absolute;left:15794;width:28892;height:32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" fillcolor="white [3212]" strokeweight=".5pt">
                  <v:textbox style="mso-fit-shape-to-text:t">
                    <w:txbxContent>
                      <w:p w14:paraId="4CF4CB80" w14:textId="7C64CD17" w:rsidR="00D3169C" w:rsidRDefault="00D3169C" w:rsidP="00D3169C">
                        <w:pPr>
                          <w:rPr>
                            <w:rFonts w:eastAsia="Meiryo UI" w:hAnsi="Meiryo UI"/>
                            <w:sz w:val="20"/>
                            <w:szCs w:val="20"/>
                          </w:rPr>
                        </w:pPr>
                        <w:r>
                          <w:rPr>
                            <w:rFonts w:eastAsia="Meiryo UI" w:hAnsi="Meiryo UI" w:hint="eastAsia"/>
                            <w:sz w:val="20"/>
                            <w:szCs w:val="20"/>
                          </w:rPr>
                          <w:t>フィルタ欄に入力ができ、入力値でフィルタリングされる。</w:t>
                        </w:r>
                      </w:p>
                    </w:txbxContent>
                  </v:textbox>
                </v:shape>
                <v:roundrect id="四角形: 角を丸くする 277671845" o:spid="_x0000_s1115" style="position:absolute;left:31964;top:3501;width:4373;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" filled="f" strokecolor="red" strokeweight="1.5pt">
                  <v:stroke joinstyle="miter"/>
                </v:roundrect>
                <v:shape id="矢印: 右 817845801" o:spid="_x0000_s1116" type="#_x0000_t13" style="position:absolute;left:26557;top:12881;width:5407;height: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" adj="14929" fillcolor="#c3c3c3 [2166]" strokecolor="#a5a5a5 [3206]" strokeweight=".5pt">
                  <v:fill color2="#b6b6b6 [2614]" rotate="t" colors="0 #d2d2d2;.5 #c8c8c8;1 silver" focus="100%" type="gradient">
                    <o:fill v:ext="view" type="gradientUnscaled"/>
                  </v:fill>
                </v:shape>
                <w10:anchorlock/>
              </v:group>
            </w:pict>
          </mc:Fallback>
        </mc:AlternateContent>
      </w:r>
    </w:p>
    <w:p w14:paraId="44B0D170" w14:textId="26088C6C" w:rsidR="00687B89" w:rsidRDefault="00687B89" w:rsidP="00687B89">
      <w:pPr>
        <w:pStyle w:val="2"/>
      </w:pPr>
      <w:bookmarkStart w:id="25" w:name="_Ref193308374"/>
      <w:bookmarkStart w:id="26" w:name="_Toc193320210"/>
      <w:r>
        <w:rPr>
          <w:rFonts w:hint="eastAsia"/>
        </w:rPr>
        <w:t>ツリー構造をもつプルダウン</w:t>
      </w:r>
      <w:bookmarkEnd w:id="25"/>
      <w:bookmarkEnd w:id="26"/>
    </w:p>
    <w:p w14:paraId="27F989D3" w14:textId="2D78D79F" w:rsidR="00910289" w:rsidRDefault="00910289" w:rsidP="00910289">
      <w:pPr>
        <w:pStyle w:val="a0"/>
      </w:pPr>
      <w:r>
        <w:rPr>
          <w:rFonts w:hint="eastAsia"/>
        </w:rPr>
        <w:t>選択肢が階層構造をもつ場合にはプルダウンにも階層構造を導入すると目的の選択肢を見つけやすくなる。このインターフェイスの要件として以下の事柄が挙げられる。</w:t>
      </w:r>
    </w:p>
    <w:p w14:paraId="2B2935DA" w14:textId="77777777" w:rsidR="00910289" w:rsidRDefault="00910289" w:rsidP="00910289">
      <w:pPr>
        <w:pStyle w:val="a0"/>
        <w:numPr>
          <w:ilvl w:val="0"/>
          <w:numId w:val="23"/>
        </w:numPr>
        <w:ind w:firstLineChars="0"/>
      </w:pPr>
      <w:r>
        <w:rPr>
          <w:rFonts w:hint="eastAsia"/>
        </w:rPr>
        <w:t>多くの選択肢の中から</w:t>
      </w:r>
      <w:r>
        <w:t>1つだけを素早く選択できること。</w:t>
      </w:r>
    </w:p>
    <w:p w14:paraId="6703A9A2" w14:textId="77777777" w:rsidR="00910289" w:rsidRDefault="00910289" w:rsidP="00910289">
      <w:pPr>
        <w:pStyle w:val="a0"/>
        <w:numPr>
          <w:ilvl w:val="0"/>
          <w:numId w:val="23"/>
        </w:numPr>
        <w:ind w:firstLineChars="0"/>
      </w:pPr>
      <w:r>
        <w:rPr>
          <w:rFonts w:hint="eastAsia"/>
        </w:rPr>
        <w:t>ドロップダウンしたリストが階層構造になっており、開閉できること。</w:t>
      </w:r>
    </w:p>
    <w:p w14:paraId="128FA9F5" w14:textId="77777777" w:rsidR="00910289" w:rsidRDefault="00910289" w:rsidP="00910289">
      <w:pPr>
        <w:pStyle w:val="a0"/>
        <w:numPr>
          <w:ilvl w:val="0"/>
          <w:numId w:val="23"/>
        </w:numPr>
        <w:ind w:firstLineChars="0"/>
      </w:pPr>
      <w:r>
        <w:rPr>
          <w:rFonts w:hint="eastAsia"/>
        </w:rPr>
        <w:t>標準のプルダウンインターフェイス同様にアイテムをクリックしたら選択状態になること。</w:t>
      </w:r>
    </w:p>
    <w:p w14:paraId="138339E2" w14:textId="2C77EA61" w:rsidR="00910289" w:rsidRDefault="00910289" w:rsidP="00910289">
      <w:pPr>
        <w:pStyle w:val="a0"/>
        <w:numPr>
          <w:ilvl w:val="0"/>
          <w:numId w:val="23"/>
        </w:numPr>
        <w:ind w:firstLineChars="0"/>
      </w:pPr>
      <w:r>
        <w:rPr>
          <w:rFonts w:hint="eastAsia"/>
        </w:rPr>
        <w:t>開閉に使ったリスト項目自体も選択できること。</w:t>
      </w:r>
    </w:p>
    <w:p w14:paraId="1472169B" w14:textId="2141C7C5" w:rsidR="00910289" w:rsidRDefault="00910289" w:rsidP="00687B89">
      <w:pPr>
        <w:pStyle w:val="a0"/>
      </w:pPr>
      <w:r>
        <w:rPr>
          <w:rFonts w:hint="eastAsia"/>
        </w:rPr>
        <w:t>このインターフェイス例として</w:t>
      </w:r>
      <w:proofErr w:type="spellStart"/>
      <w:r>
        <w:rPr>
          <w:rFonts w:hint="eastAsia"/>
        </w:rPr>
        <w:t>antd</w:t>
      </w:r>
      <w:proofErr w:type="spellEnd"/>
      <w:r>
        <w:rPr>
          <w:rFonts w:hint="eastAsia"/>
        </w:rPr>
        <w:t>/tree-select</w:t>
      </w:r>
      <w:r w:rsidR="00A74F7C">
        <w:rPr>
          <w:rStyle w:val="afd"/>
        </w:rPr>
        <w:footnoteReference w:id="6"/>
      </w:r>
      <w:r>
        <w:rPr>
          <w:rFonts w:hint="eastAsia"/>
        </w:rPr>
        <w:t>がある。</w:t>
      </w:r>
    </w:p>
    <w:p w14:paraId="31B91FDF" w14:textId="1E35E3D5" w:rsidR="00687B89" w:rsidRDefault="00910289" w:rsidP="00687B89">
      <w:pPr>
        <w:pStyle w:val="a0"/>
      </w:pPr>
      <w:r>
        <w:rPr>
          <w:rFonts w:hint="eastAsia"/>
          <w:noProof/>
        </w:rPr>
        <w:lastRenderedPageBreak/>
        <mc:AlternateContent>
          <mc:Choice Requires="wpc">
            <w:drawing>
              <wp:inline distT="0" distB="0" distL="0" distR="0" wp14:anchorId="4788BE4F" wp14:editId="77980648">
                <wp:extent cx="5791805" cy="3220154"/>
                <wp:effectExtent l="0" t="0" r="0" b="0"/>
                <wp:docPr id="2142241797" name="キャンバス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87182691" name="図 887182691"/>
                          <pic:cNvPicPr>
                            <a:picLocks noChangeAspect="1"/>
                          </pic:cNvPicPr>
                        </pic:nvPicPr>
                        <pic:blipFill>
                          <a:blip r:embed="rId85"/>
                          <a:stretch>
                            <a:fillRect/>
                          </a:stretch>
                        </pic:blipFill>
                        <pic:spPr>
                          <a:xfrm>
                            <a:off x="79514" y="107218"/>
                            <a:ext cx="5578786" cy="2880000"/>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21359DD3">
              <v:group id="キャンバス 35" style="width:456.05pt;height:253.55pt;mso-position-horizontal-relative:char;mso-position-vertical-relative:line" coordsize="57912,32200" o:spid="_x0000_s1026" editas="canvas" w14:anchorId="60EA55C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">
                <v:shape id="_x0000_s1027" style="position:absolute;width:57912;height:32200;visibility:visible;mso-wrap-style:square" filled="t" type="#_x0000_t75">
                  <v:fill o:detectmouseclick="t"/>
                  <v:path o:connecttype="none"/>
                </v:shape>
                <v:shape id="図 887182691" style="position:absolute;left:795;top:1072;width:55788;height:2880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">
                  <v:imagedata o:title="" r:id="rId86"/>
                </v:shape>
                <w10:anchorlock/>
              </v:group>
            </w:pict>
          </mc:Fallback>
        </mc:AlternateContent>
      </w:r>
    </w:p>
    <w:p w14:paraId="52E04851" w14:textId="5BE9E2A5" w:rsidR="00AC3423" w:rsidRDefault="00635DB7" w:rsidP="00635DB7">
      <w:pPr>
        <w:pStyle w:val="2"/>
      </w:pPr>
      <w:bookmarkStart w:id="27" w:name="_Toc193320211"/>
      <w:r>
        <w:rPr>
          <w:rFonts w:hint="eastAsia"/>
        </w:rPr>
        <w:t>ツールチップ</w:t>
      </w:r>
      <w:bookmarkEnd w:id="27"/>
    </w:p>
    <w:p w14:paraId="7159CF90" w14:textId="5DE5E9B3" w:rsidR="00635DB7" w:rsidRDefault="00383F8D" w:rsidP="00635DB7">
      <w:pPr>
        <w:pStyle w:val="a0"/>
      </w:pPr>
      <w:r>
        <w:rPr>
          <w:rFonts w:hint="eastAsia"/>
        </w:rPr>
        <w:t>ユーザーに説明が必要な文言などに</w:t>
      </w:r>
      <w:r w:rsidR="00635DB7">
        <w:rPr>
          <w:rFonts w:hint="eastAsia"/>
        </w:rPr>
        <w:t>ヘルプメッセージを表示する機能</w:t>
      </w:r>
      <w:r>
        <w:rPr>
          <w:rFonts w:hint="eastAsia"/>
        </w:rPr>
        <w:t>。</w:t>
      </w:r>
      <w:r w:rsidR="00635DB7">
        <w:rPr>
          <w:rFonts w:hint="eastAsia"/>
        </w:rPr>
        <w:t>別途スペースを確保して説明する程でもない場合に、マウスオーバーで補足説明を表示する。</w:t>
      </w:r>
    </w:p>
    <w:p w14:paraId="1FB7D8E7" w14:textId="4B4577D0" w:rsidR="00383F8D" w:rsidRDefault="00383F8D" w:rsidP="00635DB7">
      <w:pPr>
        <w:pStyle w:val="a0"/>
      </w:pPr>
      <w:r>
        <w:rPr>
          <w:rFonts w:hint="eastAsia"/>
          <w:noProof/>
        </w:rPr>
        <mc:AlternateContent>
          <mc:Choice Requires="wpc">
            <w:drawing>
              <wp:inline distT="0" distB="0" distL="0" distR="0" wp14:anchorId="43123503" wp14:editId="2D5030A4">
                <wp:extent cx="5486400" cy="900748"/>
                <wp:effectExtent l="0" t="0" r="0" b="13970"/>
                <wp:docPr id="144643576" name="キャンバス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704185269" name="コンテンツ プレースホルダー 11">
                            <a:extLst>
                              <a:ext uri="{FF2B5EF4-FFF2-40B4-BE49-F238E27FC236}">
                                <a16:creationId xmlns:a16="http://schemas.microsoft.com/office/drawing/2014/main" id="{0E111EB3-BC7E-7EE8-8C71-5B6C94440AA8}"/>
                              </a:ext>
                            </a:extLst>
                          </pic:cNvPr>
                          <pic:cNvPicPr>
                            <a:picLocks noChangeAspect="1"/>
                          </pic:cNvPicPr>
                        </pic:nvPicPr>
                        <pic:blipFill>
                          <a:blip r:embed="rId87"/>
                          <a:stretch>
                            <a:fillRect/>
                          </a:stretch>
                        </pic:blipFill>
                        <pic:spPr>
                          <a:xfrm>
                            <a:off x="294198" y="35681"/>
                            <a:ext cx="1729498" cy="864749"/>
                          </a:xfrm>
                          <a:prstGeom prst="rect">
                            <a:avLst/>
                          </a:prstGeom>
                          <a:ln>
                            <a:solidFill>
                              <a:schemeClr val="bg1">
                                <a:lumMod val="75000"/>
                              </a:schemeClr>
                            </a:solidFill>
                          </a:ln>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738D190B">
              <v:group id="キャンバス 40" style="width:6in;height:70.95pt;mso-position-horizontal-relative:char;mso-position-vertical-relative:line" coordsize="54864,9004" o:spid="_x0000_s1026" editas="canvas" w14:anchorId="6B465B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">
                <v:shape id="_x0000_s1027" style="position:absolute;width:54864;height:9004;visibility:visible;mso-wrap-style:square" filled="t" type="#_x0000_t75">
                  <v:fill o:detectmouseclick="t"/>
                  <v:path o:connecttype="none"/>
                </v:shape>
                <v:shape id="コンテンツ プレースホルダー 11" style="position:absolute;left:2941;top:356;width:17295;height:8648;visibility:visible;mso-wrap-style:square" o:spid="_x0000_s1028" stroked="t" strokecolor="#bfbfbf [241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">
                  <v:imagedata o:title="" r:id="rId88"/>
                  <v:path arrowok="t"/>
                </v:shape>
                <w10:anchorlock/>
              </v:group>
            </w:pict>
          </mc:Fallback>
        </mc:AlternateContent>
      </w:r>
    </w:p>
    <w:p w14:paraId="114AA40C" w14:textId="77777777" w:rsidR="00383F8D" w:rsidRDefault="00635DB7" w:rsidP="00383F8D">
      <w:pPr>
        <w:pStyle w:val="3"/>
        <w:spacing w:before="180" w:after="90"/>
        <w:ind w:firstLine="210"/>
      </w:pPr>
      <w:r>
        <w:rPr>
          <w:rFonts w:hint="eastAsia"/>
        </w:rPr>
        <w:t>使用する上での注意事項</w:t>
      </w:r>
    </w:p>
    <w:p w14:paraId="1D7CB469" w14:textId="2AE794F7" w:rsidR="00635DB7" w:rsidRDefault="00635DB7" w:rsidP="00635DB7">
      <w:pPr>
        <w:pStyle w:val="a0"/>
      </w:pPr>
      <w:r>
        <w:rPr>
          <w:rFonts w:hint="eastAsia"/>
        </w:rPr>
        <w:t>以下の</w:t>
      </w:r>
      <w:r>
        <w:t>UXを事柄に配慮してUXを低下させないようにする。</w:t>
      </w:r>
    </w:p>
    <w:p w14:paraId="079870D3" w14:textId="77777777" w:rsidR="00900E3A" w:rsidRDefault="00635DB7">
      <w:pPr>
        <w:pStyle w:val="a0"/>
        <w:numPr>
          <w:ilvl w:val="0"/>
          <w:numId w:val="24"/>
        </w:numPr>
        <w:ind w:firstLineChars="0"/>
      </w:pPr>
      <w:r>
        <w:rPr>
          <w:rFonts w:hint="eastAsia"/>
        </w:rPr>
        <w:t>地の文など、マウスが通りがちな場所で使用すると</w:t>
      </w:r>
      <w:r w:rsidR="00383F8D">
        <w:rPr>
          <w:rFonts w:hint="eastAsia"/>
        </w:rPr>
        <w:t>「表示」「非表示」が頻繁に起こることで</w:t>
      </w:r>
      <w:r>
        <w:rPr>
          <w:rFonts w:hint="eastAsia"/>
        </w:rPr>
        <w:t>チラツキが発生</w:t>
      </w:r>
      <w:r w:rsidR="00900E3A">
        <w:rPr>
          <w:rFonts w:hint="eastAsia"/>
        </w:rPr>
        <w:t>してしまう。</w:t>
      </w:r>
    </w:p>
    <w:p w14:paraId="0F877406" w14:textId="77777777" w:rsidR="00900E3A" w:rsidRDefault="00635DB7">
      <w:pPr>
        <w:pStyle w:val="a0"/>
        <w:numPr>
          <w:ilvl w:val="0"/>
          <w:numId w:val="24"/>
        </w:numPr>
        <w:ind w:firstLineChars="0"/>
      </w:pPr>
      <w:r>
        <w:rPr>
          <w:rFonts w:hint="eastAsia"/>
        </w:rPr>
        <w:t>フォーム入力時の補助情報として使用</w:t>
      </w:r>
      <w:r w:rsidR="00900E3A">
        <w:rPr>
          <w:rFonts w:hint="eastAsia"/>
        </w:rPr>
        <w:t>しない。</w:t>
      </w:r>
      <w:r>
        <w:rPr>
          <w:rFonts w:hint="eastAsia"/>
        </w:rPr>
        <w:t>入力を始めるとマウスアウト</w:t>
      </w:r>
      <w:r w:rsidR="00900E3A">
        <w:rPr>
          <w:rFonts w:hint="eastAsia"/>
        </w:rPr>
        <w:t>するため</w:t>
      </w:r>
      <w:r>
        <w:rPr>
          <w:rFonts w:hint="eastAsia"/>
        </w:rPr>
        <w:t>非表示になり参照できない。</w:t>
      </w:r>
    </w:p>
    <w:p w14:paraId="3E445D79" w14:textId="7668E843" w:rsidR="00635DB7" w:rsidRDefault="00635DB7">
      <w:pPr>
        <w:pStyle w:val="a0"/>
        <w:numPr>
          <w:ilvl w:val="0"/>
          <w:numId w:val="24"/>
        </w:numPr>
        <w:ind w:firstLineChars="0"/>
      </w:pPr>
      <w:r>
        <w:rPr>
          <w:rFonts w:hint="eastAsia"/>
        </w:rPr>
        <w:t>表示したツールチップが他の文言を隠</w:t>
      </w:r>
      <w:r w:rsidR="00900E3A">
        <w:rPr>
          <w:rFonts w:hint="eastAsia"/>
        </w:rPr>
        <w:t>す場合は、その文言がツールチップの理解に不要なものであることを確認する。</w:t>
      </w:r>
    </w:p>
    <w:p w14:paraId="04C28F69" w14:textId="77777777" w:rsidR="005843EF" w:rsidRDefault="00635DB7" w:rsidP="00900E3A">
      <w:pPr>
        <w:pStyle w:val="3"/>
        <w:spacing w:before="180" w:after="90"/>
        <w:ind w:firstLine="210"/>
      </w:pPr>
      <w:r>
        <w:rPr>
          <w:rFonts w:hint="eastAsia"/>
        </w:rPr>
        <w:t>利用が適しているシーン</w:t>
      </w:r>
    </w:p>
    <w:p w14:paraId="3FE34CF1" w14:textId="4A0F3FFD" w:rsidR="005843EF" w:rsidRDefault="005843EF" w:rsidP="005843EF">
      <w:pPr>
        <w:pStyle w:val="a0"/>
        <w:numPr>
          <w:ilvl w:val="0"/>
          <w:numId w:val="25"/>
        </w:numPr>
        <w:ind w:firstLineChars="0"/>
      </w:pPr>
      <w:r>
        <w:rPr>
          <w:rFonts w:hint="eastAsia"/>
        </w:rPr>
        <w:t>画面の端にあるアイコンや単語の説明</w:t>
      </w:r>
    </w:p>
    <w:p w14:paraId="2BC8CC0F" w14:textId="136132CE" w:rsidR="005843EF" w:rsidRDefault="005843EF" w:rsidP="005843EF">
      <w:pPr>
        <w:pStyle w:val="a0"/>
        <w:numPr>
          <w:ilvl w:val="0"/>
          <w:numId w:val="25"/>
        </w:numPr>
        <w:ind w:firstLineChars="0"/>
      </w:pPr>
      <w:r w:rsidRPr="005843EF">
        <w:t>「…」で省略されたタイトルやファイル名を完全表示</w:t>
      </w:r>
      <w:r>
        <w:rPr>
          <w:rFonts w:hint="eastAsia"/>
        </w:rPr>
        <w:t>するなど</w:t>
      </w:r>
      <w:r w:rsidRPr="005843EF">
        <w:rPr>
          <w:rFonts w:hint="eastAsia"/>
        </w:rPr>
        <w:t>省略されたテキストの補足</w:t>
      </w:r>
      <w:r>
        <w:rPr>
          <w:rFonts w:hint="eastAsia"/>
        </w:rPr>
        <w:t>。</w:t>
      </w:r>
    </w:p>
    <w:p w14:paraId="4609EACF" w14:textId="14B50ACA" w:rsidR="00371017" w:rsidRDefault="00371017" w:rsidP="005843EF">
      <w:pPr>
        <w:pStyle w:val="a0"/>
        <w:numPr>
          <w:ilvl w:val="0"/>
          <w:numId w:val="25"/>
        </w:numPr>
        <w:ind w:firstLineChars="0"/>
      </w:pPr>
      <w:r w:rsidRPr="00371017">
        <w:rPr>
          <w:rFonts w:hint="eastAsia"/>
        </w:rPr>
        <w:t>テーブルやグラフのデータ補足</w:t>
      </w:r>
      <w:r>
        <w:rPr>
          <w:rFonts w:hint="eastAsia"/>
        </w:rPr>
        <w:t>。</w:t>
      </w:r>
    </w:p>
    <w:p w14:paraId="5FC2C65E" w14:textId="3D5F1C04" w:rsidR="00635DB7" w:rsidRDefault="00635DB7" w:rsidP="00900E3A">
      <w:pPr>
        <w:pStyle w:val="3"/>
        <w:spacing w:before="180" w:after="90"/>
        <w:ind w:firstLine="210"/>
      </w:pPr>
      <w:r>
        <w:rPr>
          <w:rFonts w:hint="eastAsia"/>
        </w:rPr>
        <w:t>実装上の留意点</w:t>
      </w:r>
    </w:p>
    <w:p w14:paraId="26989937" w14:textId="77777777" w:rsidR="005843EF" w:rsidRDefault="00635DB7">
      <w:pPr>
        <w:pStyle w:val="a0"/>
        <w:numPr>
          <w:ilvl w:val="0"/>
          <w:numId w:val="27"/>
        </w:numPr>
        <w:ind w:firstLineChars="0"/>
        <w:jc w:val="left"/>
      </w:pPr>
      <w:r>
        <w:rPr>
          <w:rFonts w:hint="eastAsia"/>
        </w:rPr>
        <w:t>ツールチップ</w:t>
      </w:r>
      <w:r w:rsidR="005843EF">
        <w:rPr>
          <w:rFonts w:hint="eastAsia"/>
        </w:rPr>
        <w:t>表示が目障りだったり既に知っていたりするユーザーには表示させたくないので、</w:t>
      </w:r>
      <w:r w:rsidR="005843EF">
        <w:rPr>
          <w:rFonts w:hint="eastAsia"/>
        </w:rPr>
        <w:lastRenderedPageBreak/>
        <w:t>ツールチップの表示を</w:t>
      </w:r>
      <w:r>
        <w:t>ON/OFFできる設定を作る。</w:t>
      </w:r>
    </w:p>
    <w:p w14:paraId="682107D7" w14:textId="65A1326C" w:rsidR="00635DB7" w:rsidRDefault="00635DB7">
      <w:pPr>
        <w:pStyle w:val="a0"/>
        <w:numPr>
          <w:ilvl w:val="0"/>
          <w:numId w:val="27"/>
        </w:numPr>
        <w:ind w:firstLineChars="0"/>
        <w:jc w:val="left"/>
      </w:pPr>
      <w:r>
        <w:rPr>
          <w:rFonts w:hint="eastAsia"/>
        </w:rPr>
        <w:t>長押し（マウスオーバーに</w:t>
      </w:r>
      <w:r>
        <w:t>1秒程度のディレイをかける）やクリックで表示</w:t>
      </w:r>
      <w:r w:rsidR="005843EF">
        <w:rPr>
          <w:rFonts w:hint="eastAsia"/>
        </w:rPr>
        <w:t>・非表示と</w:t>
      </w:r>
      <w:r>
        <w:t>する。</w:t>
      </w:r>
    </w:p>
    <w:p w14:paraId="5636B7FE" w14:textId="77777777" w:rsidR="00635DB7" w:rsidRDefault="00635DB7" w:rsidP="005843EF">
      <w:pPr>
        <w:pStyle w:val="a0"/>
        <w:numPr>
          <w:ilvl w:val="0"/>
          <w:numId w:val="27"/>
        </w:numPr>
        <w:ind w:firstLineChars="0"/>
      </w:pPr>
      <w:r>
        <w:rPr>
          <w:rFonts w:hint="eastAsia"/>
        </w:rPr>
        <w:t>マウスアウト後も非表示になるまで</w:t>
      </w:r>
      <w:r>
        <w:t>1秒程度のウェイトを入れる。</w:t>
      </w:r>
    </w:p>
    <w:p w14:paraId="23891F85" w14:textId="77C6C061" w:rsidR="00910289" w:rsidRDefault="00635DB7" w:rsidP="005843EF">
      <w:pPr>
        <w:pStyle w:val="a0"/>
        <w:numPr>
          <w:ilvl w:val="0"/>
          <w:numId w:val="27"/>
        </w:numPr>
        <w:ind w:firstLineChars="0"/>
      </w:pPr>
      <w:r>
        <w:t>20文字を最大長と考え、それ以上長くなるなら固定表示する</w:t>
      </w:r>
      <w:r w:rsidR="00256750">
        <w:rPr>
          <w:rFonts w:hint="eastAsia"/>
        </w:rPr>
        <w:t>ことも</w:t>
      </w:r>
      <w:r w:rsidR="004138D5">
        <w:rPr>
          <w:rFonts w:hint="eastAsia"/>
        </w:rPr>
        <w:t>検討する</w:t>
      </w:r>
      <w:r>
        <w:t>。</w:t>
      </w:r>
    </w:p>
    <w:p w14:paraId="35DA06C2" w14:textId="74B3DAD1" w:rsidR="003B3391" w:rsidRDefault="003B3391" w:rsidP="003B3391">
      <w:pPr>
        <w:pStyle w:val="2"/>
      </w:pPr>
      <w:bookmarkStart w:id="28" w:name="_Toc193320212"/>
      <w:r w:rsidRPr="003B3391">
        <w:rPr>
          <w:rFonts w:hint="eastAsia"/>
        </w:rPr>
        <w:t>フォーム項目を複製するインターフェイス</w:t>
      </w:r>
      <w:bookmarkEnd w:id="28"/>
    </w:p>
    <w:p w14:paraId="5A66B762" w14:textId="489D5815" w:rsidR="00EA2050" w:rsidRDefault="00EA2050" w:rsidP="00EA2050">
      <w:pPr>
        <w:pStyle w:val="a0"/>
      </w:pPr>
      <w:r>
        <w:rPr>
          <w:rFonts w:hint="eastAsia"/>
        </w:rPr>
        <w:t>ユーザーに入力してもらうデータが「共同研究者」などで、複数の値の受け入れが必要となる場合がある。その際に求められるインターフェイスの要件は以下の通り。</w:t>
      </w:r>
    </w:p>
    <w:p w14:paraId="319610CE" w14:textId="77777777" w:rsidR="00EA2050" w:rsidRDefault="00EA2050" w:rsidP="0078714A">
      <w:pPr>
        <w:pStyle w:val="a0"/>
        <w:numPr>
          <w:ilvl w:val="0"/>
          <w:numId w:val="30"/>
        </w:numPr>
        <w:ind w:firstLineChars="0"/>
      </w:pPr>
      <w:r>
        <w:rPr>
          <w:rFonts w:hint="eastAsia"/>
        </w:rPr>
        <w:t>入力フォームが複製できる。</w:t>
      </w:r>
    </w:p>
    <w:p w14:paraId="650F7F62" w14:textId="77777777" w:rsidR="00EA2050" w:rsidRDefault="00EA2050" w:rsidP="0078714A">
      <w:pPr>
        <w:pStyle w:val="a0"/>
        <w:numPr>
          <w:ilvl w:val="0"/>
          <w:numId w:val="30"/>
        </w:numPr>
        <w:ind w:firstLineChars="0"/>
      </w:pPr>
      <w:r>
        <w:rPr>
          <w:rFonts w:hint="eastAsia"/>
        </w:rPr>
        <w:t>複製した入力フォームは削除できる。</w:t>
      </w:r>
    </w:p>
    <w:p w14:paraId="1E96B68F" w14:textId="02B8B340" w:rsidR="00EA2050" w:rsidRDefault="00EA2050" w:rsidP="0078714A">
      <w:pPr>
        <w:pStyle w:val="a0"/>
        <w:numPr>
          <w:ilvl w:val="0"/>
          <w:numId w:val="30"/>
        </w:numPr>
        <w:ind w:firstLineChars="0"/>
      </w:pPr>
      <w:r>
        <w:rPr>
          <w:rFonts w:hint="eastAsia"/>
        </w:rPr>
        <w:t>複製した入力フォームの順序を入れ替えられる。</w:t>
      </w:r>
    </w:p>
    <w:p w14:paraId="16E64B44" w14:textId="6DB28DBD" w:rsidR="00EA2050" w:rsidRDefault="003D4D77" w:rsidP="00EA2050">
      <w:pPr>
        <w:pStyle w:val="a0"/>
      </w:pPr>
      <w:r>
        <w:rPr>
          <w:rFonts w:hint="eastAsia"/>
        </w:rPr>
        <w:t>また、複製する</w:t>
      </w:r>
      <w:r w:rsidR="00EA2050">
        <w:rPr>
          <w:rFonts w:hint="eastAsia"/>
        </w:rPr>
        <w:t>対象としての</w:t>
      </w:r>
      <w:r>
        <w:rPr>
          <w:rFonts w:hint="eastAsia"/>
        </w:rPr>
        <w:t>データ「共同研究者名」「共同研究者名の読み仮名」「共同研究者の所属」のようにセット単位になっている場合も考えられる。</w:t>
      </w:r>
    </w:p>
    <w:p w14:paraId="1E5C06F7" w14:textId="789D8891" w:rsidR="00E77EB2" w:rsidRDefault="00E77EB2" w:rsidP="00EA2050">
      <w:pPr>
        <w:pStyle w:val="a0"/>
      </w:pPr>
      <w:r>
        <w:rPr>
          <w:rFonts w:hint="eastAsia"/>
        </w:rPr>
        <w:t>これらを考慮したインターフェイスを考える。ただし、実際には利用するユーザーの入力操作の経験も考慮する必要がある。</w:t>
      </w:r>
    </w:p>
    <w:p w14:paraId="1BE235D7" w14:textId="70D85785" w:rsidR="00EA2050" w:rsidRDefault="00EA2050" w:rsidP="00E77EB2">
      <w:pPr>
        <w:pStyle w:val="3"/>
        <w:spacing w:before="180" w:after="90"/>
        <w:ind w:firstLine="210"/>
      </w:pPr>
      <w:r>
        <w:rPr>
          <w:rFonts w:hint="eastAsia"/>
        </w:rPr>
        <w:t>単一の入力フォーム</w:t>
      </w:r>
    </w:p>
    <w:p w14:paraId="5A6619FC" w14:textId="50527BCB" w:rsidR="003843D7" w:rsidRPr="003843D7" w:rsidRDefault="003843D7" w:rsidP="003843D7">
      <w:pPr>
        <w:pStyle w:val="a0"/>
      </w:pPr>
      <w:r>
        <w:rPr>
          <w:rFonts w:hint="eastAsia"/>
        </w:rPr>
        <w:t>以下のインターフェイスを揃える。</w:t>
      </w:r>
    </w:p>
    <w:p w14:paraId="4B964387" w14:textId="77777777" w:rsidR="003843D7" w:rsidRDefault="003843D7" w:rsidP="003843D7">
      <w:pPr>
        <w:pStyle w:val="a0"/>
        <w:numPr>
          <w:ilvl w:val="0"/>
          <w:numId w:val="31"/>
        </w:numPr>
        <w:ind w:firstLineChars="0"/>
      </w:pPr>
      <w:r>
        <w:rPr>
          <w:rFonts w:hint="eastAsia"/>
        </w:rPr>
        <w:t>フォームを</w:t>
      </w:r>
      <w:r w:rsidRPr="003843D7">
        <w:rPr>
          <w:rFonts w:hint="eastAsia"/>
        </w:rPr>
        <w:t>複製</w:t>
      </w:r>
      <w:r>
        <w:rPr>
          <w:rFonts w:hint="eastAsia"/>
        </w:rPr>
        <w:t>するボタン</w:t>
      </w:r>
    </w:p>
    <w:p w14:paraId="31BD14E5" w14:textId="7118F448" w:rsidR="005D263D" w:rsidRDefault="003843D7" w:rsidP="005D263D">
      <w:pPr>
        <w:pStyle w:val="a0"/>
        <w:numPr>
          <w:ilvl w:val="0"/>
          <w:numId w:val="31"/>
        </w:numPr>
        <w:ind w:firstLineChars="0"/>
      </w:pPr>
      <w:r>
        <w:rPr>
          <w:rFonts w:hint="eastAsia"/>
        </w:rPr>
        <w:t>複製したフォームを</w:t>
      </w:r>
      <w:r w:rsidRPr="003843D7">
        <w:rPr>
          <w:rFonts w:hint="eastAsia"/>
        </w:rPr>
        <w:t>削除</w:t>
      </w:r>
      <w:r>
        <w:rPr>
          <w:rFonts w:hint="eastAsia"/>
        </w:rPr>
        <w:t>するボタン</w:t>
      </w:r>
      <w:r w:rsidR="005D263D">
        <w:rPr>
          <w:rFonts w:hint="eastAsia"/>
        </w:rPr>
        <w:t>（誤動作しないように他のインターフェイスからやや離す）</w:t>
      </w:r>
    </w:p>
    <w:p w14:paraId="154E9BF5" w14:textId="3540CBF4" w:rsidR="00F63B9F" w:rsidRDefault="003843D7" w:rsidP="003843D7">
      <w:pPr>
        <w:pStyle w:val="a0"/>
        <w:numPr>
          <w:ilvl w:val="0"/>
          <w:numId w:val="31"/>
        </w:numPr>
        <w:ind w:firstLineChars="0"/>
      </w:pPr>
      <w:r>
        <w:rPr>
          <w:rFonts w:hint="eastAsia"/>
        </w:rPr>
        <w:t>1つ上・1つ下・</w:t>
      </w:r>
      <w:r w:rsidRPr="003843D7">
        <w:rPr>
          <w:rFonts w:hint="eastAsia"/>
        </w:rPr>
        <w:t>最上部・最下部へ移動</w:t>
      </w:r>
      <w:r>
        <w:rPr>
          <w:rFonts w:hint="eastAsia"/>
        </w:rPr>
        <w:t>する</w:t>
      </w:r>
      <w:r w:rsidRPr="003843D7">
        <w:rPr>
          <w:rFonts w:hint="eastAsia"/>
        </w:rPr>
        <w:t>ボタン</w:t>
      </w:r>
    </w:p>
    <w:p w14:paraId="39854302" w14:textId="68CBD632" w:rsidR="003843D7" w:rsidRPr="00F63B9F" w:rsidRDefault="003843D7" w:rsidP="003843D7">
      <w:pPr>
        <w:pStyle w:val="a0"/>
        <w:ind w:firstLineChars="0"/>
      </w:pPr>
      <w:r>
        <w:rPr>
          <w:rFonts w:hint="eastAsia"/>
          <w:noProof/>
        </w:rPr>
        <mc:AlternateContent>
          <mc:Choice Requires="wpc">
            <w:drawing>
              <wp:inline distT="0" distB="0" distL="0" distR="0" wp14:anchorId="6EE5207E" wp14:editId="1D5B93BD">
                <wp:extent cx="5995670" cy="893135"/>
                <wp:effectExtent l="0" t="0" r="5080" b="2540"/>
                <wp:docPr id="5790728" name="キャンバス 42"/>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1624742959" name="四角形: 角を丸くする 1624742959">
                          <a:extLst>
                            <a:ext uri="{FF2B5EF4-FFF2-40B4-BE49-F238E27FC236}">
                              <a16:creationId xmlns:a16="http://schemas.microsoft.com/office/drawing/2014/main" id="{695E9084-92B9-3D42-1E42-8CEF1013B4D6}"/>
                            </a:ext>
                          </a:extLst>
                        </wps:cNvPr>
                        <wps:cNvSpPr/>
                        <wps:spPr>
                          <a:xfrm>
                            <a:off x="84307" y="330528"/>
                            <a:ext cx="3192780" cy="29718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8748397" name="テキスト ボックス 7">
                          <a:extLst>
                            <a:ext uri="{FF2B5EF4-FFF2-40B4-BE49-F238E27FC236}">
                              <a16:creationId xmlns:a16="http://schemas.microsoft.com/office/drawing/2014/main" id="{EDAA7175-DA54-B39D-B18E-9539FF703064}"/>
                            </a:ext>
                          </a:extLst>
                        </wps:cNvPr>
                        <wps:cNvSpPr txBox="1"/>
                        <wps:spPr>
                          <a:xfrm>
                            <a:off x="84307" y="21266"/>
                            <a:ext cx="818515" cy="383036"/>
                          </a:xfrm>
                          <a:prstGeom prst="rect">
                            <a:avLst/>
                          </a:prstGeom>
                          <a:noFill/>
                        </wps:spPr>
                        <wps:txbx>
                          <w:txbxContent>
                            <w:p w14:paraId="13D5084D" w14:textId="77777777" w:rsidR="003843D7" w:rsidRPr="003843D7" w:rsidRDefault="003843D7" w:rsidP="003843D7">
                              <w:pPr>
                                <w:rPr>
                                  <w:rFonts w:ascii="Meiryo UI" w:eastAsia="Meiryo UI" w:hAnsi="Meiryo UI" w:cstheme="minorBidi"/>
                                  <w:b/>
                                  <w:bCs/>
                                  <w:color w:val="000000" w:themeColor="text1"/>
                                  <w:kern w:val="24"/>
                                  <w:sz w:val="20"/>
                                  <w:szCs w:val="20"/>
                                </w:rPr>
                              </w:pPr>
                              <w:r w:rsidRPr="003843D7">
                                <w:rPr>
                                  <w:rFonts w:ascii="Meiryo UI" w:eastAsia="Meiryo UI" w:hAnsi="Meiryo UI" w:cstheme="minorBidi" w:hint="eastAsia"/>
                                  <w:b/>
                                  <w:bCs/>
                                  <w:color w:val="000000" w:themeColor="text1"/>
                                  <w:kern w:val="24"/>
                                  <w:sz w:val="20"/>
                                  <w:szCs w:val="20"/>
                                </w:rPr>
                                <w:t>入力項目名</w:t>
                              </w:r>
                            </w:p>
                          </w:txbxContent>
                        </wps:txbx>
                        <wps:bodyPr wrap="none" rtlCol="0">
                          <a:noAutofit/>
                        </wps:bodyPr>
                      </wps:wsp>
                      <pic:pic xmlns:pic="http://schemas.openxmlformats.org/drawingml/2006/picture">
                        <pic:nvPicPr>
                          <pic:cNvPr id="175580869" name="図 175580869">
                            <a:extLst>
                              <a:ext uri="{FF2B5EF4-FFF2-40B4-BE49-F238E27FC236}">
                                <a16:creationId xmlns:a16="http://schemas.microsoft.com/office/drawing/2014/main" id="{0B3F0DF7-5319-01B3-60A9-4C23095AB462}"/>
                              </a:ext>
                            </a:extLst>
                          </pic:cNvPr>
                          <pic:cNvPicPr>
                            <a:picLocks noChangeAspect="1"/>
                          </pic:cNvPicPr>
                        </pic:nvPicPr>
                        <pic:blipFill>
                          <a:blip r:embed="rId89"/>
                          <a:stretch>
                            <a:fillRect/>
                          </a:stretch>
                        </pic:blipFill>
                        <pic:spPr>
                          <a:xfrm>
                            <a:off x="3299947" y="364818"/>
                            <a:ext cx="233892" cy="247650"/>
                          </a:xfrm>
                          <a:prstGeom prst="rect">
                            <a:avLst/>
                          </a:prstGeom>
                        </pic:spPr>
                      </pic:pic>
                      <pic:pic xmlns:pic="http://schemas.openxmlformats.org/drawingml/2006/picture">
                        <pic:nvPicPr>
                          <pic:cNvPr id="1394719379" name="図 1394719379">
                            <a:extLst>
                              <a:ext uri="{FF2B5EF4-FFF2-40B4-BE49-F238E27FC236}">
                                <a16:creationId xmlns:a16="http://schemas.microsoft.com/office/drawing/2014/main" id="{7FBB8484-4CDE-548D-8C71-3CE4227020ED}"/>
                              </a:ext>
                            </a:extLst>
                          </pic:cNvPr>
                          <pic:cNvPicPr>
                            <a:picLocks noChangeAspect="1"/>
                          </pic:cNvPicPr>
                        </pic:nvPicPr>
                        <pic:blipFill>
                          <a:blip r:embed="rId90"/>
                          <a:srcRect l="15129" t="19091" r="-1"/>
                          <a:stretch/>
                        </pic:blipFill>
                        <pic:spPr>
                          <a:xfrm>
                            <a:off x="4952048" y="382747"/>
                            <a:ext cx="234303" cy="252000"/>
                          </a:xfrm>
                          <a:prstGeom prst="rect">
                            <a:avLst/>
                          </a:prstGeom>
                        </pic:spPr>
                      </pic:pic>
                      <wpg:wgp>
                        <wpg:cNvPr id="495138057" name="グループ化 495138057">
                          <a:extLst>
                            <a:ext uri="{FF2B5EF4-FFF2-40B4-BE49-F238E27FC236}">
                              <a16:creationId xmlns:a16="http://schemas.microsoft.com/office/drawing/2014/main" id="{3F91EBCE-B901-FB62-3702-DDC006798397}"/>
                            </a:ext>
                          </a:extLst>
                        </wpg:cNvPr>
                        <wpg:cNvGrpSpPr/>
                        <wpg:grpSpPr>
                          <a:xfrm>
                            <a:off x="3581517" y="354318"/>
                            <a:ext cx="1122197" cy="249600"/>
                            <a:chOff x="3497210" y="270011"/>
                            <a:chExt cx="1122197" cy="249600"/>
                          </a:xfrm>
                        </wpg:grpSpPr>
                        <pic:pic xmlns:pic="http://schemas.openxmlformats.org/drawingml/2006/picture">
                          <pic:nvPicPr>
                            <pic:cNvPr id="104830768" name="図 104830768">
                              <a:extLst>
                                <a:ext uri="{FF2B5EF4-FFF2-40B4-BE49-F238E27FC236}">
                                  <a16:creationId xmlns:a16="http://schemas.microsoft.com/office/drawing/2014/main" id="{901FD2E1-7438-5B6B-BBB0-B0B7307787FC}"/>
                                </a:ext>
                              </a:extLst>
                            </pic:cNvPr>
                            <pic:cNvPicPr>
                              <a:picLocks noChangeAspect="1"/>
                            </pic:cNvPicPr>
                          </pic:nvPicPr>
                          <pic:blipFill>
                            <a:blip r:embed="rId91"/>
                            <a:stretch>
                              <a:fillRect/>
                            </a:stretch>
                          </pic:blipFill>
                          <pic:spPr>
                            <a:xfrm>
                              <a:off x="3497210" y="274672"/>
                              <a:ext cx="252000" cy="240279"/>
                            </a:xfrm>
                            <a:prstGeom prst="rect">
                              <a:avLst/>
                            </a:prstGeom>
                            <a:ln>
                              <a:solidFill>
                                <a:schemeClr val="tx1"/>
                              </a:solidFill>
                            </a:ln>
                          </pic:spPr>
                        </pic:pic>
                        <pic:pic xmlns:pic="http://schemas.openxmlformats.org/drawingml/2006/picture">
                          <pic:nvPicPr>
                            <pic:cNvPr id="2000447259" name="図 2000447259">
                              <a:extLst>
                                <a:ext uri="{FF2B5EF4-FFF2-40B4-BE49-F238E27FC236}">
                                  <a16:creationId xmlns:a16="http://schemas.microsoft.com/office/drawing/2014/main" id="{1F2C0738-1423-9730-ED80-9655B34B85D1}"/>
                                </a:ext>
                              </a:extLst>
                            </pic:cNvPr>
                            <pic:cNvPicPr>
                              <a:picLocks noChangeAspect="1"/>
                            </pic:cNvPicPr>
                          </pic:nvPicPr>
                          <pic:blipFill>
                            <a:blip r:embed="rId92"/>
                            <a:stretch>
                              <a:fillRect/>
                            </a:stretch>
                          </pic:blipFill>
                          <pic:spPr>
                            <a:xfrm>
                              <a:off x="4075425" y="270011"/>
                              <a:ext cx="288000" cy="249600"/>
                            </a:xfrm>
                            <a:prstGeom prst="rect">
                              <a:avLst/>
                            </a:prstGeom>
                            <a:ln>
                              <a:solidFill>
                                <a:schemeClr val="tx1"/>
                              </a:solidFill>
                            </a:ln>
                          </pic:spPr>
                        </pic:pic>
                        <pic:pic xmlns:pic="http://schemas.openxmlformats.org/drawingml/2006/picture">
                          <pic:nvPicPr>
                            <pic:cNvPr id="1623272471" name="図 1623272471">
                              <a:extLst>
                                <a:ext uri="{FF2B5EF4-FFF2-40B4-BE49-F238E27FC236}">
                                  <a16:creationId xmlns:a16="http://schemas.microsoft.com/office/drawing/2014/main" id="{0201039B-F8B4-9518-F0B5-771495762842}"/>
                                </a:ext>
                              </a:extLst>
                            </pic:cNvPr>
                            <pic:cNvPicPr>
                              <a:picLocks noChangeAspect="1"/>
                            </pic:cNvPicPr>
                          </pic:nvPicPr>
                          <pic:blipFill>
                            <a:blip r:embed="rId92"/>
                            <a:stretch>
                              <a:fillRect/>
                            </a:stretch>
                          </pic:blipFill>
                          <pic:spPr>
                            <a:xfrm flipV="1">
                              <a:off x="3769155" y="270011"/>
                              <a:ext cx="288000" cy="249600"/>
                            </a:xfrm>
                            <a:prstGeom prst="rect">
                              <a:avLst/>
                            </a:prstGeom>
                            <a:ln>
                              <a:solidFill>
                                <a:schemeClr val="tx1"/>
                              </a:solidFill>
                            </a:ln>
                          </pic:spPr>
                        </pic:pic>
                        <pic:pic xmlns:pic="http://schemas.openxmlformats.org/drawingml/2006/picture">
                          <pic:nvPicPr>
                            <pic:cNvPr id="681995330" name="図 681995330">
                              <a:extLst>
                                <a:ext uri="{FF2B5EF4-FFF2-40B4-BE49-F238E27FC236}">
                                  <a16:creationId xmlns:a16="http://schemas.microsoft.com/office/drawing/2014/main" id="{EF1620E3-32DE-94CC-C12F-E652E71A2CA9}"/>
                                </a:ext>
                              </a:extLst>
                            </pic:cNvPr>
                            <pic:cNvPicPr>
                              <a:picLocks noChangeAspect="1"/>
                            </pic:cNvPicPr>
                          </pic:nvPicPr>
                          <pic:blipFill>
                            <a:blip r:embed="rId91"/>
                            <a:stretch>
                              <a:fillRect/>
                            </a:stretch>
                          </pic:blipFill>
                          <pic:spPr>
                            <a:xfrm flipV="1">
                              <a:off x="4367407" y="274672"/>
                              <a:ext cx="252000" cy="240279"/>
                            </a:xfrm>
                            <a:prstGeom prst="rect">
                              <a:avLst/>
                            </a:prstGeom>
                            <a:ln>
                              <a:solidFill>
                                <a:schemeClr val="tx1"/>
                              </a:solidFill>
                            </a:ln>
                          </pic:spPr>
                        </pic:pic>
                      </wpg:wgp>
                    </wpc:wpc>
                  </a:graphicData>
                </a:graphic>
              </wp:inline>
            </w:drawing>
          </mc:Choice>
          <mc:Fallback>
            <w:pict>
              <v:group w14:anchorId="6EE5207E" id="キャンバス 42" o:spid="_x0000_s1117" editas="canvas" style="width:472.1pt;height:70.35pt;mso-position-horizontal-relative:char;mso-position-vertical-relative:line" coordsize="59956,8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">
                <v:shape id="_x0000_s1118" type="#_x0000_t75" style="position:absolute;width:59956;height:8928;visibility:visible;mso-wrap-style:square" filled="t">
                  <v:fill o:detectmouseclick="t"/>
                  <v:path o:connecttype="none"/>
                </v:shape>
                <v:roundrect id="四角形: 角を丸くする 1624742959" o:spid="_x0000_s1119" style="position:absolute;left:843;top:3305;width:31927;height:29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" filled="f" strokecolor="gray [1629]" strokeweight="1.5pt">
                  <v:stroke joinstyle="miter"/>
                </v:roundrect>
                <v:shape id="テキスト ボックス 7" o:spid="_x0000_s1120" type="#_x0000_t202" style="position:absolute;left:843;top:212;width:8185;height:38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" filled="f" stroked="f">
                  <v:textbox>
                    <w:txbxContent>
                      <w:p w14:paraId="13D5084D" w14:textId="77777777" w:rsidR="003843D7" w:rsidRPr="003843D7" w:rsidRDefault="003843D7" w:rsidP="003843D7">
                        <w:pPr>
                          <w:rPr>
                            <w:rFonts w:ascii="Meiryo UI" w:eastAsia="Meiryo UI" w:hAnsi="Meiryo UI" w:cstheme="minorBidi"/>
                            <w:b/>
                            <w:bCs/>
                            <w:color w:val="000000" w:themeColor="text1"/>
                            <w:kern w:val="24"/>
                            <w:sz w:val="20"/>
                            <w:szCs w:val="20"/>
                          </w:rPr>
                        </w:pPr>
                        <w:r w:rsidRPr="003843D7">
                          <w:rPr>
                            <w:rFonts w:ascii="Meiryo UI" w:eastAsia="Meiryo UI" w:hAnsi="Meiryo UI" w:cstheme="minorBidi" w:hint="eastAsia"/>
                            <w:b/>
                            <w:bCs/>
                            <w:color w:val="000000" w:themeColor="text1"/>
                            <w:kern w:val="24"/>
                            <w:sz w:val="20"/>
                            <w:szCs w:val="20"/>
                          </w:rPr>
                          <w:t>入力項目名</w:t>
                        </w:r>
                      </w:p>
                    </w:txbxContent>
                  </v:textbox>
                </v:shape>
                <v:shape id="図 175580869" o:spid="_x0000_s1121" type="#_x0000_t75" style="position:absolute;left:32999;top:3648;width:2339;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">
                  <v:imagedata r:id="rId93" o:title=""/>
                </v:shape>
                <v:shape id="図 1394719379" o:spid="_x0000_s1122" type="#_x0000_t75" style="position:absolute;left:49520;top:3827;width:2343;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">
                  <v:imagedata r:id="rId94" o:title="" croptop="12511f" cropleft="9915f" cropright="-1f"/>
                </v:shape>
                <v:group id="グループ化 495138057" o:spid="_x0000_s1123" style="position:absolute;left:35815;top:3543;width:11222;height:2496" coordorigin="34972,2700" coordsize="11221,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">
                  <v:shape id="図 104830768" o:spid="_x0000_s1124" type="#_x0000_t75" style="position:absolute;left:34972;top:2746;width:2520;height: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" stroked="t" strokecolor="black [3213]">
                    <v:imagedata r:id="rId95" o:title=""/>
                    <v:path arrowok="t"/>
                  </v:shape>
                  <v:shape id="図 2000447259" o:spid="_x0000_s1125" type="#_x0000_t75" style="position:absolute;left:40754;top:2700;width:2880;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" stroked="t" strokecolor="black [3213]">
                    <v:imagedata r:id="rId96" o:title=""/>
                    <v:path arrowok="t"/>
                  </v:shape>
                  <v:shape id="図 1623272471" o:spid="_x0000_s1126" type="#_x0000_t75" style="position:absolute;left:37691;top:2700;width:2880;height:249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" stroked="t" strokecolor="black [3213]">
                    <v:imagedata r:id="rId96" o:title=""/>
                    <v:path arrowok="t"/>
                  </v:shape>
                  <v:shape id="図 681995330" o:spid="_x0000_s1127" type="#_x0000_t75" style="position:absolute;left:43674;top:2746;width:2520;height:240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" stroked="t" strokecolor="black [3213]">
                    <v:imagedata r:id="rId95" o:title=""/>
                    <v:path arrowok="t"/>
                  </v:shape>
                </v:group>
                <w10:anchorlock/>
              </v:group>
            </w:pict>
          </mc:Fallback>
        </mc:AlternateContent>
      </w:r>
    </w:p>
    <w:p w14:paraId="50382D2E" w14:textId="77777777" w:rsidR="00EA2050" w:rsidRDefault="00EA2050" w:rsidP="00E77EB2">
      <w:pPr>
        <w:pStyle w:val="3"/>
        <w:spacing w:before="180" w:after="90"/>
        <w:ind w:firstLine="210"/>
      </w:pPr>
      <w:r>
        <w:rPr>
          <w:rFonts w:hint="eastAsia"/>
        </w:rPr>
        <w:t>複数の入力フォームが組み合わさったフォームセットである場合</w:t>
      </w:r>
    </w:p>
    <w:p w14:paraId="673ED2E2" w14:textId="2EBF55EB" w:rsidR="005D263D" w:rsidRDefault="005D263D" w:rsidP="005D263D">
      <w:pPr>
        <w:pStyle w:val="a0"/>
      </w:pPr>
      <w:r>
        <w:rPr>
          <w:rFonts w:hint="eastAsia"/>
        </w:rPr>
        <w:t>前項に加えて、以下の要件が求められる。</w:t>
      </w:r>
    </w:p>
    <w:p w14:paraId="09DFB288" w14:textId="647BC70C" w:rsidR="005D263D" w:rsidRDefault="005D263D">
      <w:pPr>
        <w:pStyle w:val="a0"/>
        <w:numPr>
          <w:ilvl w:val="0"/>
          <w:numId w:val="32"/>
        </w:numPr>
        <w:ind w:firstLineChars="0"/>
      </w:pPr>
      <w:r>
        <w:rPr>
          <w:rFonts w:hint="eastAsia"/>
        </w:rPr>
        <w:t>複数のフォームが合わさったセット単位で操作対象だと分かるインターフェイスであること。</w:t>
      </w:r>
    </w:p>
    <w:p w14:paraId="7D038AB2" w14:textId="35138D38" w:rsidR="005D263D" w:rsidRDefault="005D263D">
      <w:pPr>
        <w:pStyle w:val="a0"/>
        <w:numPr>
          <w:ilvl w:val="0"/>
          <w:numId w:val="32"/>
        </w:numPr>
        <w:ind w:firstLineChars="0"/>
      </w:pPr>
      <w:r>
        <w:rPr>
          <w:rFonts w:hint="eastAsia"/>
        </w:rPr>
        <w:t>操作インターフェイスはその対象が「セット単位」であることが把握できること。</w:t>
      </w:r>
    </w:p>
    <w:p w14:paraId="68079105" w14:textId="320FCADF" w:rsidR="00143088" w:rsidRDefault="00143088" w:rsidP="00143088">
      <w:pPr>
        <w:pStyle w:val="a0"/>
        <w:ind w:left="210" w:firstLineChars="0" w:firstLine="0"/>
      </w:pPr>
    </w:p>
    <w:p w14:paraId="629E0D94" w14:textId="02904736" w:rsidR="005D263D" w:rsidRPr="0010514A" w:rsidRDefault="00143088" w:rsidP="0010514A">
      <w:pPr>
        <w:pStyle w:val="a0"/>
      </w:pPr>
      <w:r>
        <w:rPr>
          <w:noProof/>
        </w:rPr>
        <w:lastRenderedPageBreak/>
        <mc:AlternateContent>
          <mc:Choice Requires="wpc">
            <w:drawing>
              <wp:inline distT="0" distB="0" distL="0" distR="0" wp14:anchorId="740899B0" wp14:editId="3120A690">
                <wp:extent cx="6060440" cy="2245120"/>
                <wp:effectExtent l="0" t="0" r="0" b="3175"/>
                <wp:docPr id="7667440" name="キャンバス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83473678" name="四角形: 角を丸くする 883473678">
                          <a:extLst>
                            <a:ext uri="{FF2B5EF4-FFF2-40B4-BE49-F238E27FC236}">
                              <a16:creationId xmlns:a16="http://schemas.microsoft.com/office/drawing/2014/main" id="{DD2B4E66-48A6-3DB3-1372-AEF9A1EFFAB8}"/>
                            </a:ext>
                          </a:extLst>
                        </wps:cNvPr>
                        <wps:cNvSpPr/>
                        <wps:spPr>
                          <a:xfrm>
                            <a:off x="180000" y="399637"/>
                            <a:ext cx="4442090" cy="1809836"/>
                          </a:xfrm>
                          <a:prstGeom prst="roundRect">
                            <a:avLst>
                              <a:gd name="adj" fmla="val 5720"/>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6805882" name="四角形: 角を丸くする 676805882">
                          <a:extLst>
                            <a:ext uri="{FF2B5EF4-FFF2-40B4-BE49-F238E27FC236}">
                              <a16:creationId xmlns:a16="http://schemas.microsoft.com/office/drawing/2014/main" id="{7C9CB733-A6DD-AB80-A373-C66E8A025353}"/>
                            </a:ext>
                          </a:extLst>
                        </wps:cNvPr>
                        <wps:cNvSpPr/>
                        <wps:spPr>
                          <a:xfrm>
                            <a:off x="652070" y="690103"/>
                            <a:ext cx="3192780" cy="29718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9977732" name="テキスト ボックス 24">
                          <a:extLst>
                            <a:ext uri="{FF2B5EF4-FFF2-40B4-BE49-F238E27FC236}">
                              <a16:creationId xmlns:a16="http://schemas.microsoft.com/office/drawing/2014/main" id="{0B37580C-1630-B557-F23C-C88076DAB38B}"/>
                            </a:ext>
                          </a:extLst>
                        </wps:cNvPr>
                        <wps:cNvSpPr txBox="1"/>
                        <wps:spPr>
                          <a:xfrm>
                            <a:off x="652070" y="443656"/>
                            <a:ext cx="935990" cy="320040"/>
                          </a:xfrm>
                          <a:prstGeom prst="rect">
                            <a:avLst/>
                          </a:prstGeom>
                          <a:noFill/>
                        </wps:spPr>
                        <wps:txbx>
                          <w:txbxContent>
                            <w:p w14:paraId="0CDDE802" w14:textId="77777777" w:rsidR="00143088" w:rsidRPr="00143088" w:rsidRDefault="00143088" w:rsidP="00143088">
                              <w:pPr>
                                <w:rPr>
                                  <w:rFonts w:ascii="Meiryo UI" w:eastAsia="Meiryo UI" w:hAnsi="Meiryo UI" w:cstheme="minorBidi"/>
                                  <w:b/>
                                  <w:bCs/>
                                  <w:color w:val="000000" w:themeColor="text1"/>
                                  <w:kern w:val="24"/>
                                  <w:sz w:val="20"/>
                                  <w:szCs w:val="20"/>
                                </w:rPr>
                              </w:pPr>
                              <w:r w:rsidRPr="00143088">
                                <w:rPr>
                                  <w:rFonts w:ascii="Meiryo UI" w:eastAsia="Meiryo UI" w:hAnsi="Meiryo UI" w:cstheme="minorBidi" w:hint="eastAsia"/>
                                  <w:b/>
                                  <w:bCs/>
                                  <w:color w:val="000000" w:themeColor="text1"/>
                                  <w:kern w:val="24"/>
                                  <w:sz w:val="20"/>
                                  <w:szCs w:val="20"/>
                                </w:rPr>
                                <w:t>入力項目名1</w:t>
                              </w:r>
                            </w:p>
                          </w:txbxContent>
                        </wps:txbx>
                        <wps:bodyPr wrap="none" rtlCol="0">
                          <a:spAutoFit/>
                        </wps:bodyPr>
                      </wps:wsp>
                      <wps:wsp>
                        <wps:cNvPr id="2071380532" name="四角形: 角を丸くする 2071380532">
                          <a:extLst>
                            <a:ext uri="{FF2B5EF4-FFF2-40B4-BE49-F238E27FC236}">
                              <a16:creationId xmlns:a16="http://schemas.microsoft.com/office/drawing/2014/main" id="{5917F21B-28C1-843A-FBB0-94241653A6A1}"/>
                            </a:ext>
                          </a:extLst>
                        </wps:cNvPr>
                        <wps:cNvSpPr/>
                        <wps:spPr>
                          <a:xfrm>
                            <a:off x="629210" y="1271604"/>
                            <a:ext cx="3192780" cy="29718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4417798" name="テキスト ボックス 26">
                          <a:extLst>
                            <a:ext uri="{FF2B5EF4-FFF2-40B4-BE49-F238E27FC236}">
                              <a16:creationId xmlns:a16="http://schemas.microsoft.com/office/drawing/2014/main" id="{A9951586-C79F-7406-1427-C911CC66394C}"/>
                            </a:ext>
                          </a:extLst>
                        </wps:cNvPr>
                        <wps:cNvSpPr txBox="1"/>
                        <wps:spPr>
                          <a:xfrm>
                            <a:off x="629210" y="1024927"/>
                            <a:ext cx="935990" cy="320040"/>
                          </a:xfrm>
                          <a:prstGeom prst="rect">
                            <a:avLst/>
                          </a:prstGeom>
                          <a:noFill/>
                        </wps:spPr>
                        <wps:txbx>
                          <w:txbxContent>
                            <w:p w14:paraId="5F5B0B89" w14:textId="77777777" w:rsidR="00143088" w:rsidRPr="00143088" w:rsidRDefault="00143088" w:rsidP="00143088">
                              <w:pPr>
                                <w:rPr>
                                  <w:rFonts w:ascii="Meiryo UI" w:eastAsia="Meiryo UI" w:hAnsi="Meiryo UI" w:cstheme="minorBidi"/>
                                  <w:b/>
                                  <w:bCs/>
                                  <w:color w:val="000000" w:themeColor="text1"/>
                                  <w:kern w:val="24"/>
                                  <w:sz w:val="20"/>
                                  <w:szCs w:val="20"/>
                                </w:rPr>
                              </w:pPr>
                              <w:r w:rsidRPr="00143088">
                                <w:rPr>
                                  <w:rFonts w:ascii="Meiryo UI" w:eastAsia="Meiryo UI" w:hAnsi="Meiryo UI" w:cstheme="minorBidi" w:hint="eastAsia"/>
                                  <w:b/>
                                  <w:bCs/>
                                  <w:color w:val="000000" w:themeColor="text1"/>
                                  <w:kern w:val="24"/>
                                  <w:sz w:val="20"/>
                                  <w:szCs w:val="20"/>
                                </w:rPr>
                                <w:t>入力項目名2</w:t>
                              </w:r>
                            </w:p>
                          </w:txbxContent>
                        </wps:txbx>
                        <wps:bodyPr wrap="none" rtlCol="0">
                          <a:spAutoFit/>
                        </wps:bodyPr>
                      </wps:wsp>
                      <wps:wsp>
                        <wps:cNvPr id="1488155933" name="テキスト ボックス 28">
                          <a:extLst>
                            <a:ext uri="{FF2B5EF4-FFF2-40B4-BE49-F238E27FC236}">
                              <a16:creationId xmlns:a16="http://schemas.microsoft.com/office/drawing/2014/main" id="{C964D91C-0393-7BA7-9252-49A40F493ADD}"/>
                            </a:ext>
                          </a:extLst>
                        </wps:cNvPr>
                        <wps:cNvSpPr txBox="1"/>
                        <wps:spPr>
                          <a:xfrm>
                            <a:off x="629210" y="1598923"/>
                            <a:ext cx="437515" cy="320040"/>
                          </a:xfrm>
                          <a:prstGeom prst="rect">
                            <a:avLst/>
                          </a:prstGeom>
                          <a:noFill/>
                        </wps:spPr>
                        <wps:txbx>
                          <w:txbxContent>
                            <w:p w14:paraId="6256BF78" w14:textId="77777777" w:rsidR="00143088" w:rsidRPr="00143088" w:rsidRDefault="00143088" w:rsidP="00143088">
                              <w:pPr>
                                <w:rPr>
                                  <w:rFonts w:ascii="Meiryo UI" w:eastAsia="Meiryo UI" w:hAnsi="Meiryo UI" w:cstheme="minorBidi"/>
                                  <w:b/>
                                  <w:bCs/>
                                  <w:color w:val="000000" w:themeColor="text1"/>
                                  <w:kern w:val="24"/>
                                  <w:sz w:val="20"/>
                                  <w:szCs w:val="20"/>
                                </w:rPr>
                              </w:pPr>
                              <w:r w:rsidRPr="00143088">
                                <w:rPr>
                                  <w:rFonts w:ascii="Meiryo UI" w:eastAsia="Meiryo UI" w:hAnsi="Meiryo UI" w:cstheme="minorBidi" w:hint="eastAsia"/>
                                  <w:b/>
                                  <w:bCs/>
                                  <w:color w:val="000000" w:themeColor="text1"/>
                                  <w:kern w:val="24"/>
                                  <w:sz w:val="20"/>
                                  <w:szCs w:val="20"/>
                                </w:rPr>
                                <w:t>性別</w:t>
                              </w:r>
                            </w:p>
                          </w:txbxContent>
                        </wps:txbx>
                        <wps:bodyPr wrap="none" rtlCol="0">
                          <a:spAutoFit/>
                        </wps:bodyPr>
                      </wps:wsp>
                      <wps:wsp>
                        <wps:cNvPr id="1394102893" name="テキスト ボックス 29">
                          <a:extLst>
                            <a:ext uri="{FF2B5EF4-FFF2-40B4-BE49-F238E27FC236}">
                              <a16:creationId xmlns:a16="http://schemas.microsoft.com/office/drawing/2014/main" id="{54980BAC-CBAB-1F90-114A-A372A44B5816}"/>
                            </a:ext>
                          </a:extLst>
                        </wps:cNvPr>
                        <wps:cNvSpPr txBox="1"/>
                        <wps:spPr>
                          <a:xfrm>
                            <a:off x="667040" y="1827090"/>
                            <a:ext cx="1566545" cy="320040"/>
                          </a:xfrm>
                          <a:prstGeom prst="rect">
                            <a:avLst/>
                          </a:prstGeom>
                          <a:noFill/>
                        </wps:spPr>
                        <wps:txbx>
                          <w:txbxContent>
                            <w:p w14:paraId="51C46E72" w14:textId="77777777" w:rsidR="00143088" w:rsidRPr="00143088" w:rsidRDefault="00143088" w:rsidP="00143088">
                              <w:pPr>
                                <w:rPr>
                                  <w:rFonts w:ascii="Meiryo UI" w:eastAsia="Meiryo UI" w:hAnsi="Meiryo UI" w:cstheme="minorBidi"/>
                                  <w:color w:val="000000" w:themeColor="text1"/>
                                  <w:kern w:val="24"/>
                                  <w:sz w:val="20"/>
                                  <w:szCs w:val="20"/>
                                </w:rPr>
                              </w:pPr>
                              <w:r w:rsidRPr="00143088">
                                <w:rPr>
                                  <w:rFonts w:ascii="Meiryo UI" w:eastAsia="Meiryo UI" w:hAnsi="Meiryo UI" w:cstheme="minorBidi" w:hint="eastAsia"/>
                                  <w:color w:val="000000" w:themeColor="text1"/>
                                  <w:kern w:val="24"/>
                                  <w:sz w:val="20"/>
                                  <w:szCs w:val="20"/>
                                </w:rPr>
                                <w:t xml:space="preserve">〇男性　</w:t>
                              </w:r>
                              <w:r w:rsidRPr="00143088">
                                <w:rPr>
                                  <w:rFonts w:ascii="Meiryo UI" w:eastAsia="Meiryo UI" w:hAnsi="Meiryo UI" w:cstheme="minorBidi" w:hint="eastAsia"/>
                                  <w:color w:val="000000" w:themeColor="text1"/>
                                  <w:kern w:val="24"/>
                                  <w:sz w:val="20"/>
                                  <w:szCs w:val="20"/>
                                </w:rPr>
                                <w:t>〇女性　〇その他</w:t>
                              </w:r>
                            </w:p>
                          </w:txbxContent>
                        </wps:txbx>
                        <wps:bodyPr wrap="none" rtlCol="0">
                          <a:spAutoFit/>
                        </wps:bodyPr>
                      </wps:wsp>
                      <pic:pic xmlns:pic="http://schemas.openxmlformats.org/drawingml/2006/picture">
                        <pic:nvPicPr>
                          <pic:cNvPr id="606557657" name="図 606557657">
                            <a:extLst>
                              <a:ext uri="{FF2B5EF4-FFF2-40B4-BE49-F238E27FC236}">
                                <a16:creationId xmlns:a16="http://schemas.microsoft.com/office/drawing/2014/main" id="{35932D2D-61FC-EBA9-DE07-3D0A9F3C62DA}"/>
                              </a:ext>
                            </a:extLst>
                          </pic:cNvPr>
                          <pic:cNvPicPr>
                            <a:picLocks noChangeAspect="1"/>
                          </pic:cNvPicPr>
                        </pic:nvPicPr>
                        <pic:blipFill>
                          <a:blip r:embed="rId89"/>
                          <a:stretch>
                            <a:fillRect/>
                          </a:stretch>
                        </pic:blipFill>
                        <pic:spPr>
                          <a:xfrm>
                            <a:off x="266583" y="1110347"/>
                            <a:ext cx="233892" cy="247650"/>
                          </a:xfrm>
                          <a:prstGeom prst="rect">
                            <a:avLst/>
                          </a:prstGeom>
                        </pic:spPr>
                      </pic:pic>
                      <pic:pic xmlns:pic="http://schemas.openxmlformats.org/drawingml/2006/picture">
                        <pic:nvPicPr>
                          <pic:cNvPr id="1937965236" name="図 1937965236">
                            <a:extLst>
                              <a:ext uri="{FF2B5EF4-FFF2-40B4-BE49-F238E27FC236}">
                                <a16:creationId xmlns:a16="http://schemas.microsoft.com/office/drawing/2014/main" id="{A067BB58-BCED-361E-D9E9-A3D793703281}"/>
                              </a:ext>
                            </a:extLst>
                          </pic:cNvPr>
                          <pic:cNvPicPr>
                            <a:picLocks noChangeAspect="1"/>
                          </pic:cNvPicPr>
                        </pic:nvPicPr>
                        <pic:blipFill>
                          <a:blip r:embed="rId90"/>
                          <a:srcRect l="15129" t="19091" r="-1"/>
                          <a:stretch/>
                        </pic:blipFill>
                        <pic:spPr>
                          <a:xfrm>
                            <a:off x="4316920" y="455958"/>
                            <a:ext cx="234303" cy="252000"/>
                          </a:xfrm>
                          <a:prstGeom prst="rect">
                            <a:avLst/>
                          </a:prstGeom>
                        </pic:spPr>
                      </pic:pic>
                      <wps:wsp>
                        <wps:cNvPr id="123993240" name="テキスト ボックス 62">
                          <a:extLst>
                            <a:ext uri="{FF2B5EF4-FFF2-40B4-BE49-F238E27FC236}">
                              <a16:creationId xmlns:a16="http://schemas.microsoft.com/office/drawing/2014/main" id="{B1FA9134-169D-CA3B-7CAC-CE752509FEA7}"/>
                            </a:ext>
                          </a:extLst>
                        </wps:cNvPr>
                        <wps:cNvSpPr txBox="1"/>
                        <wps:spPr>
                          <a:xfrm>
                            <a:off x="0" y="19"/>
                            <a:ext cx="2410460" cy="548640"/>
                          </a:xfrm>
                          <a:prstGeom prst="rect">
                            <a:avLst/>
                          </a:prstGeom>
                          <a:noFill/>
                        </wps:spPr>
                        <wps:txbx>
                          <w:txbxContent>
                            <w:p w14:paraId="018E5223" w14:textId="77777777" w:rsidR="00143088" w:rsidRPr="00143088" w:rsidRDefault="00143088" w:rsidP="00143088">
                              <w:pPr>
                                <w:rPr>
                                  <w:rFonts w:ascii="Meiryo UI" w:eastAsia="Meiryo UI" w:hAnsi="Meiryo UI" w:cstheme="minorBidi"/>
                                  <w:b/>
                                  <w:bCs/>
                                  <w:color w:val="000000" w:themeColor="text1"/>
                                  <w:kern w:val="24"/>
                                  <w:sz w:val="22"/>
                                  <w:szCs w:val="22"/>
                                </w:rPr>
                              </w:pPr>
                              <w:r w:rsidRPr="00143088">
                                <w:rPr>
                                  <w:rFonts w:ascii="Meiryo UI" w:eastAsia="Meiryo UI" w:hAnsi="Meiryo UI" w:cstheme="minorBidi" w:hint="eastAsia"/>
                                  <w:b/>
                                  <w:bCs/>
                                  <w:color w:val="000000" w:themeColor="text1"/>
                                  <w:kern w:val="24"/>
                                  <w:sz w:val="22"/>
                                  <w:szCs w:val="22"/>
                                </w:rPr>
                                <w:t>パターン1</w:t>
                              </w:r>
                              <w:r w:rsidRPr="00143088">
                                <w:rPr>
                                  <w:rFonts w:ascii="Meiryo UI" w:eastAsia="Meiryo UI" w:hAnsi="Meiryo UI" w:cstheme="minorBidi" w:hint="eastAsia"/>
                                  <w:b/>
                                  <w:bCs/>
                                  <w:color w:val="000000" w:themeColor="text1"/>
                                  <w:kern w:val="24"/>
                                  <w:sz w:val="22"/>
                                  <w:szCs w:val="22"/>
                                </w:rPr>
                                <w:t>…操作になれたユーザー向け</w:t>
                              </w:r>
                            </w:p>
                          </w:txbxContent>
                        </wps:txbx>
                        <wps:bodyPr wrap="none" rtlCol="0">
                          <a:spAutoFit/>
                        </wps:bodyPr>
                      </wps:wsp>
                      <wpg:wgp>
                        <wpg:cNvPr id="574685735" name="グループ化 574685735">
                          <a:extLst>
                            <a:ext uri="{FF2B5EF4-FFF2-40B4-BE49-F238E27FC236}">
                              <a16:creationId xmlns:a16="http://schemas.microsoft.com/office/drawing/2014/main" id="{B956C804-EA14-A915-FED5-1D44908E2F99}"/>
                            </a:ext>
                          </a:extLst>
                        </wpg:cNvPr>
                        <wpg:cNvGrpSpPr/>
                        <wpg:grpSpPr>
                          <a:xfrm>
                            <a:off x="241402" y="491297"/>
                            <a:ext cx="288000" cy="1626516"/>
                            <a:chOff x="61402" y="438869"/>
                            <a:chExt cx="288000" cy="1626516"/>
                          </a:xfrm>
                        </wpg:grpSpPr>
                        <pic:pic xmlns:pic="http://schemas.openxmlformats.org/drawingml/2006/picture">
                          <pic:nvPicPr>
                            <pic:cNvPr id="1852843850" name="図 1852843850">
                              <a:extLst>
                                <a:ext uri="{FF2B5EF4-FFF2-40B4-BE49-F238E27FC236}">
                                  <a16:creationId xmlns:a16="http://schemas.microsoft.com/office/drawing/2014/main" id="{19423D38-8B55-B6CA-EE3D-A1C7274D809B}"/>
                                </a:ext>
                              </a:extLst>
                            </pic:cNvPr>
                            <pic:cNvPicPr>
                              <a:picLocks noChangeAspect="1"/>
                            </pic:cNvPicPr>
                          </pic:nvPicPr>
                          <pic:blipFill>
                            <a:blip r:embed="rId91"/>
                            <a:stretch>
                              <a:fillRect/>
                            </a:stretch>
                          </pic:blipFill>
                          <pic:spPr>
                            <a:xfrm>
                              <a:off x="68380" y="438869"/>
                              <a:ext cx="252000" cy="240279"/>
                            </a:xfrm>
                            <a:prstGeom prst="rect">
                              <a:avLst/>
                            </a:prstGeom>
                            <a:ln>
                              <a:solidFill>
                                <a:schemeClr val="tx1"/>
                              </a:solidFill>
                            </a:ln>
                          </pic:spPr>
                        </pic:pic>
                        <pic:pic xmlns:pic="http://schemas.openxmlformats.org/drawingml/2006/picture">
                          <pic:nvPicPr>
                            <pic:cNvPr id="710473378" name="図 710473378">
                              <a:extLst>
                                <a:ext uri="{FF2B5EF4-FFF2-40B4-BE49-F238E27FC236}">
                                  <a16:creationId xmlns:a16="http://schemas.microsoft.com/office/drawing/2014/main" id="{B91CD896-F429-14B6-659E-8126E324BC32}"/>
                                </a:ext>
                              </a:extLst>
                            </pic:cNvPr>
                            <pic:cNvPicPr>
                              <a:picLocks noChangeAspect="1"/>
                            </pic:cNvPicPr>
                          </pic:nvPicPr>
                          <pic:blipFill>
                            <a:blip r:embed="rId92"/>
                            <a:stretch>
                              <a:fillRect/>
                            </a:stretch>
                          </pic:blipFill>
                          <pic:spPr>
                            <a:xfrm>
                              <a:off x="61402" y="1575086"/>
                              <a:ext cx="288000" cy="249600"/>
                            </a:xfrm>
                            <a:prstGeom prst="rect">
                              <a:avLst/>
                            </a:prstGeom>
                            <a:ln>
                              <a:solidFill>
                                <a:schemeClr val="tx1"/>
                              </a:solidFill>
                            </a:ln>
                          </pic:spPr>
                        </pic:pic>
                        <pic:pic xmlns:pic="http://schemas.openxmlformats.org/drawingml/2006/picture">
                          <pic:nvPicPr>
                            <pic:cNvPr id="1968396775" name="図 1968396775">
                              <a:extLst>
                                <a:ext uri="{FF2B5EF4-FFF2-40B4-BE49-F238E27FC236}">
                                  <a16:creationId xmlns:a16="http://schemas.microsoft.com/office/drawing/2014/main" id="{BD9921A1-0762-0343-45B5-34AF7B70C513}"/>
                                </a:ext>
                              </a:extLst>
                            </pic:cNvPr>
                            <pic:cNvPicPr>
                              <a:picLocks noChangeAspect="1"/>
                            </pic:cNvPicPr>
                          </pic:nvPicPr>
                          <pic:blipFill>
                            <a:blip r:embed="rId92"/>
                            <a:stretch>
                              <a:fillRect/>
                            </a:stretch>
                          </pic:blipFill>
                          <pic:spPr>
                            <a:xfrm flipV="1">
                              <a:off x="61402" y="695486"/>
                              <a:ext cx="288000" cy="249600"/>
                            </a:xfrm>
                            <a:prstGeom prst="rect">
                              <a:avLst/>
                            </a:prstGeom>
                            <a:ln>
                              <a:solidFill>
                                <a:schemeClr val="tx1"/>
                              </a:solidFill>
                            </a:ln>
                          </pic:spPr>
                        </pic:pic>
                        <pic:pic xmlns:pic="http://schemas.openxmlformats.org/drawingml/2006/picture">
                          <pic:nvPicPr>
                            <pic:cNvPr id="1623722535" name="図 1623722535">
                              <a:extLst>
                                <a:ext uri="{FF2B5EF4-FFF2-40B4-BE49-F238E27FC236}">
                                  <a16:creationId xmlns:a16="http://schemas.microsoft.com/office/drawing/2014/main" id="{1BF3A476-DC53-84E4-1A1F-B2BFE3455DD6}"/>
                                </a:ext>
                              </a:extLst>
                            </pic:cNvPr>
                            <pic:cNvPicPr>
                              <a:picLocks noChangeAspect="1"/>
                            </pic:cNvPicPr>
                          </pic:nvPicPr>
                          <pic:blipFill>
                            <a:blip r:embed="rId91"/>
                            <a:stretch>
                              <a:fillRect/>
                            </a:stretch>
                          </pic:blipFill>
                          <pic:spPr>
                            <a:xfrm flipV="1">
                              <a:off x="85134" y="1825106"/>
                              <a:ext cx="252000" cy="240279"/>
                            </a:xfrm>
                            <a:prstGeom prst="rect">
                              <a:avLst/>
                            </a:prstGeom>
                            <a:ln>
                              <a:solidFill>
                                <a:schemeClr val="tx1"/>
                              </a:solidFill>
                            </a:ln>
                          </pic:spPr>
                        </pic:pic>
                      </wpg:wgp>
                    </wpc:wpc>
                  </a:graphicData>
                </a:graphic>
              </wp:inline>
            </w:drawing>
          </mc:Choice>
          <mc:Fallback>
            <w:pict>
              <v:group w14:anchorId="740899B0" id="キャンバス 43" o:spid="_x0000_s1128" editas="canvas" style="width:477.2pt;height:176.8pt;mso-position-horizontal-relative:char;mso-position-vertical-relative:line" coordsize="60604,22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">
                <v:shape id="_x0000_s1129" type="#_x0000_t75" style="position:absolute;width:60604;height:22447;visibility:visible;mso-wrap-style:square" filled="t">
                  <v:fill o:detectmouseclick="t"/>
                  <v:path o:connecttype="none"/>
                </v:shape>
                <v:roundrect id="四角形: 角を丸くする 883473678" o:spid="_x0000_s1130" style="position:absolute;left:1800;top:3996;width:44420;height:18098;visibility:visible;mso-wrap-style:square;v-text-anchor:middle" arcsize="37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" filled="f" strokecolor="gray [1629]" strokeweight="1.5pt">
                  <v:stroke joinstyle="miter"/>
                </v:roundrect>
                <v:roundrect id="四角形: 角を丸くする 676805882" o:spid="_x0000_s1131" style="position:absolute;left:6520;top:6901;width:31928;height:29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" filled="f" strokecolor="gray [1629]" strokeweight="1.5pt">
                  <v:stroke joinstyle="miter"/>
                </v:roundrect>
                <v:shape id="テキスト ボックス 24" o:spid="_x0000_s1132" type="#_x0000_t202" style="position:absolute;left:6520;top:4436;width:9360;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" filled="f" stroked="f">
                  <v:textbox style="mso-fit-shape-to-text:t">
                    <w:txbxContent>
                      <w:p w14:paraId="0CDDE802" w14:textId="77777777" w:rsidR="00143088" w:rsidRPr="00143088" w:rsidRDefault="00143088" w:rsidP="00143088">
                        <w:pPr>
                          <w:rPr>
                            <w:rFonts w:ascii="Meiryo UI" w:eastAsia="Meiryo UI" w:hAnsi="Meiryo UI" w:cstheme="minorBidi"/>
                            <w:b/>
                            <w:bCs/>
                            <w:color w:val="000000" w:themeColor="text1"/>
                            <w:kern w:val="24"/>
                            <w:sz w:val="20"/>
                            <w:szCs w:val="20"/>
                          </w:rPr>
                        </w:pPr>
                        <w:r w:rsidRPr="00143088">
                          <w:rPr>
                            <w:rFonts w:ascii="Meiryo UI" w:eastAsia="Meiryo UI" w:hAnsi="Meiryo UI" w:cstheme="minorBidi" w:hint="eastAsia"/>
                            <w:b/>
                            <w:bCs/>
                            <w:color w:val="000000" w:themeColor="text1"/>
                            <w:kern w:val="24"/>
                            <w:sz w:val="20"/>
                            <w:szCs w:val="20"/>
                          </w:rPr>
                          <w:t>入力項目名1</w:t>
                        </w:r>
                      </w:p>
                    </w:txbxContent>
                  </v:textbox>
                </v:shape>
                <v:roundrect id="四角形: 角を丸くする 2071380532" o:spid="_x0000_s1133" style="position:absolute;left:6292;top:12716;width:31927;height:29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" filled="f" strokecolor="gray [1629]" strokeweight="1.5pt">
                  <v:stroke joinstyle="miter"/>
                </v:roundrect>
                <v:shape id="テキスト ボックス 26" o:spid="_x0000_s1134" type="#_x0000_t202" style="position:absolute;left:6292;top:10249;width:9360;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" filled="f" stroked="f">
                  <v:textbox style="mso-fit-shape-to-text:t">
                    <w:txbxContent>
                      <w:p w14:paraId="5F5B0B89" w14:textId="77777777" w:rsidR="00143088" w:rsidRPr="00143088" w:rsidRDefault="00143088" w:rsidP="00143088">
                        <w:pPr>
                          <w:rPr>
                            <w:rFonts w:ascii="Meiryo UI" w:eastAsia="Meiryo UI" w:hAnsi="Meiryo UI" w:cstheme="minorBidi"/>
                            <w:b/>
                            <w:bCs/>
                            <w:color w:val="000000" w:themeColor="text1"/>
                            <w:kern w:val="24"/>
                            <w:sz w:val="20"/>
                            <w:szCs w:val="20"/>
                          </w:rPr>
                        </w:pPr>
                        <w:r w:rsidRPr="00143088">
                          <w:rPr>
                            <w:rFonts w:ascii="Meiryo UI" w:eastAsia="Meiryo UI" w:hAnsi="Meiryo UI" w:cstheme="minorBidi" w:hint="eastAsia"/>
                            <w:b/>
                            <w:bCs/>
                            <w:color w:val="000000" w:themeColor="text1"/>
                            <w:kern w:val="24"/>
                            <w:sz w:val="20"/>
                            <w:szCs w:val="20"/>
                          </w:rPr>
                          <w:t>入力項目名2</w:t>
                        </w:r>
                      </w:p>
                    </w:txbxContent>
                  </v:textbox>
                </v:shape>
                <v:shape id="テキスト ボックス 28" o:spid="_x0000_s1135" type="#_x0000_t202" style="position:absolute;left:6292;top:15989;width:437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" filled="f" stroked="f">
                  <v:textbox style="mso-fit-shape-to-text:t">
                    <w:txbxContent>
                      <w:p w14:paraId="6256BF78" w14:textId="77777777" w:rsidR="00143088" w:rsidRPr="00143088" w:rsidRDefault="00143088" w:rsidP="00143088">
                        <w:pPr>
                          <w:rPr>
                            <w:rFonts w:ascii="Meiryo UI" w:eastAsia="Meiryo UI" w:hAnsi="Meiryo UI" w:cstheme="minorBidi"/>
                            <w:b/>
                            <w:bCs/>
                            <w:color w:val="000000" w:themeColor="text1"/>
                            <w:kern w:val="24"/>
                            <w:sz w:val="20"/>
                            <w:szCs w:val="20"/>
                          </w:rPr>
                        </w:pPr>
                        <w:r w:rsidRPr="00143088">
                          <w:rPr>
                            <w:rFonts w:ascii="Meiryo UI" w:eastAsia="Meiryo UI" w:hAnsi="Meiryo UI" w:cstheme="minorBidi" w:hint="eastAsia"/>
                            <w:b/>
                            <w:bCs/>
                            <w:color w:val="000000" w:themeColor="text1"/>
                            <w:kern w:val="24"/>
                            <w:sz w:val="20"/>
                            <w:szCs w:val="20"/>
                          </w:rPr>
                          <w:t>性別</w:t>
                        </w:r>
                      </w:p>
                    </w:txbxContent>
                  </v:textbox>
                </v:shape>
                <v:shape id="テキスト ボックス 29" o:spid="_x0000_s1136" type="#_x0000_t202" style="position:absolute;left:6670;top:18270;width:15665;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" filled="f" stroked="f">
                  <v:textbox style="mso-fit-shape-to-text:t">
                    <w:txbxContent>
                      <w:p w14:paraId="51C46E72" w14:textId="77777777" w:rsidR="00143088" w:rsidRPr="00143088" w:rsidRDefault="00143088" w:rsidP="00143088">
                        <w:pPr>
                          <w:rPr>
                            <w:rFonts w:ascii="Meiryo UI" w:eastAsia="Meiryo UI" w:hAnsi="Meiryo UI" w:cstheme="minorBidi"/>
                            <w:color w:val="000000" w:themeColor="text1"/>
                            <w:kern w:val="24"/>
                            <w:sz w:val="20"/>
                            <w:szCs w:val="20"/>
                          </w:rPr>
                        </w:pPr>
                        <w:r w:rsidRPr="00143088">
                          <w:rPr>
                            <w:rFonts w:ascii="Meiryo UI" w:eastAsia="Meiryo UI" w:hAnsi="Meiryo UI" w:cstheme="minorBidi" w:hint="eastAsia"/>
                            <w:color w:val="000000" w:themeColor="text1"/>
                            <w:kern w:val="24"/>
                            <w:sz w:val="20"/>
                            <w:szCs w:val="20"/>
                          </w:rPr>
                          <w:t xml:space="preserve">〇男性　</w:t>
                        </w:r>
                        <w:r w:rsidRPr="00143088">
                          <w:rPr>
                            <w:rFonts w:ascii="Meiryo UI" w:eastAsia="Meiryo UI" w:hAnsi="Meiryo UI" w:cstheme="minorBidi" w:hint="eastAsia"/>
                            <w:color w:val="000000" w:themeColor="text1"/>
                            <w:kern w:val="24"/>
                            <w:sz w:val="20"/>
                            <w:szCs w:val="20"/>
                          </w:rPr>
                          <w:t>〇女性　〇その他</w:t>
                        </w:r>
                      </w:p>
                    </w:txbxContent>
                  </v:textbox>
                </v:shape>
                <v:shape id="図 606557657" o:spid="_x0000_s1137" type="#_x0000_t75" style="position:absolute;left:2665;top:11103;width:2339;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">
                  <v:imagedata r:id="rId93" o:title=""/>
                </v:shape>
                <v:shape id="図 1937965236" o:spid="_x0000_s1138" type="#_x0000_t75" style="position:absolute;left:43169;top:4559;width:2343;height:2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">
                  <v:imagedata r:id="rId94" o:title="" croptop="12511f" cropleft="9915f" cropright="-1f"/>
                </v:shape>
                <v:shape id="テキスト ボックス 62" o:spid="_x0000_s1139" type="#_x0000_t202" style="position:absolute;width:24104;height:5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" filled="f" stroked="f">
                  <v:textbox style="mso-fit-shape-to-text:t">
                    <w:txbxContent>
                      <w:p w14:paraId="018E5223" w14:textId="77777777" w:rsidR="00143088" w:rsidRPr="00143088" w:rsidRDefault="00143088" w:rsidP="00143088">
                        <w:pPr>
                          <w:rPr>
                            <w:rFonts w:ascii="Meiryo UI" w:eastAsia="Meiryo UI" w:hAnsi="Meiryo UI" w:cstheme="minorBidi"/>
                            <w:b/>
                            <w:bCs/>
                            <w:color w:val="000000" w:themeColor="text1"/>
                            <w:kern w:val="24"/>
                            <w:sz w:val="22"/>
                            <w:szCs w:val="22"/>
                          </w:rPr>
                        </w:pPr>
                        <w:r w:rsidRPr="00143088">
                          <w:rPr>
                            <w:rFonts w:ascii="Meiryo UI" w:eastAsia="Meiryo UI" w:hAnsi="Meiryo UI" w:cstheme="minorBidi" w:hint="eastAsia"/>
                            <w:b/>
                            <w:bCs/>
                            <w:color w:val="000000" w:themeColor="text1"/>
                            <w:kern w:val="24"/>
                            <w:sz w:val="22"/>
                            <w:szCs w:val="22"/>
                          </w:rPr>
                          <w:t>パターン1</w:t>
                        </w:r>
                        <w:r w:rsidRPr="00143088">
                          <w:rPr>
                            <w:rFonts w:ascii="Meiryo UI" w:eastAsia="Meiryo UI" w:hAnsi="Meiryo UI" w:cstheme="minorBidi" w:hint="eastAsia"/>
                            <w:b/>
                            <w:bCs/>
                            <w:color w:val="000000" w:themeColor="text1"/>
                            <w:kern w:val="24"/>
                            <w:sz w:val="22"/>
                            <w:szCs w:val="22"/>
                          </w:rPr>
                          <w:t>…操作になれたユーザー向け</w:t>
                        </w:r>
                      </w:p>
                    </w:txbxContent>
                  </v:textbox>
                </v:shape>
                <v:group id="グループ化 574685735" o:spid="_x0000_s1140" style="position:absolute;left:2414;top:4912;width:2880;height:16266" coordorigin="614,4388" coordsize="2880,1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">
                  <v:shape id="図 1852843850" o:spid="_x0000_s1141" type="#_x0000_t75" style="position:absolute;left:683;top:4388;width:2520;height: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" stroked="t" strokecolor="black [3213]">
                    <v:imagedata r:id="rId95" o:title=""/>
                    <v:path arrowok="t"/>
                  </v:shape>
                  <v:shape id="図 710473378" o:spid="_x0000_s1142" type="#_x0000_t75" style="position:absolute;left:614;top:15750;width:2880;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" stroked="t" strokecolor="black [3213]">
                    <v:imagedata r:id="rId96" o:title=""/>
                    <v:path arrowok="t"/>
                  </v:shape>
                  <v:shape id="図 1968396775" o:spid="_x0000_s1143" type="#_x0000_t75" style="position:absolute;left:614;top:6954;width:2880;height:249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" stroked="t" strokecolor="black [3213]">
                    <v:imagedata r:id="rId96" o:title=""/>
                    <v:path arrowok="t"/>
                  </v:shape>
                  <v:shape id="図 1623722535" o:spid="_x0000_s1144" type="#_x0000_t75" style="position:absolute;left:851;top:18251;width:2520;height:240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" stroked="t" strokecolor="black [3213]">
                    <v:imagedata r:id="rId95" o:title=""/>
                    <v:path arrowok="t"/>
                  </v:shape>
                </v:group>
                <w10:anchorlock/>
              </v:group>
            </w:pict>
          </mc:Fallback>
        </mc:AlternateContent>
      </w:r>
    </w:p>
    <w:p w14:paraId="7D5D6CD8" w14:textId="09DD3A09" w:rsidR="005D263D" w:rsidRDefault="00E66021" w:rsidP="005D263D">
      <w:pPr>
        <w:pStyle w:val="a0"/>
        <w:ind w:firstLineChars="0"/>
      </w:pPr>
      <w:r>
        <w:rPr>
          <w:rFonts w:hint="eastAsia"/>
          <w:noProof/>
        </w:rPr>
        <mc:AlternateContent>
          <mc:Choice Requires="wpc">
            <w:drawing>
              <wp:inline distT="0" distB="0" distL="0" distR="0" wp14:anchorId="07081BFA" wp14:editId="588D14E7">
                <wp:extent cx="5816215" cy="3348990"/>
                <wp:effectExtent l="0" t="0" r="0" b="3810"/>
                <wp:docPr id="887154354" name="キャンバス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27747808" name="四角形: 角を丸くする 327747808">
                          <a:extLst>
                            <a:ext uri="{FF2B5EF4-FFF2-40B4-BE49-F238E27FC236}">
                              <a16:creationId xmlns:a16="http://schemas.microsoft.com/office/drawing/2014/main" id="{1C26D8AF-1AF9-CE9F-1A90-D5DE2D2537F1}"/>
                            </a:ext>
                          </a:extLst>
                        </wps:cNvPr>
                        <wps:cNvSpPr/>
                        <wps:spPr>
                          <a:xfrm>
                            <a:off x="247038" y="488986"/>
                            <a:ext cx="4199792" cy="2206769"/>
                          </a:xfrm>
                          <a:prstGeom prst="roundRect">
                            <a:avLst>
                              <a:gd name="adj" fmla="val 5720"/>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4554498" name="四角形: 角を丸くする 1744554498">
                          <a:extLst>
                            <a:ext uri="{FF2B5EF4-FFF2-40B4-BE49-F238E27FC236}">
                              <a16:creationId xmlns:a16="http://schemas.microsoft.com/office/drawing/2014/main" id="{440B6281-C0A2-4D52-0AED-CC45CA9B5939}"/>
                            </a:ext>
                          </a:extLst>
                        </wps:cNvPr>
                        <wps:cNvSpPr/>
                        <wps:spPr>
                          <a:xfrm>
                            <a:off x="476810" y="779453"/>
                            <a:ext cx="3192780" cy="29718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9869014" name="テキスト ボックス 47">
                          <a:extLst>
                            <a:ext uri="{FF2B5EF4-FFF2-40B4-BE49-F238E27FC236}">
                              <a16:creationId xmlns:a16="http://schemas.microsoft.com/office/drawing/2014/main" id="{004E4DF2-CFA9-D414-C864-E69860BA534B}"/>
                            </a:ext>
                          </a:extLst>
                        </wps:cNvPr>
                        <wps:cNvSpPr txBox="1"/>
                        <wps:spPr>
                          <a:xfrm>
                            <a:off x="476806" y="533232"/>
                            <a:ext cx="935990" cy="320040"/>
                          </a:xfrm>
                          <a:prstGeom prst="rect">
                            <a:avLst/>
                          </a:prstGeom>
                          <a:noFill/>
                        </wps:spPr>
                        <wps:txbx>
                          <w:txbxContent>
                            <w:p w14:paraId="3001CD6A" w14:textId="77777777"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入力項目名1</w:t>
                              </w:r>
                            </w:p>
                          </w:txbxContent>
                        </wps:txbx>
                        <wps:bodyPr wrap="none" rtlCol="0">
                          <a:spAutoFit/>
                        </wps:bodyPr>
                      </wps:wsp>
                      <wps:wsp>
                        <wps:cNvPr id="914660772" name="四角形: 角を丸くする 914660772">
                          <a:extLst>
                            <a:ext uri="{FF2B5EF4-FFF2-40B4-BE49-F238E27FC236}">
                              <a16:creationId xmlns:a16="http://schemas.microsoft.com/office/drawing/2014/main" id="{9345C57D-8720-2BD7-914C-DAB4260B6C06}"/>
                            </a:ext>
                          </a:extLst>
                        </wps:cNvPr>
                        <wps:cNvSpPr/>
                        <wps:spPr>
                          <a:xfrm>
                            <a:off x="453950" y="1360954"/>
                            <a:ext cx="3192780" cy="297180"/>
                          </a:xfrm>
                          <a:prstGeom prst="roundRect">
                            <a:avLst/>
                          </a:prstGeom>
                          <a:noFill/>
                          <a:ln w="19050">
                            <a:solidFill>
                              <a:schemeClr val="tx1">
                                <a:lumMod val="50000"/>
                                <a:lumOff val="50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9168225" name="テキスト ボックス 49">
                          <a:extLst>
                            <a:ext uri="{FF2B5EF4-FFF2-40B4-BE49-F238E27FC236}">
                              <a16:creationId xmlns:a16="http://schemas.microsoft.com/office/drawing/2014/main" id="{8EF737C5-B870-FB98-283F-97FB9850F1DB}"/>
                            </a:ext>
                          </a:extLst>
                        </wps:cNvPr>
                        <wps:cNvSpPr txBox="1"/>
                        <wps:spPr>
                          <a:xfrm>
                            <a:off x="453947" y="1114733"/>
                            <a:ext cx="935990" cy="320040"/>
                          </a:xfrm>
                          <a:prstGeom prst="rect">
                            <a:avLst/>
                          </a:prstGeom>
                          <a:noFill/>
                        </wps:spPr>
                        <wps:txbx>
                          <w:txbxContent>
                            <w:p w14:paraId="240AB062" w14:textId="77777777"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入力項目名2</w:t>
                              </w:r>
                            </w:p>
                          </w:txbxContent>
                        </wps:txbx>
                        <wps:bodyPr wrap="none" rtlCol="0">
                          <a:spAutoFit/>
                        </wps:bodyPr>
                      </wps:wsp>
                      <wps:wsp>
                        <wps:cNvPr id="2063008203" name="テキスト ボックス 50">
                          <a:extLst>
                            <a:ext uri="{FF2B5EF4-FFF2-40B4-BE49-F238E27FC236}">
                              <a16:creationId xmlns:a16="http://schemas.microsoft.com/office/drawing/2014/main" id="{E2F304EC-C355-7727-ED22-FF1F022A2495}"/>
                            </a:ext>
                          </a:extLst>
                        </wps:cNvPr>
                        <wps:cNvSpPr txBox="1"/>
                        <wps:spPr>
                          <a:xfrm>
                            <a:off x="453947" y="1688614"/>
                            <a:ext cx="437515" cy="320040"/>
                          </a:xfrm>
                          <a:prstGeom prst="rect">
                            <a:avLst/>
                          </a:prstGeom>
                          <a:noFill/>
                        </wps:spPr>
                        <wps:txbx>
                          <w:txbxContent>
                            <w:p w14:paraId="267D28A9" w14:textId="77777777"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性別</w:t>
                              </w:r>
                            </w:p>
                          </w:txbxContent>
                        </wps:txbx>
                        <wps:bodyPr wrap="none" rtlCol="0">
                          <a:spAutoFit/>
                        </wps:bodyPr>
                      </wps:wsp>
                      <wps:wsp>
                        <wps:cNvPr id="1562124277" name="テキスト ボックス 51">
                          <a:extLst>
                            <a:ext uri="{FF2B5EF4-FFF2-40B4-BE49-F238E27FC236}">
                              <a16:creationId xmlns:a16="http://schemas.microsoft.com/office/drawing/2014/main" id="{B20A6C26-C0B8-F162-D302-A11FDFE7DFD6}"/>
                            </a:ext>
                          </a:extLst>
                        </wps:cNvPr>
                        <wps:cNvSpPr txBox="1"/>
                        <wps:spPr>
                          <a:xfrm>
                            <a:off x="491776" y="1917214"/>
                            <a:ext cx="1566545" cy="320040"/>
                          </a:xfrm>
                          <a:prstGeom prst="rect">
                            <a:avLst/>
                          </a:prstGeom>
                          <a:noFill/>
                        </wps:spPr>
                        <wps:txbx>
                          <w:txbxContent>
                            <w:p w14:paraId="5C16514F" w14:textId="77777777" w:rsidR="00E66021" w:rsidRPr="00E66021" w:rsidRDefault="00E66021" w:rsidP="00E66021">
                              <w:pP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 xml:space="preserve">〇男性　</w:t>
                              </w:r>
                              <w:r w:rsidRPr="00E66021">
                                <w:rPr>
                                  <w:rFonts w:ascii="Meiryo UI" w:eastAsia="Meiryo UI" w:hAnsi="Meiryo UI" w:cstheme="minorBidi" w:hint="eastAsia"/>
                                  <w:color w:val="000000" w:themeColor="text1"/>
                                  <w:kern w:val="24"/>
                                  <w:sz w:val="20"/>
                                  <w:szCs w:val="20"/>
                                </w:rPr>
                                <w:t>〇女性　〇その他</w:t>
                              </w:r>
                            </w:p>
                          </w:txbxContent>
                        </wps:txbx>
                        <wps:bodyPr wrap="none" rtlCol="0">
                          <a:spAutoFit/>
                        </wps:bodyPr>
                      </wps:wsp>
                      <wps:wsp>
                        <wps:cNvPr id="836443730" name="テキスト ボックス 63">
                          <a:extLst>
                            <a:ext uri="{FF2B5EF4-FFF2-40B4-BE49-F238E27FC236}">
                              <a16:creationId xmlns:a16="http://schemas.microsoft.com/office/drawing/2014/main" id="{47A4B7D0-D590-AAD4-09CA-06FD774934AC}"/>
                            </a:ext>
                          </a:extLst>
                        </wps:cNvPr>
                        <wps:cNvSpPr txBox="1"/>
                        <wps:spPr>
                          <a:xfrm>
                            <a:off x="63041" y="168946"/>
                            <a:ext cx="4636770" cy="320040"/>
                          </a:xfrm>
                          <a:prstGeom prst="rect">
                            <a:avLst/>
                          </a:prstGeom>
                          <a:noFill/>
                        </wps:spPr>
                        <wps:txbx>
                          <w:txbxContent>
                            <w:p w14:paraId="3DDD48E8" w14:textId="6A8094A8"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パターン2</w:t>
                              </w:r>
                              <w:r w:rsidRPr="00E66021">
                                <w:rPr>
                                  <w:rFonts w:ascii="Meiryo UI" w:eastAsia="Meiryo UI" w:hAnsi="Meiryo UI" w:cstheme="minorBidi" w:hint="eastAsia"/>
                                  <w:b/>
                                  <w:bCs/>
                                  <w:color w:val="000000" w:themeColor="text1"/>
                                  <w:kern w:val="24"/>
                                  <w:sz w:val="20"/>
                                  <w:szCs w:val="20"/>
                                </w:rPr>
                                <w:t>…操作になれてないユーザーでもわかるように一部を文言としてボタンにする。</w:t>
                              </w:r>
                            </w:p>
                          </w:txbxContent>
                        </wps:txbx>
                        <wps:bodyPr wrap="none" rtlCol="0">
                          <a:spAutoFit/>
                        </wps:bodyPr>
                      </wps:wsp>
                      <wps:wsp>
                        <wps:cNvPr id="2131630090" name="四角形: 角を丸くする 2131630090">
                          <a:extLst>
                            <a:ext uri="{FF2B5EF4-FFF2-40B4-BE49-F238E27FC236}">
                              <a16:creationId xmlns:a16="http://schemas.microsoft.com/office/drawing/2014/main" id="{040F4C51-CD7A-E03C-F0CC-421BCA815A3A}"/>
                            </a:ext>
                          </a:extLst>
                        </wps:cNvPr>
                        <wps:cNvSpPr/>
                        <wps:spPr>
                          <a:xfrm>
                            <a:off x="538304" y="2310991"/>
                            <a:ext cx="706452" cy="288000"/>
                          </a:xfrm>
                          <a:prstGeom prst="roundRect">
                            <a:avLst/>
                          </a:prstGeom>
                          <a:ln/>
                        </wps:spPr>
                        <wps:style>
                          <a:lnRef idx="1">
                            <a:schemeClr val="accent6"/>
                          </a:lnRef>
                          <a:fillRef idx="2">
                            <a:schemeClr val="accent6"/>
                          </a:fillRef>
                          <a:effectRef idx="1">
                            <a:schemeClr val="accent6"/>
                          </a:effectRef>
                          <a:fontRef idx="minor">
                            <a:schemeClr val="dk1"/>
                          </a:fontRef>
                        </wps:style>
                        <wps:txbx>
                          <w:txbxContent>
                            <w:p w14:paraId="778B9CAA" w14:textId="77777777" w:rsidR="00E66021" w:rsidRPr="00E66021" w:rsidRDefault="00E66021" w:rsidP="00E66021">
                              <w:pPr>
                                <w:spacing w:line="240" w:lineRule="exact"/>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複製</w:t>
                              </w:r>
                            </w:p>
                          </w:txbxContent>
                        </wps:txbx>
                        <wps:bodyPr rtlCol="0" anchor="ctr"/>
                      </wps:wsp>
                      <wps:wsp>
                        <wps:cNvPr id="258404282" name="四角形: 角を丸くする 258404282">
                          <a:extLst>
                            <a:ext uri="{FF2B5EF4-FFF2-40B4-BE49-F238E27FC236}">
                              <a16:creationId xmlns:a16="http://schemas.microsoft.com/office/drawing/2014/main" id="{B1D9757A-3CE4-204A-DB06-7922976ADEF8}"/>
                            </a:ext>
                          </a:extLst>
                        </wps:cNvPr>
                        <wps:cNvSpPr/>
                        <wps:spPr>
                          <a:xfrm>
                            <a:off x="3487828" y="2321682"/>
                            <a:ext cx="838200" cy="28800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6ADF32EF" w14:textId="77777777" w:rsidR="00E66021" w:rsidRPr="00E66021" w:rsidRDefault="00E66021" w:rsidP="00E66021">
                              <w:pPr>
                                <w:spacing w:line="240" w:lineRule="exact"/>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削除</w:t>
                              </w:r>
                            </w:p>
                          </w:txbxContent>
                        </wps:txbx>
                        <wps:bodyPr rtlCol="0" anchor="ctr"/>
                      </wps:wsp>
                      <wpg:wgp>
                        <wpg:cNvPr id="1081536512" name="グループ化 1081536512">
                          <a:extLst>
                            <a:ext uri="{FF2B5EF4-FFF2-40B4-BE49-F238E27FC236}">
                              <a16:creationId xmlns:a16="http://schemas.microsoft.com/office/drawing/2014/main" id="{1AD554C2-EA71-4876-8F5C-D65D549C86AD}"/>
                            </a:ext>
                          </a:extLst>
                        </wpg:cNvPr>
                        <wpg:cNvGrpSpPr/>
                        <wpg:grpSpPr>
                          <a:xfrm>
                            <a:off x="1378576" y="2314303"/>
                            <a:ext cx="1122197" cy="249600"/>
                            <a:chOff x="1198576" y="2134303"/>
                            <a:chExt cx="1122197" cy="249600"/>
                          </a:xfrm>
                        </wpg:grpSpPr>
                        <pic:pic xmlns:pic="http://schemas.openxmlformats.org/drawingml/2006/picture">
                          <pic:nvPicPr>
                            <pic:cNvPr id="517973636" name="図 517973636">
                              <a:extLst>
                                <a:ext uri="{FF2B5EF4-FFF2-40B4-BE49-F238E27FC236}">
                                  <a16:creationId xmlns:a16="http://schemas.microsoft.com/office/drawing/2014/main" id="{F309277D-591E-9FB5-A147-B639EE7842EB}"/>
                                </a:ext>
                              </a:extLst>
                            </pic:cNvPr>
                            <pic:cNvPicPr>
                              <a:picLocks noChangeAspect="1"/>
                            </pic:cNvPicPr>
                          </pic:nvPicPr>
                          <pic:blipFill>
                            <a:blip r:embed="rId91"/>
                            <a:stretch>
                              <a:fillRect/>
                            </a:stretch>
                          </pic:blipFill>
                          <pic:spPr>
                            <a:xfrm>
                              <a:off x="1198576" y="2138964"/>
                              <a:ext cx="252000" cy="240279"/>
                            </a:xfrm>
                            <a:prstGeom prst="rect">
                              <a:avLst/>
                            </a:prstGeom>
                            <a:ln>
                              <a:solidFill>
                                <a:schemeClr val="tx1"/>
                              </a:solidFill>
                            </a:ln>
                          </pic:spPr>
                        </pic:pic>
                        <pic:pic xmlns:pic="http://schemas.openxmlformats.org/drawingml/2006/picture">
                          <pic:nvPicPr>
                            <pic:cNvPr id="1227906054" name="図 1227906054">
                              <a:extLst>
                                <a:ext uri="{FF2B5EF4-FFF2-40B4-BE49-F238E27FC236}">
                                  <a16:creationId xmlns:a16="http://schemas.microsoft.com/office/drawing/2014/main" id="{B19A9E49-2DCC-A992-6DA9-FC01AA42AE3B}"/>
                                </a:ext>
                              </a:extLst>
                            </pic:cNvPr>
                            <pic:cNvPicPr>
                              <a:picLocks noChangeAspect="1"/>
                            </pic:cNvPicPr>
                          </pic:nvPicPr>
                          <pic:blipFill>
                            <a:blip r:embed="rId92"/>
                            <a:stretch>
                              <a:fillRect/>
                            </a:stretch>
                          </pic:blipFill>
                          <pic:spPr>
                            <a:xfrm>
                              <a:off x="1776791" y="2134303"/>
                              <a:ext cx="288000" cy="249600"/>
                            </a:xfrm>
                            <a:prstGeom prst="rect">
                              <a:avLst/>
                            </a:prstGeom>
                            <a:ln>
                              <a:solidFill>
                                <a:schemeClr val="tx1"/>
                              </a:solidFill>
                            </a:ln>
                          </pic:spPr>
                        </pic:pic>
                        <pic:pic xmlns:pic="http://schemas.openxmlformats.org/drawingml/2006/picture">
                          <pic:nvPicPr>
                            <pic:cNvPr id="1365330819" name="図 1365330819">
                              <a:extLst>
                                <a:ext uri="{FF2B5EF4-FFF2-40B4-BE49-F238E27FC236}">
                                  <a16:creationId xmlns:a16="http://schemas.microsoft.com/office/drawing/2014/main" id="{85C90F06-1777-78D5-8B7B-EF42D682BC07}"/>
                                </a:ext>
                              </a:extLst>
                            </pic:cNvPr>
                            <pic:cNvPicPr>
                              <a:picLocks noChangeAspect="1"/>
                            </pic:cNvPicPr>
                          </pic:nvPicPr>
                          <pic:blipFill>
                            <a:blip r:embed="rId92"/>
                            <a:stretch>
                              <a:fillRect/>
                            </a:stretch>
                          </pic:blipFill>
                          <pic:spPr>
                            <a:xfrm flipV="1">
                              <a:off x="1470521" y="2134303"/>
                              <a:ext cx="288000" cy="249600"/>
                            </a:xfrm>
                            <a:prstGeom prst="rect">
                              <a:avLst/>
                            </a:prstGeom>
                            <a:ln>
                              <a:solidFill>
                                <a:schemeClr val="tx1"/>
                              </a:solidFill>
                            </a:ln>
                          </pic:spPr>
                        </pic:pic>
                        <pic:pic xmlns:pic="http://schemas.openxmlformats.org/drawingml/2006/picture">
                          <pic:nvPicPr>
                            <pic:cNvPr id="118267033" name="図 118267033">
                              <a:extLst>
                                <a:ext uri="{FF2B5EF4-FFF2-40B4-BE49-F238E27FC236}">
                                  <a16:creationId xmlns:a16="http://schemas.microsoft.com/office/drawing/2014/main" id="{BE08B343-B647-8A0A-8317-C604A16FF2EA}"/>
                                </a:ext>
                              </a:extLst>
                            </pic:cNvPr>
                            <pic:cNvPicPr>
                              <a:picLocks noChangeAspect="1"/>
                            </pic:cNvPicPr>
                          </pic:nvPicPr>
                          <pic:blipFill>
                            <a:blip r:embed="rId91"/>
                            <a:stretch>
                              <a:fillRect/>
                            </a:stretch>
                          </pic:blipFill>
                          <pic:spPr>
                            <a:xfrm flipV="1">
                              <a:off x="2068773" y="2138964"/>
                              <a:ext cx="252000" cy="240279"/>
                            </a:xfrm>
                            <a:prstGeom prst="rect">
                              <a:avLst/>
                            </a:prstGeom>
                            <a:ln>
                              <a:solidFill>
                                <a:schemeClr val="tx1"/>
                              </a:solidFill>
                            </a:ln>
                          </pic:spPr>
                        </pic:pic>
                      </wpg:wgp>
                      <wpg:wgp>
                        <wpg:cNvPr id="630999872" name="グループ化 630999872">
                          <a:extLst>
                            <a:ext uri="{FF2B5EF4-FFF2-40B4-BE49-F238E27FC236}">
                              <a16:creationId xmlns:a16="http://schemas.microsoft.com/office/drawing/2014/main" id="{DFAAA9EF-7C0C-0C64-F7BB-C9BF00903A18}"/>
                            </a:ext>
                          </a:extLst>
                        </wpg:cNvPr>
                        <wpg:cNvGrpSpPr/>
                        <wpg:grpSpPr>
                          <a:xfrm>
                            <a:off x="775423" y="2874784"/>
                            <a:ext cx="2327637" cy="324000"/>
                            <a:chOff x="0" y="0"/>
                            <a:chExt cx="2327637" cy="249109"/>
                          </a:xfrm>
                        </wpg:grpSpPr>
                        <wps:wsp>
                          <wps:cNvPr id="83323460" name="四角形: 角を丸くする 83323460">
                            <a:extLst>
                              <a:ext uri="{FF2B5EF4-FFF2-40B4-BE49-F238E27FC236}">
                                <a16:creationId xmlns:a16="http://schemas.microsoft.com/office/drawing/2014/main" id="{A9C37FAF-EE03-5226-6D2D-EDE8263469AE}"/>
                              </a:ext>
                            </a:extLst>
                          </wps:cNvPr>
                          <wps:cNvSpPr/>
                          <wps:spPr>
                            <a:xfrm>
                              <a:off x="581219" y="0"/>
                              <a:ext cx="576000" cy="246221"/>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14:paraId="2F35D62F"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1</w:t>
                                </w:r>
                                <w:r w:rsidRPr="00E66021">
                                  <w:rPr>
                                    <w:rFonts w:ascii="Meiryo UI" w:eastAsia="Meiryo UI" w:hAnsi="Meiryo UI" w:cstheme="minorBidi" w:hint="eastAsia"/>
                                    <w:color w:val="000000" w:themeColor="text1"/>
                                    <w:kern w:val="24"/>
                                    <w:sz w:val="20"/>
                                    <w:szCs w:val="20"/>
                                  </w:rPr>
                                  <w:t>つ上</w:t>
                                </w:r>
                              </w:p>
                            </w:txbxContent>
                          </wps:txbx>
                          <wps:bodyPr rtlCol="0" anchor="ctr"/>
                        </wps:wsp>
                        <wps:wsp>
                          <wps:cNvPr id="1493381023" name="四角形: 角を丸くする 1493381023">
                            <a:extLst>
                              <a:ext uri="{FF2B5EF4-FFF2-40B4-BE49-F238E27FC236}">
                                <a16:creationId xmlns:a16="http://schemas.microsoft.com/office/drawing/2014/main" id="{A5674D83-33D7-B3AB-BFF9-30DB3028D71F}"/>
                              </a:ext>
                            </a:extLst>
                          </wps:cNvPr>
                          <wps:cNvSpPr/>
                          <wps:spPr>
                            <a:xfrm>
                              <a:off x="1162438" y="0"/>
                              <a:ext cx="576000" cy="246221"/>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14:paraId="57B4F08D"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1</w:t>
                                </w:r>
                                <w:r w:rsidRPr="00E66021">
                                  <w:rPr>
                                    <w:rFonts w:ascii="Meiryo UI" w:eastAsia="Meiryo UI" w:hAnsi="Meiryo UI" w:cstheme="minorBidi" w:hint="eastAsia"/>
                                    <w:color w:val="000000" w:themeColor="text1"/>
                                    <w:kern w:val="24"/>
                                    <w:sz w:val="20"/>
                                    <w:szCs w:val="20"/>
                                  </w:rPr>
                                  <w:t>つ下</w:t>
                                </w:r>
                              </w:p>
                            </w:txbxContent>
                          </wps:txbx>
                          <wps:bodyPr rtlCol="0" anchor="ctr"/>
                        </wps:wsp>
                        <wps:wsp>
                          <wps:cNvPr id="1003870345" name="四角形: 角を丸くする 1003870345">
                            <a:extLst>
                              <a:ext uri="{FF2B5EF4-FFF2-40B4-BE49-F238E27FC236}">
                                <a16:creationId xmlns:a16="http://schemas.microsoft.com/office/drawing/2014/main" id="{65D56877-656D-F4D2-1F94-9A95E67AC617}"/>
                              </a:ext>
                            </a:extLst>
                          </wps:cNvPr>
                          <wps:cNvSpPr/>
                          <wps:spPr>
                            <a:xfrm>
                              <a:off x="0" y="2888"/>
                              <a:ext cx="576000" cy="246221"/>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14:paraId="637B8F3F"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最上部</w:t>
                                </w:r>
                              </w:p>
                            </w:txbxContent>
                          </wps:txbx>
                          <wps:bodyPr rtlCol="0" anchor="ctr"/>
                        </wps:wsp>
                        <wps:wsp>
                          <wps:cNvPr id="1646718059" name="四角形: 角を丸くする 1646718059">
                            <a:extLst>
                              <a:ext uri="{FF2B5EF4-FFF2-40B4-BE49-F238E27FC236}">
                                <a16:creationId xmlns:a16="http://schemas.microsoft.com/office/drawing/2014/main" id="{4372C8E9-9F3C-A711-84DA-1550779EB83F}"/>
                              </a:ext>
                            </a:extLst>
                          </wps:cNvPr>
                          <wps:cNvSpPr/>
                          <wps:spPr>
                            <a:xfrm>
                              <a:off x="1751637" y="0"/>
                              <a:ext cx="576000" cy="246221"/>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14:paraId="1E85CEDD"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最下部</w:t>
                                </w:r>
                              </w:p>
                            </w:txbxContent>
                          </wps:txbx>
                          <wps:bodyPr rtlCol="0" anchor="ctr"/>
                        </wps:wsp>
                      </wpg:wgp>
                      <wps:wsp>
                        <wps:cNvPr id="2031654139" name="テキスト ボックス 63"/>
                        <wps:cNvSpPr txBox="1"/>
                        <wps:spPr>
                          <a:xfrm>
                            <a:off x="3221664" y="2791873"/>
                            <a:ext cx="2424430" cy="548640"/>
                          </a:xfrm>
                          <a:prstGeom prst="rect">
                            <a:avLst/>
                          </a:prstGeom>
                          <a:noFill/>
                        </wps:spPr>
                        <wps:txbx>
                          <w:txbxContent>
                            <w:p w14:paraId="32DBB5F9" w14:textId="0F653411" w:rsidR="002046DC" w:rsidRPr="00E66021" w:rsidRDefault="002046DC" w:rsidP="00E66021">
                              <w:pPr>
                                <w:rPr>
                                  <w:rFonts w:ascii="Meiryo UI" w:eastAsia="Meiryo UI" w:hAnsi="Meiryo UI" w:cstheme="minorBidi"/>
                                  <w:b/>
                                  <w:bCs/>
                                  <w:color w:val="000000" w:themeColor="text1"/>
                                  <w:kern w:val="24"/>
                                  <w:sz w:val="20"/>
                                  <w:szCs w:val="20"/>
                                </w:rPr>
                              </w:pPr>
                              <w:r>
                                <w:rPr>
                                  <w:rFonts w:ascii="Meiryo UI" w:eastAsia="Meiryo UI" w:hAnsi="Meiryo UI" w:cstheme="minorBidi" w:hint="eastAsia"/>
                                  <w:b/>
                                  <w:bCs/>
                                  <w:color w:val="000000" w:themeColor="text1"/>
                                  <w:kern w:val="24"/>
                                  <w:sz w:val="20"/>
                                  <w:szCs w:val="20"/>
                                </w:rPr>
                                <w:t>移動するインターフェイスをボタンにして文言を出すケース</w:t>
                              </w:r>
                            </w:p>
                          </w:txbxContent>
                        </wps:txbx>
                        <wps:bodyPr wrap="square" rtlCol="0">
                          <a:spAutoFit/>
                        </wps:bodyPr>
                      </wps:wsp>
                    </wpc:wpc>
                  </a:graphicData>
                </a:graphic>
              </wp:inline>
            </w:drawing>
          </mc:Choice>
          <mc:Fallback>
            <w:pict>
              <v:group w14:anchorId="07081BFA" id="キャンバス 44" o:spid="_x0000_s1145" editas="canvas" style="width:457.95pt;height:263.7pt;mso-position-horizontal-relative:char;mso-position-vertical-relative:line" coordsize="58159,33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">
                <v:shape id="_x0000_s1146" type="#_x0000_t75" style="position:absolute;width:58159;height:33489;visibility:visible;mso-wrap-style:square" filled="t">
                  <v:fill o:detectmouseclick="t"/>
                  <v:path o:connecttype="none"/>
                </v:shape>
                <v:roundrect id="四角形: 角を丸くする 327747808" o:spid="_x0000_s1147" style="position:absolute;left:2470;top:4889;width:41998;height:22068;visibility:visible;mso-wrap-style:square;v-text-anchor:middle" arcsize="375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" filled="f" strokecolor="gray [1629]" strokeweight="1.5pt">
                  <v:stroke joinstyle="miter"/>
                </v:roundrect>
                <v:roundrect id="四角形: 角を丸くする 1744554498" o:spid="_x0000_s1148" style="position:absolute;left:4768;top:7794;width:31927;height:29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" filled="f" strokecolor="gray [1629]" strokeweight="1.5pt">
                  <v:stroke joinstyle="miter"/>
                </v:roundrect>
                <v:shape id="テキスト ボックス 47" o:spid="_x0000_s1149" type="#_x0000_t202" style="position:absolute;left:4768;top:5332;width:9359;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" filled="f" stroked="f">
                  <v:textbox style="mso-fit-shape-to-text:t">
                    <w:txbxContent>
                      <w:p w14:paraId="3001CD6A" w14:textId="77777777"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入力項目名1</w:t>
                        </w:r>
                      </w:p>
                    </w:txbxContent>
                  </v:textbox>
                </v:shape>
                <v:roundrect id="四角形: 角を丸くする 914660772" o:spid="_x0000_s1150" style="position:absolute;left:4539;top:13609;width:31928;height:29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" filled="f" strokecolor="gray [1629]" strokeweight="1.5pt">
                  <v:stroke joinstyle="miter"/>
                </v:roundrect>
                <v:shape id="テキスト ボックス 49" o:spid="_x0000_s1151" type="#_x0000_t202" style="position:absolute;left:4539;top:11147;width:9360;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" filled="f" stroked="f">
                  <v:textbox style="mso-fit-shape-to-text:t">
                    <w:txbxContent>
                      <w:p w14:paraId="240AB062" w14:textId="77777777"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入力項目名2</w:t>
                        </w:r>
                      </w:p>
                    </w:txbxContent>
                  </v:textbox>
                </v:shape>
                <v:shape id="テキスト ボックス 50" o:spid="_x0000_s1152" type="#_x0000_t202" style="position:absolute;left:4539;top:16886;width:4375;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" filled="f" stroked="f">
                  <v:textbox style="mso-fit-shape-to-text:t">
                    <w:txbxContent>
                      <w:p w14:paraId="267D28A9" w14:textId="77777777"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性別</w:t>
                        </w:r>
                      </w:p>
                    </w:txbxContent>
                  </v:textbox>
                </v:shape>
                <v:shape id="テキスト ボックス 51" o:spid="_x0000_s1153" type="#_x0000_t202" style="position:absolute;left:4917;top:19172;width:15666;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" filled="f" stroked="f">
                  <v:textbox style="mso-fit-shape-to-text:t">
                    <w:txbxContent>
                      <w:p w14:paraId="5C16514F" w14:textId="77777777" w:rsidR="00E66021" w:rsidRPr="00E66021" w:rsidRDefault="00E66021" w:rsidP="00E66021">
                        <w:pP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 xml:space="preserve">〇男性　</w:t>
                        </w:r>
                        <w:r w:rsidRPr="00E66021">
                          <w:rPr>
                            <w:rFonts w:ascii="Meiryo UI" w:eastAsia="Meiryo UI" w:hAnsi="Meiryo UI" w:cstheme="minorBidi" w:hint="eastAsia"/>
                            <w:color w:val="000000" w:themeColor="text1"/>
                            <w:kern w:val="24"/>
                            <w:sz w:val="20"/>
                            <w:szCs w:val="20"/>
                          </w:rPr>
                          <w:t>〇女性　〇その他</w:t>
                        </w:r>
                      </w:p>
                    </w:txbxContent>
                  </v:textbox>
                </v:shape>
                <v:shape id="テキスト ボックス 63" o:spid="_x0000_s1154" type="#_x0000_t202" style="position:absolute;left:630;top:1689;width:46368;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" filled="f" stroked="f">
                  <v:textbox style="mso-fit-shape-to-text:t">
                    <w:txbxContent>
                      <w:p w14:paraId="3DDD48E8" w14:textId="6A8094A8" w:rsidR="00E66021" w:rsidRPr="00E66021" w:rsidRDefault="00E66021" w:rsidP="00E66021">
                        <w:pPr>
                          <w:rPr>
                            <w:rFonts w:ascii="Meiryo UI" w:eastAsia="Meiryo UI" w:hAnsi="Meiryo UI" w:cstheme="minorBidi"/>
                            <w:b/>
                            <w:bCs/>
                            <w:color w:val="000000" w:themeColor="text1"/>
                            <w:kern w:val="24"/>
                            <w:sz w:val="20"/>
                            <w:szCs w:val="20"/>
                          </w:rPr>
                        </w:pPr>
                        <w:r w:rsidRPr="00E66021">
                          <w:rPr>
                            <w:rFonts w:ascii="Meiryo UI" w:eastAsia="Meiryo UI" w:hAnsi="Meiryo UI" w:cstheme="minorBidi" w:hint="eastAsia"/>
                            <w:b/>
                            <w:bCs/>
                            <w:color w:val="000000" w:themeColor="text1"/>
                            <w:kern w:val="24"/>
                            <w:sz w:val="20"/>
                            <w:szCs w:val="20"/>
                          </w:rPr>
                          <w:t>パターン2</w:t>
                        </w:r>
                        <w:r w:rsidRPr="00E66021">
                          <w:rPr>
                            <w:rFonts w:ascii="Meiryo UI" w:eastAsia="Meiryo UI" w:hAnsi="Meiryo UI" w:cstheme="minorBidi" w:hint="eastAsia"/>
                            <w:b/>
                            <w:bCs/>
                            <w:color w:val="000000" w:themeColor="text1"/>
                            <w:kern w:val="24"/>
                            <w:sz w:val="20"/>
                            <w:szCs w:val="20"/>
                          </w:rPr>
                          <w:t>…操作になれてないユーザーでもわかるように一部を文言としてボタンにする。</w:t>
                        </w:r>
                      </w:p>
                    </w:txbxContent>
                  </v:textbox>
                </v:shape>
                <v:roundrect id="四角形: 角を丸くする 2131630090" o:spid="_x0000_s1155" style="position:absolute;left:5383;top:23109;width:7064;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" fillcolor="#9ecb81 [2169]" strokecolor="#70ad47 [3209]" strokeweight=".5pt">
                  <v:fill color2="#8ac066 [2617]" rotate="t" colors="0 #b5d5a7;.5 #aace99;1 #9cca86" focus="100%" type="gradient">
                    <o:fill v:ext="view" type="gradientUnscaled"/>
                  </v:fill>
                  <v:stroke joinstyle="miter"/>
                  <v:textbox>
                    <w:txbxContent>
                      <w:p w14:paraId="778B9CAA" w14:textId="77777777" w:rsidR="00E66021" w:rsidRPr="00E66021" w:rsidRDefault="00E66021" w:rsidP="00E66021">
                        <w:pPr>
                          <w:spacing w:line="240" w:lineRule="exact"/>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複製</w:t>
                        </w:r>
                      </w:p>
                    </w:txbxContent>
                  </v:textbox>
                </v:roundrect>
                <v:roundrect id="四角形: 角を丸くする 258404282" o:spid="_x0000_s1156" style="position:absolute;left:34878;top:23216;width:8382;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" fillcolor="#f3a875 [2165]" strokecolor="#ed7d31 [3205]" strokeweight=".5pt">
                  <v:fill color2="#f09558 [2613]" rotate="t" colors="0 #f7bda4;.5 #f5b195;1 #f8a581" focus="100%" type="gradient">
                    <o:fill v:ext="view" type="gradientUnscaled"/>
                  </v:fill>
                  <v:stroke joinstyle="miter"/>
                  <v:textbox>
                    <w:txbxContent>
                      <w:p w14:paraId="6ADF32EF" w14:textId="77777777" w:rsidR="00E66021" w:rsidRPr="00E66021" w:rsidRDefault="00E66021" w:rsidP="00E66021">
                        <w:pPr>
                          <w:spacing w:line="240" w:lineRule="exact"/>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削除</w:t>
                        </w:r>
                      </w:p>
                    </w:txbxContent>
                  </v:textbox>
                </v:roundrect>
                <v:group id="グループ化 1081536512" o:spid="_x0000_s1157" style="position:absolute;left:13785;top:23143;width:11222;height:2496" coordorigin="11985,21343" coordsize="11221,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">
                  <v:shape id="図 517973636" o:spid="_x0000_s1158" type="#_x0000_t75" style="position:absolute;left:11985;top:21389;width:2520;height: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" stroked="t" strokecolor="black [3213]">
                    <v:imagedata r:id="rId95" o:title=""/>
                    <v:path arrowok="t"/>
                  </v:shape>
                  <v:shape id="図 1227906054" o:spid="_x0000_s1159" type="#_x0000_t75" style="position:absolute;left:17767;top:21343;width:2880;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" stroked="t" strokecolor="black [3213]">
                    <v:imagedata r:id="rId96" o:title=""/>
                    <v:path arrowok="t"/>
                  </v:shape>
                  <v:shape id="図 1365330819" o:spid="_x0000_s1160" type="#_x0000_t75" style="position:absolute;left:14705;top:21343;width:2880;height:249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" stroked="t" strokecolor="black [3213]">
                    <v:imagedata r:id="rId96" o:title=""/>
                    <v:path arrowok="t"/>
                  </v:shape>
                  <v:shape id="図 118267033" o:spid="_x0000_s1161" type="#_x0000_t75" style="position:absolute;left:20687;top:21389;width:2520;height:240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" stroked="t" strokecolor="black [3213]">
                    <v:imagedata r:id="rId95" o:title=""/>
                    <v:path arrowok="t"/>
                  </v:shape>
                </v:group>
                <v:group id="グループ化 630999872" o:spid="_x0000_s1162" style="position:absolute;left:7754;top:28747;width:23276;height:3240" coordsize="23276,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">
                  <v:roundrect id="四角形: 角を丸くする 83323460" o:spid="_x0000_s1163" style="position:absolute;left:5812;width:5760;height:24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" fillcolor="#c3c3c3 [2166]" strokecolor="#a5a5a5 [3206]" strokeweight=".5pt">
                    <v:fill color2="#b6b6b6 [2614]" rotate="t" colors="0 #d2d2d2;.5 #c8c8c8;1 silver" focus="100%" type="gradient">
                      <o:fill v:ext="view" type="gradientUnscaled"/>
                    </v:fill>
                    <v:stroke joinstyle="miter"/>
                    <v:textbox>
                      <w:txbxContent>
                        <w:p w14:paraId="2F35D62F"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1</w:t>
                          </w:r>
                          <w:r w:rsidRPr="00E66021">
                            <w:rPr>
                              <w:rFonts w:ascii="Meiryo UI" w:eastAsia="Meiryo UI" w:hAnsi="Meiryo UI" w:cstheme="minorBidi" w:hint="eastAsia"/>
                              <w:color w:val="000000" w:themeColor="text1"/>
                              <w:kern w:val="24"/>
                              <w:sz w:val="20"/>
                              <w:szCs w:val="20"/>
                            </w:rPr>
                            <w:t>つ上</w:t>
                          </w:r>
                        </w:p>
                      </w:txbxContent>
                    </v:textbox>
                  </v:roundrect>
                  <v:roundrect id="四角形: 角を丸くする 1493381023" o:spid="_x0000_s1164" style="position:absolute;left:11624;width:5760;height:24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" fillcolor="#c3c3c3 [2166]" strokecolor="#a5a5a5 [3206]" strokeweight=".5pt">
                    <v:fill color2="#b6b6b6 [2614]" rotate="t" colors="0 #d2d2d2;.5 #c8c8c8;1 silver" focus="100%" type="gradient">
                      <o:fill v:ext="view" type="gradientUnscaled"/>
                    </v:fill>
                    <v:stroke joinstyle="miter"/>
                    <v:textbox>
                      <w:txbxContent>
                        <w:p w14:paraId="57B4F08D"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1</w:t>
                          </w:r>
                          <w:r w:rsidRPr="00E66021">
                            <w:rPr>
                              <w:rFonts w:ascii="Meiryo UI" w:eastAsia="Meiryo UI" w:hAnsi="Meiryo UI" w:cstheme="minorBidi" w:hint="eastAsia"/>
                              <w:color w:val="000000" w:themeColor="text1"/>
                              <w:kern w:val="24"/>
                              <w:sz w:val="20"/>
                              <w:szCs w:val="20"/>
                            </w:rPr>
                            <w:t>つ下</w:t>
                          </w:r>
                        </w:p>
                      </w:txbxContent>
                    </v:textbox>
                  </v:roundrect>
                  <v:roundrect id="四角形: 角を丸くする 1003870345" o:spid="_x0000_s1165" style="position:absolute;top:28;width:5760;height:2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" fillcolor="#c3c3c3 [2166]" strokecolor="#a5a5a5 [3206]" strokeweight=".5pt">
                    <v:fill color2="#b6b6b6 [2614]" rotate="t" colors="0 #d2d2d2;.5 #c8c8c8;1 silver" focus="100%" type="gradient">
                      <o:fill v:ext="view" type="gradientUnscaled"/>
                    </v:fill>
                    <v:stroke joinstyle="miter"/>
                    <v:textbox>
                      <w:txbxContent>
                        <w:p w14:paraId="637B8F3F"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最上部</w:t>
                          </w:r>
                        </w:p>
                      </w:txbxContent>
                    </v:textbox>
                  </v:roundrect>
                  <v:roundrect id="四角形: 角を丸くする 1646718059" o:spid="_x0000_s1166" style="position:absolute;left:17516;width:5760;height:24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" fillcolor="#c3c3c3 [2166]" strokecolor="#a5a5a5 [3206]" strokeweight=".5pt">
                    <v:fill color2="#b6b6b6 [2614]" rotate="t" colors="0 #d2d2d2;.5 #c8c8c8;1 silver" focus="100%" type="gradient">
                      <o:fill v:ext="view" type="gradientUnscaled"/>
                    </v:fill>
                    <v:stroke joinstyle="miter"/>
                    <v:textbox>
                      <w:txbxContent>
                        <w:p w14:paraId="1E85CEDD" w14:textId="77777777" w:rsidR="00E66021" w:rsidRPr="00E66021" w:rsidRDefault="00E66021" w:rsidP="00E66021">
                          <w:pPr>
                            <w:jc w:val="center"/>
                            <w:rPr>
                              <w:rFonts w:ascii="Meiryo UI" w:eastAsia="Meiryo UI" w:hAnsi="Meiryo UI" w:cstheme="minorBidi"/>
                              <w:color w:val="000000" w:themeColor="text1"/>
                              <w:kern w:val="24"/>
                              <w:sz w:val="20"/>
                              <w:szCs w:val="20"/>
                            </w:rPr>
                          </w:pPr>
                          <w:r w:rsidRPr="00E66021">
                            <w:rPr>
                              <w:rFonts w:ascii="Meiryo UI" w:eastAsia="Meiryo UI" w:hAnsi="Meiryo UI" w:cstheme="minorBidi" w:hint="eastAsia"/>
                              <w:color w:val="000000" w:themeColor="text1"/>
                              <w:kern w:val="24"/>
                              <w:sz w:val="20"/>
                              <w:szCs w:val="20"/>
                            </w:rPr>
                            <w:t>最下部</w:t>
                          </w:r>
                        </w:p>
                      </w:txbxContent>
                    </v:textbox>
                  </v:roundrect>
                </v:group>
                <v:shape id="テキスト ボックス 63" o:spid="_x0000_s1167" type="#_x0000_t202" style="position:absolute;left:32216;top:27918;width:24244;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" filled="f" stroked="f">
                  <v:textbox style="mso-fit-shape-to-text:t">
                    <w:txbxContent>
                      <w:p w14:paraId="32DBB5F9" w14:textId="0F653411" w:rsidR="002046DC" w:rsidRPr="00E66021" w:rsidRDefault="002046DC" w:rsidP="00E66021">
                        <w:pPr>
                          <w:rPr>
                            <w:rFonts w:ascii="Meiryo UI" w:eastAsia="Meiryo UI" w:hAnsi="Meiryo UI" w:cstheme="minorBidi"/>
                            <w:b/>
                            <w:bCs/>
                            <w:color w:val="000000" w:themeColor="text1"/>
                            <w:kern w:val="24"/>
                            <w:sz w:val="20"/>
                            <w:szCs w:val="20"/>
                          </w:rPr>
                        </w:pPr>
                        <w:r>
                          <w:rPr>
                            <w:rFonts w:ascii="Meiryo UI" w:eastAsia="Meiryo UI" w:hAnsi="Meiryo UI" w:cstheme="minorBidi" w:hint="eastAsia"/>
                            <w:b/>
                            <w:bCs/>
                            <w:color w:val="000000" w:themeColor="text1"/>
                            <w:kern w:val="24"/>
                            <w:sz w:val="20"/>
                            <w:szCs w:val="20"/>
                          </w:rPr>
                          <w:t>移動するインターフェイスをボタンにして文言を出すケース</w:t>
                        </w:r>
                      </w:p>
                    </w:txbxContent>
                  </v:textbox>
                </v:shape>
                <w10:anchorlock/>
              </v:group>
            </w:pict>
          </mc:Fallback>
        </mc:AlternateContent>
      </w:r>
    </w:p>
    <w:p w14:paraId="56FBB45A" w14:textId="77777777" w:rsidR="000E3CAC" w:rsidRDefault="000E3CAC" w:rsidP="000E3CAC">
      <w:pPr>
        <w:pStyle w:val="3"/>
        <w:spacing w:before="180" w:after="90"/>
        <w:ind w:firstLine="210"/>
      </w:pPr>
      <w:r>
        <w:rPr>
          <w:rFonts w:hint="eastAsia"/>
        </w:rPr>
        <w:t>階層構造が</w:t>
      </w:r>
      <w:r>
        <w:t>3つ以上重なってしまう場合</w:t>
      </w:r>
    </w:p>
    <w:p w14:paraId="1142D630" w14:textId="5197F5BC" w:rsidR="000E3CAC" w:rsidRDefault="00E51D83" w:rsidP="000E3CAC">
      <w:pPr>
        <w:pStyle w:val="a0"/>
      </w:pPr>
      <w:r>
        <w:rPr>
          <w:rFonts w:hint="eastAsia"/>
        </w:rPr>
        <w:t>フォームセットの中に複製可能なフォームセットがあるという階層構造が重なっていくと、</w:t>
      </w:r>
      <w:r w:rsidR="000E3CAC">
        <w:rPr>
          <w:rFonts w:hint="eastAsia"/>
        </w:rPr>
        <w:t>枠囲いが重な</w:t>
      </w:r>
      <w:r>
        <w:rPr>
          <w:rFonts w:hint="eastAsia"/>
        </w:rPr>
        <w:t>り、</w:t>
      </w:r>
      <w:r w:rsidR="000E3CAC">
        <w:rPr>
          <w:rFonts w:hint="eastAsia"/>
        </w:rPr>
        <w:t>階層構造を把握しづらい状況にな</w:t>
      </w:r>
      <w:r w:rsidR="00EA6920">
        <w:rPr>
          <w:rFonts w:hint="eastAsia"/>
        </w:rPr>
        <w:t>る。</w:t>
      </w:r>
    </w:p>
    <w:p w14:paraId="1AA00FC4" w14:textId="2E602CD5" w:rsidR="002046DC" w:rsidRDefault="007C53FD" w:rsidP="003F05C2">
      <w:pPr>
        <w:pStyle w:val="a0"/>
      </w:pPr>
      <w:r>
        <w:rPr>
          <w:rFonts w:hint="eastAsia"/>
        </w:rPr>
        <w:t>階層構造を把握しやすいように以下のような入力フォーム例</w:t>
      </w:r>
      <w:r w:rsidR="006049A4">
        <w:rPr>
          <w:rFonts w:hint="eastAsia"/>
        </w:rPr>
        <w:t>を提示する。</w:t>
      </w:r>
    </w:p>
    <w:p w14:paraId="6580013C" w14:textId="43AE1C2E" w:rsidR="002157FF" w:rsidRDefault="002157FF" w:rsidP="002157FF">
      <w:pPr>
        <w:pStyle w:val="af4"/>
      </w:pPr>
      <w:r>
        <w:rPr>
          <w:rFonts w:hint="eastAsia"/>
        </w:rPr>
        <w:t>メリット</w:t>
      </w:r>
      <w:r>
        <w:tab/>
      </w:r>
      <w:r>
        <w:rPr>
          <w:rFonts w:hint="eastAsia"/>
        </w:rPr>
        <w:t>システマチックに表現できる。</w:t>
      </w:r>
    </w:p>
    <w:p w14:paraId="776F7FBE" w14:textId="711FA360" w:rsidR="002157FF" w:rsidRDefault="002157FF" w:rsidP="002157FF">
      <w:pPr>
        <w:pStyle w:val="af4"/>
      </w:pPr>
      <w:r>
        <w:rPr>
          <w:rFonts w:hint="eastAsia"/>
        </w:rPr>
        <w:t>デメリット</w:t>
      </w:r>
      <w:r>
        <w:tab/>
      </w:r>
      <w:r>
        <w:rPr>
          <w:rFonts w:hint="eastAsia"/>
        </w:rPr>
        <w:t>「＋」「ー」などのインターフェイスが使い慣れるまで難しい。</w:t>
      </w:r>
      <w:r>
        <w:br/>
      </w:r>
      <w:r>
        <w:rPr>
          <w:rFonts w:hint="eastAsia"/>
        </w:rPr>
        <w:t>スペースをやや使う。</w:t>
      </w:r>
    </w:p>
    <w:p w14:paraId="1357F1A8" w14:textId="04FBF04E" w:rsidR="00B44E6F" w:rsidRPr="005D263D" w:rsidRDefault="00B44E6F" w:rsidP="000E3CAC">
      <w:pPr>
        <w:pStyle w:val="a0"/>
        <w:ind w:firstLineChars="0"/>
      </w:pPr>
      <w:r>
        <w:rPr>
          <w:rFonts w:hint="eastAsia"/>
          <w:noProof/>
        </w:rPr>
        <w:lastRenderedPageBreak/>
        <mc:AlternateContent>
          <mc:Choice Requires="wpc">
            <w:drawing>
              <wp:inline distT="0" distB="0" distL="0" distR="0" wp14:anchorId="503E95AF" wp14:editId="4A1FE374">
                <wp:extent cx="6050915" cy="3264195"/>
                <wp:effectExtent l="0" t="0" r="6985" b="0"/>
                <wp:docPr id="1097646777" name="キャンバス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22198379" name="図 1022198379"/>
                          <pic:cNvPicPr>
                            <a:picLocks noChangeAspect="1"/>
                          </pic:cNvPicPr>
                        </pic:nvPicPr>
                        <pic:blipFill>
                          <a:blip r:embed="rId97"/>
                          <a:stretch>
                            <a:fillRect/>
                          </a:stretch>
                        </pic:blipFill>
                        <pic:spPr>
                          <a:xfrm>
                            <a:off x="0" y="180753"/>
                            <a:ext cx="6050915" cy="2875458"/>
                          </a:xfrm>
                          <a:prstGeom prst="rect">
                            <a:avLst/>
                          </a:prstGeom>
                        </pic:spPr>
                      </pic:pic>
                    </wpc:wpc>
                  </a:graphicData>
                </a:graphic>
              </wp:inline>
            </w:drawing>
          </mc:Choice>
          <mc:Fallback xmlns:a="http://schemas.openxmlformats.org/drawingml/2006/main" xmlns:pic="http://schemas.openxmlformats.org/drawingml/2006/picture" xmlns:a16="http://schemas.microsoft.com/office/drawing/2014/main" xmlns:a14="http://schemas.microsoft.com/office/drawing/2010/main" xmlns:asvg="http://schemas.microsoft.com/office/drawing/2016/SVG/main" xmlns:arto="http://schemas.microsoft.com/office/word/2006/arto">
            <w:pict w14:anchorId="430F4ECF">
              <v:group id="キャンバス 45" style="width:476.45pt;height:257pt;mso-position-horizontal-relative:char;mso-position-vertical-relative:line" coordsize="60509,32639" o:spid="_x0000_s1026" editas="canvas" w14:anchorId="25FFB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">
                <v:shape id="_x0000_s1027" style="position:absolute;width:60509;height:32639;visibility:visible;mso-wrap-style:square" filled="t" type="#_x0000_t75">
                  <v:fill o:detectmouseclick="t"/>
                  <v:path o:connecttype="none"/>
                </v:shape>
                <v:shape id="図 1022198379" style="position:absolute;top:1807;width:60509;height:2875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">
                  <v:imagedata o:title="" r:id="rId98"/>
                </v:shape>
                <w10:anchorlock/>
              </v:group>
            </w:pict>
          </mc:Fallback>
        </mc:AlternateContent>
      </w:r>
    </w:p>
    <w:sectPr w:rsidR="00B44E6F" w:rsidRPr="005D263D" w:rsidSect="00FB6C79">
      <w:footerReference w:type="default" r:id="rId99"/>
      <w:pgSz w:w="11906" w:h="16838"/>
      <w:pgMar w:top="1440" w:right="1080" w:bottom="1134" w:left="1080" w:header="851" w:footer="40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B92F" w14:textId="77777777" w:rsidR="00D242A0" w:rsidRDefault="00D242A0" w:rsidP="00F25626">
      <w:r>
        <w:separator/>
      </w:r>
    </w:p>
  </w:endnote>
  <w:endnote w:type="continuationSeparator" w:id="0">
    <w:p w14:paraId="737E11B6" w14:textId="77777777" w:rsidR="00D242A0" w:rsidRDefault="00D242A0" w:rsidP="00F25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M">
    <w:altName w:val="HGPGothicM"/>
    <w:panose1 w:val="020B0600000000000000"/>
    <w:charset w:val="80"/>
    <w:family w:val="modern"/>
    <w:pitch w:val="variable"/>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Meiryo UI">
    <w:altName w:val="Yu Gothic"/>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193994"/>
      <w:docPartObj>
        <w:docPartGallery w:val="Page Numbers (Bottom of Page)"/>
        <w:docPartUnique/>
      </w:docPartObj>
    </w:sdtPr>
    <w:sdtContent>
      <w:p w14:paraId="0DDBA677" w14:textId="77777777" w:rsidR="00781887" w:rsidRDefault="00781887">
        <w:pPr>
          <w:pStyle w:val="ad"/>
          <w:jc w:val="center"/>
        </w:pPr>
        <w:r>
          <w:fldChar w:fldCharType="begin"/>
        </w:r>
        <w:r>
          <w:instrText>PAGE   \* MERGEFORMAT</w:instrText>
        </w:r>
        <w:r>
          <w:fldChar w:fldCharType="separate"/>
        </w:r>
        <w:r>
          <w:rPr>
            <w:lang w:val="ja-JP"/>
          </w:rPr>
          <w:t>2</w:t>
        </w:r>
        <w:r>
          <w:fldChar w:fldCharType="end"/>
        </w:r>
      </w:p>
    </w:sdtContent>
  </w:sdt>
  <w:p w14:paraId="3E8DDB81" w14:textId="77777777" w:rsidR="00781887" w:rsidRDefault="0078188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051DD" w14:textId="77777777" w:rsidR="00D242A0" w:rsidRDefault="00D242A0" w:rsidP="00F25626">
      <w:r>
        <w:separator/>
      </w:r>
    </w:p>
  </w:footnote>
  <w:footnote w:type="continuationSeparator" w:id="0">
    <w:p w14:paraId="4AFB5ECB" w14:textId="77777777" w:rsidR="00D242A0" w:rsidRDefault="00D242A0" w:rsidP="00F25626">
      <w:r>
        <w:continuationSeparator/>
      </w:r>
    </w:p>
  </w:footnote>
  <w:footnote w:id="1">
    <w:p w14:paraId="35E555E7" w14:textId="16DEB665" w:rsidR="004B5EAC" w:rsidRDefault="004B5EAC">
      <w:pPr>
        <w:pStyle w:val="afb"/>
      </w:pPr>
      <w:r>
        <w:rPr>
          <w:rStyle w:val="afd"/>
        </w:rPr>
        <w:footnoteRef/>
      </w:r>
      <w:r>
        <w:t xml:space="preserve"> </w:t>
      </w:r>
      <w:r>
        <w:rPr>
          <w:rFonts w:hint="eastAsia"/>
        </w:rPr>
        <w:t>全体を通すと、アルファベットの「Z」の字の書き順に似た視線移動となる。</w:t>
      </w:r>
    </w:p>
  </w:footnote>
  <w:footnote w:id="2">
    <w:p w14:paraId="20C666FA" w14:textId="505E1F1C" w:rsidR="00647484" w:rsidRPr="00647484" w:rsidRDefault="00647484">
      <w:pPr>
        <w:pStyle w:val="afb"/>
      </w:pPr>
      <w:r>
        <w:rPr>
          <w:rStyle w:val="afd"/>
        </w:rPr>
        <w:footnoteRef/>
      </w:r>
      <w:r>
        <w:t xml:space="preserve"> </w:t>
      </w:r>
      <w:r w:rsidRPr="00647484">
        <w:rPr>
          <w:rFonts w:hint="eastAsia"/>
        </w:rPr>
        <w:t>※Windows</w:t>
      </w:r>
      <w:r w:rsidRPr="00647484">
        <w:rPr>
          <w:rFonts w:hint="eastAsia"/>
        </w:rPr>
        <w:t>では游ゴシックがシステムフォントであるが、ウェブで使用すると細く見えてしまいウェイト指定を500にする必要がある。しかし、そうすると他のOSで必要以上に太くなってしまうため、システムに搭載されておりこのような問題が発生しないメイリオを使用する。</w:t>
      </w:r>
    </w:p>
  </w:footnote>
  <w:footnote w:id="3">
    <w:p w14:paraId="0D8DB05F" w14:textId="77777777" w:rsidR="00085591" w:rsidRDefault="00085591" w:rsidP="00085591">
      <w:pPr>
        <w:pStyle w:val="afb"/>
      </w:pPr>
      <w:r>
        <w:rPr>
          <w:rStyle w:val="afd"/>
        </w:rPr>
        <w:footnoteRef/>
      </w:r>
      <w:r>
        <w:t xml:space="preserve"> </w:t>
      </w:r>
      <w:proofErr w:type="spellStart"/>
      <w:r>
        <w:t>GakuNin</w:t>
      </w:r>
      <w:proofErr w:type="spellEnd"/>
      <w:r>
        <w:t xml:space="preserve"> RDM</w:t>
      </w:r>
      <w:r>
        <w:rPr>
          <w:rFonts w:hint="eastAsia"/>
        </w:rPr>
        <w:t xml:space="preserve"> Essential（仮）</w:t>
      </w:r>
      <w:r>
        <w:t>では、並び替えと表示件数の変更、フィルタリングの実装が適切と思われる。</w:t>
      </w:r>
    </w:p>
  </w:footnote>
  <w:footnote w:id="4">
    <w:p w14:paraId="757E8184" w14:textId="58A9B2A5" w:rsidR="009D6982" w:rsidRDefault="009D6982">
      <w:pPr>
        <w:pStyle w:val="afb"/>
      </w:pPr>
      <w:r>
        <w:rPr>
          <w:rStyle w:val="afd"/>
        </w:rPr>
        <w:footnoteRef/>
      </w:r>
      <w:r>
        <w:t xml:space="preserve"> </w:t>
      </w:r>
      <w:r>
        <w:rPr>
          <w:rFonts w:hint="eastAsia"/>
        </w:rPr>
        <w:t>日本語100文字なら10～15秒程度。</w:t>
      </w:r>
    </w:p>
  </w:footnote>
  <w:footnote w:id="5">
    <w:p w14:paraId="3B59489E" w14:textId="2359B2B9" w:rsidR="006026E3" w:rsidRPr="006026E3" w:rsidRDefault="006026E3">
      <w:pPr>
        <w:pStyle w:val="afb"/>
      </w:pPr>
      <w:r>
        <w:rPr>
          <w:rStyle w:val="afd"/>
        </w:rPr>
        <w:footnoteRef/>
      </w:r>
      <w:r>
        <w:t xml:space="preserve"> </w:t>
      </w:r>
      <w:r w:rsidRPr="006026E3">
        <w:t>https://react-select.com/</w:t>
      </w:r>
    </w:p>
  </w:footnote>
  <w:footnote w:id="6">
    <w:p w14:paraId="739994C0" w14:textId="080B8DDC" w:rsidR="00A74F7C" w:rsidRDefault="00A74F7C">
      <w:pPr>
        <w:pStyle w:val="afb"/>
      </w:pPr>
      <w:r>
        <w:rPr>
          <w:rStyle w:val="afd"/>
        </w:rPr>
        <w:footnoteRef/>
      </w:r>
      <w:r>
        <w:t xml:space="preserve"> </w:t>
      </w:r>
      <w:r w:rsidRPr="00A74F7C">
        <w:t>https://ant.design/components/tree-select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6C04A72"/>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CA2434"/>
    <w:multiLevelType w:val="hybridMultilevel"/>
    <w:tmpl w:val="2732185C"/>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 w15:restartNumberingAfterBreak="0">
    <w:nsid w:val="0CF71DB1"/>
    <w:multiLevelType w:val="hybridMultilevel"/>
    <w:tmpl w:val="96C0BF6C"/>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3" w15:restartNumberingAfterBreak="0">
    <w:nsid w:val="0ED1177E"/>
    <w:multiLevelType w:val="hybridMultilevel"/>
    <w:tmpl w:val="BE28BFA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132B09D2"/>
    <w:multiLevelType w:val="hybridMultilevel"/>
    <w:tmpl w:val="CE3C9454"/>
    <w:lvl w:ilvl="0" w:tplc="04090001">
      <w:start w:val="1"/>
      <w:numFmt w:val="bullet"/>
      <w:lvlText w:val=""/>
      <w:lvlJc w:val="left"/>
      <w:pPr>
        <w:ind w:left="650" w:hanging="440"/>
      </w:pPr>
      <w:rPr>
        <w:rFonts w:ascii="Wingdings" w:hAnsi="Wingdings" w:hint="default"/>
      </w:rPr>
    </w:lvl>
    <w:lvl w:ilvl="1" w:tplc="0409000B">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5" w15:restartNumberingAfterBreak="0">
    <w:nsid w:val="154C2B41"/>
    <w:multiLevelType w:val="hybridMultilevel"/>
    <w:tmpl w:val="2684182C"/>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6" w15:restartNumberingAfterBreak="0">
    <w:nsid w:val="1DF44AD0"/>
    <w:multiLevelType w:val="hybridMultilevel"/>
    <w:tmpl w:val="990E3F22"/>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7" w15:restartNumberingAfterBreak="0">
    <w:nsid w:val="1E084F6E"/>
    <w:multiLevelType w:val="hybridMultilevel"/>
    <w:tmpl w:val="F51A9982"/>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8" w15:restartNumberingAfterBreak="0">
    <w:nsid w:val="269549EE"/>
    <w:multiLevelType w:val="hybridMultilevel"/>
    <w:tmpl w:val="D0DE4D54"/>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9" w15:restartNumberingAfterBreak="0">
    <w:nsid w:val="2D652668"/>
    <w:multiLevelType w:val="hybridMultilevel"/>
    <w:tmpl w:val="523298BC"/>
    <w:lvl w:ilvl="0" w:tplc="04090001">
      <w:start w:val="1"/>
      <w:numFmt w:val="bullet"/>
      <w:lvlText w:val=""/>
      <w:lvlJc w:val="left"/>
      <w:pPr>
        <w:ind w:left="650" w:hanging="440"/>
      </w:pPr>
      <w:rPr>
        <w:rFonts w:ascii="Wingdings" w:hAnsi="Wingdings" w:hint="default"/>
      </w:rPr>
    </w:lvl>
    <w:lvl w:ilvl="1" w:tplc="0409000B">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0" w15:restartNumberingAfterBreak="0">
    <w:nsid w:val="2D8C141C"/>
    <w:multiLevelType w:val="multilevel"/>
    <w:tmpl w:val="83B0A07C"/>
    <w:lvl w:ilvl="0">
      <w:start w:val="1"/>
      <w:numFmt w:val="decimal"/>
      <w:pStyle w:val="1"/>
      <w:lvlText w:val="%1"/>
      <w:lvlJc w:val="left"/>
      <w:pPr>
        <w:ind w:left="425" w:hanging="425"/>
      </w:pPr>
      <w:rPr>
        <w:rFonts w:hint="eastAsia"/>
      </w:rPr>
    </w:lvl>
    <w:lvl w:ilvl="1">
      <w:start w:val="1"/>
      <w:numFmt w:val="decimal"/>
      <w:pStyle w:val="2"/>
      <w:suff w:val="space"/>
      <w:lvlText w:val="%2．"/>
      <w:lvlJc w:val="left"/>
      <w:pPr>
        <w:ind w:left="992" w:hanging="567"/>
      </w:pPr>
      <w:rPr>
        <w:rFonts w:hint="eastAsia"/>
      </w:rPr>
    </w:lvl>
    <w:lvl w:ilvl="2">
      <w:start w:val="1"/>
      <w:numFmt w:val="decimal"/>
      <w:pStyle w:val="3"/>
      <w:suff w:val="space"/>
      <w:lvlText w:val="（%3）"/>
      <w:lvlJc w:val="left"/>
      <w:pPr>
        <w:ind w:left="199" w:firstLine="227"/>
      </w:pPr>
      <w:rPr>
        <w:rFonts w:hint="eastAsia"/>
        <w:lang w:val="en-US"/>
      </w:rPr>
    </w:lvl>
    <w:lvl w:ilvl="3">
      <w:start w:val="1"/>
      <w:numFmt w:val="aiueoFullWidth"/>
      <w:pStyle w:val="4"/>
      <w:suff w:val="space"/>
      <w:lvlText w:val="（%4）"/>
      <w:lvlJc w:val="left"/>
      <w:pPr>
        <w:ind w:left="0" w:firstLine="397"/>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93148FA"/>
    <w:multiLevelType w:val="hybridMultilevel"/>
    <w:tmpl w:val="ABC2B728"/>
    <w:lvl w:ilvl="0" w:tplc="04090001">
      <w:start w:val="1"/>
      <w:numFmt w:val="bullet"/>
      <w:lvlText w:val=""/>
      <w:lvlJc w:val="left"/>
      <w:pPr>
        <w:ind w:left="1074" w:hanging="440"/>
      </w:pPr>
      <w:rPr>
        <w:rFonts w:ascii="Wingdings" w:hAnsi="Wingdings" w:hint="default"/>
      </w:rPr>
    </w:lvl>
    <w:lvl w:ilvl="1" w:tplc="0409000B" w:tentative="1">
      <w:start w:val="1"/>
      <w:numFmt w:val="bullet"/>
      <w:lvlText w:val=""/>
      <w:lvlJc w:val="left"/>
      <w:pPr>
        <w:ind w:left="1514" w:hanging="440"/>
      </w:pPr>
      <w:rPr>
        <w:rFonts w:ascii="Wingdings" w:hAnsi="Wingdings" w:hint="default"/>
      </w:rPr>
    </w:lvl>
    <w:lvl w:ilvl="2" w:tplc="0409000D" w:tentative="1">
      <w:start w:val="1"/>
      <w:numFmt w:val="bullet"/>
      <w:lvlText w:val=""/>
      <w:lvlJc w:val="left"/>
      <w:pPr>
        <w:ind w:left="1954" w:hanging="440"/>
      </w:pPr>
      <w:rPr>
        <w:rFonts w:ascii="Wingdings" w:hAnsi="Wingdings" w:hint="default"/>
      </w:rPr>
    </w:lvl>
    <w:lvl w:ilvl="3" w:tplc="04090001" w:tentative="1">
      <w:start w:val="1"/>
      <w:numFmt w:val="bullet"/>
      <w:lvlText w:val=""/>
      <w:lvlJc w:val="left"/>
      <w:pPr>
        <w:ind w:left="2394" w:hanging="440"/>
      </w:pPr>
      <w:rPr>
        <w:rFonts w:ascii="Wingdings" w:hAnsi="Wingdings" w:hint="default"/>
      </w:rPr>
    </w:lvl>
    <w:lvl w:ilvl="4" w:tplc="0409000B" w:tentative="1">
      <w:start w:val="1"/>
      <w:numFmt w:val="bullet"/>
      <w:lvlText w:val=""/>
      <w:lvlJc w:val="left"/>
      <w:pPr>
        <w:ind w:left="2834" w:hanging="440"/>
      </w:pPr>
      <w:rPr>
        <w:rFonts w:ascii="Wingdings" w:hAnsi="Wingdings" w:hint="default"/>
      </w:rPr>
    </w:lvl>
    <w:lvl w:ilvl="5" w:tplc="0409000D" w:tentative="1">
      <w:start w:val="1"/>
      <w:numFmt w:val="bullet"/>
      <w:lvlText w:val=""/>
      <w:lvlJc w:val="left"/>
      <w:pPr>
        <w:ind w:left="3274" w:hanging="440"/>
      </w:pPr>
      <w:rPr>
        <w:rFonts w:ascii="Wingdings" w:hAnsi="Wingdings" w:hint="default"/>
      </w:rPr>
    </w:lvl>
    <w:lvl w:ilvl="6" w:tplc="04090001" w:tentative="1">
      <w:start w:val="1"/>
      <w:numFmt w:val="bullet"/>
      <w:lvlText w:val=""/>
      <w:lvlJc w:val="left"/>
      <w:pPr>
        <w:ind w:left="3714" w:hanging="440"/>
      </w:pPr>
      <w:rPr>
        <w:rFonts w:ascii="Wingdings" w:hAnsi="Wingdings" w:hint="default"/>
      </w:rPr>
    </w:lvl>
    <w:lvl w:ilvl="7" w:tplc="0409000B" w:tentative="1">
      <w:start w:val="1"/>
      <w:numFmt w:val="bullet"/>
      <w:lvlText w:val=""/>
      <w:lvlJc w:val="left"/>
      <w:pPr>
        <w:ind w:left="4154" w:hanging="440"/>
      </w:pPr>
      <w:rPr>
        <w:rFonts w:ascii="Wingdings" w:hAnsi="Wingdings" w:hint="default"/>
      </w:rPr>
    </w:lvl>
    <w:lvl w:ilvl="8" w:tplc="0409000D" w:tentative="1">
      <w:start w:val="1"/>
      <w:numFmt w:val="bullet"/>
      <w:lvlText w:val=""/>
      <w:lvlJc w:val="left"/>
      <w:pPr>
        <w:ind w:left="4594" w:hanging="440"/>
      </w:pPr>
      <w:rPr>
        <w:rFonts w:ascii="Wingdings" w:hAnsi="Wingdings" w:hint="default"/>
      </w:rPr>
    </w:lvl>
  </w:abstractNum>
  <w:abstractNum w:abstractNumId="12" w15:restartNumberingAfterBreak="0">
    <w:nsid w:val="396229DB"/>
    <w:multiLevelType w:val="hybridMultilevel"/>
    <w:tmpl w:val="F7D67A3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39DF5D06"/>
    <w:multiLevelType w:val="hybridMultilevel"/>
    <w:tmpl w:val="FD7C3654"/>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4" w15:restartNumberingAfterBreak="0">
    <w:nsid w:val="3ED406D6"/>
    <w:multiLevelType w:val="hybridMultilevel"/>
    <w:tmpl w:val="E564EC90"/>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5" w15:restartNumberingAfterBreak="0">
    <w:nsid w:val="3FE14B8B"/>
    <w:multiLevelType w:val="hybridMultilevel"/>
    <w:tmpl w:val="9A44A8E0"/>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6" w15:restartNumberingAfterBreak="0">
    <w:nsid w:val="424A5D23"/>
    <w:multiLevelType w:val="hybridMultilevel"/>
    <w:tmpl w:val="BEB22BE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7" w15:restartNumberingAfterBreak="0">
    <w:nsid w:val="44367F90"/>
    <w:multiLevelType w:val="hybridMultilevel"/>
    <w:tmpl w:val="04849D62"/>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8" w15:restartNumberingAfterBreak="0">
    <w:nsid w:val="44AF3B1F"/>
    <w:multiLevelType w:val="hybridMultilevel"/>
    <w:tmpl w:val="9F4A8080"/>
    <w:lvl w:ilvl="0" w:tplc="04090001">
      <w:start w:val="1"/>
      <w:numFmt w:val="bullet"/>
      <w:lvlText w:val=""/>
      <w:lvlJc w:val="left"/>
      <w:pPr>
        <w:ind w:left="650" w:hanging="440"/>
      </w:pPr>
      <w:rPr>
        <w:rFonts w:ascii="Wingdings" w:hAnsi="Wingdings" w:hint="default"/>
      </w:rPr>
    </w:lvl>
    <w:lvl w:ilvl="1" w:tplc="0409000B">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9" w15:restartNumberingAfterBreak="0">
    <w:nsid w:val="4C661F40"/>
    <w:multiLevelType w:val="hybridMultilevel"/>
    <w:tmpl w:val="275EA7FA"/>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0" w15:restartNumberingAfterBreak="0">
    <w:nsid w:val="4E915F3C"/>
    <w:multiLevelType w:val="hybridMultilevel"/>
    <w:tmpl w:val="9B96572A"/>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1" w15:restartNumberingAfterBreak="0">
    <w:nsid w:val="52AC4563"/>
    <w:multiLevelType w:val="hybridMultilevel"/>
    <w:tmpl w:val="468E2D3A"/>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2" w15:restartNumberingAfterBreak="0">
    <w:nsid w:val="543C53F2"/>
    <w:multiLevelType w:val="hybridMultilevel"/>
    <w:tmpl w:val="88AA6F8A"/>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3" w15:restartNumberingAfterBreak="0">
    <w:nsid w:val="54982215"/>
    <w:multiLevelType w:val="hybridMultilevel"/>
    <w:tmpl w:val="5088D290"/>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4" w15:restartNumberingAfterBreak="0">
    <w:nsid w:val="5FCB2E62"/>
    <w:multiLevelType w:val="hybridMultilevel"/>
    <w:tmpl w:val="2D208362"/>
    <w:lvl w:ilvl="0" w:tplc="D20A7146">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5" w15:restartNumberingAfterBreak="0">
    <w:nsid w:val="65BB0CBA"/>
    <w:multiLevelType w:val="hybridMultilevel"/>
    <w:tmpl w:val="D3E0B95C"/>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6" w15:restartNumberingAfterBreak="0">
    <w:nsid w:val="7159248E"/>
    <w:multiLevelType w:val="hybridMultilevel"/>
    <w:tmpl w:val="180E26B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7" w15:restartNumberingAfterBreak="0">
    <w:nsid w:val="74B45FB5"/>
    <w:multiLevelType w:val="hybridMultilevel"/>
    <w:tmpl w:val="E1425D16"/>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8" w15:restartNumberingAfterBreak="0">
    <w:nsid w:val="79B206C2"/>
    <w:multiLevelType w:val="multilevel"/>
    <w:tmpl w:val="6B006728"/>
    <w:lvl w:ilvl="0">
      <w:start w:val="1"/>
      <w:numFmt w:val="decimal"/>
      <w:lvlText w:val="%1"/>
      <w:lvlJc w:val="left"/>
      <w:pPr>
        <w:ind w:left="425" w:hanging="425"/>
      </w:pPr>
      <w:rPr>
        <w:rFonts w:hint="eastAsia"/>
      </w:rPr>
    </w:lvl>
    <w:lvl w:ilvl="1">
      <w:start w:val="1"/>
      <w:numFmt w:val="decimal"/>
      <w:lvlText w:val="%2"/>
      <w:lvlJc w:val="left"/>
      <w:pPr>
        <w:ind w:left="992" w:hanging="567"/>
      </w:pPr>
      <w:rPr>
        <w:rFonts w:hint="eastAsia"/>
      </w:rPr>
    </w:lvl>
    <w:lvl w:ilvl="2">
      <w:start w:val="1"/>
      <w:numFmt w:val="decimal"/>
      <w:suff w:val="space"/>
      <w:lvlText w:val="（%3）"/>
      <w:lvlJc w:val="left"/>
      <w:pPr>
        <w:ind w:left="0" w:firstLine="397"/>
      </w:pPr>
      <w:rPr>
        <w:rFonts w:hint="eastAsia"/>
      </w:rPr>
    </w:lvl>
    <w:lvl w:ilvl="3">
      <w:start w:val="1"/>
      <w:numFmt w:val="aiueoFullWidth"/>
      <w:suff w:val="space"/>
      <w:lvlText w:val="（%4）"/>
      <w:lvlJc w:val="left"/>
      <w:pPr>
        <w:ind w:left="0" w:firstLine="397"/>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B6E794C"/>
    <w:multiLevelType w:val="hybridMultilevel"/>
    <w:tmpl w:val="CA1E776A"/>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30" w15:restartNumberingAfterBreak="0">
    <w:nsid w:val="7BA00575"/>
    <w:multiLevelType w:val="hybridMultilevel"/>
    <w:tmpl w:val="081C868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31" w15:restartNumberingAfterBreak="0">
    <w:nsid w:val="7CF6380B"/>
    <w:multiLevelType w:val="hybridMultilevel"/>
    <w:tmpl w:val="C9707516"/>
    <w:lvl w:ilvl="0" w:tplc="83F0F3F0">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188834223">
    <w:abstractNumId w:val="0"/>
  </w:num>
  <w:num w:numId="2" w16cid:durableId="1179470401">
    <w:abstractNumId w:val="10"/>
  </w:num>
  <w:num w:numId="3" w16cid:durableId="1358192057">
    <w:abstractNumId w:val="18"/>
  </w:num>
  <w:num w:numId="4" w16cid:durableId="2138333974">
    <w:abstractNumId w:val="28"/>
  </w:num>
  <w:num w:numId="5" w16cid:durableId="589119766">
    <w:abstractNumId w:val="11"/>
  </w:num>
  <w:num w:numId="6" w16cid:durableId="905721110">
    <w:abstractNumId w:val="31"/>
  </w:num>
  <w:num w:numId="7" w16cid:durableId="72356773">
    <w:abstractNumId w:val="17"/>
  </w:num>
  <w:num w:numId="8" w16cid:durableId="812327922">
    <w:abstractNumId w:val="8"/>
  </w:num>
  <w:num w:numId="9" w16cid:durableId="1955018638">
    <w:abstractNumId w:val="29"/>
  </w:num>
  <w:num w:numId="10" w16cid:durableId="1236357438">
    <w:abstractNumId w:val="27"/>
  </w:num>
  <w:num w:numId="11" w16cid:durableId="332103250">
    <w:abstractNumId w:val="24"/>
  </w:num>
  <w:num w:numId="12" w16cid:durableId="454758357">
    <w:abstractNumId w:val="6"/>
  </w:num>
  <w:num w:numId="13" w16cid:durableId="418910440">
    <w:abstractNumId w:val="12"/>
  </w:num>
  <w:num w:numId="14" w16cid:durableId="616136231">
    <w:abstractNumId w:val="25"/>
  </w:num>
  <w:num w:numId="15" w16cid:durableId="1133789529">
    <w:abstractNumId w:val="15"/>
  </w:num>
  <w:num w:numId="16" w16cid:durableId="1090615147">
    <w:abstractNumId w:val="2"/>
  </w:num>
  <w:num w:numId="17" w16cid:durableId="432170476">
    <w:abstractNumId w:val="19"/>
  </w:num>
  <w:num w:numId="18" w16cid:durableId="938413525">
    <w:abstractNumId w:val="23"/>
  </w:num>
  <w:num w:numId="19" w16cid:durableId="1083600354">
    <w:abstractNumId w:val="20"/>
  </w:num>
  <w:num w:numId="20" w16cid:durableId="1888371191">
    <w:abstractNumId w:val="21"/>
  </w:num>
  <w:num w:numId="21" w16cid:durableId="474688111">
    <w:abstractNumId w:val="7"/>
  </w:num>
  <w:num w:numId="22" w16cid:durableId="187793285">
    <w:abstractNumId w:val="22"/>
  </w:num>
  <w:num w:numId="23" w16cid:durableId="312150059">
    <w:abstractNumId w:val="30"/>
  </w:num>
  <w:num w:numId="24" w16cid:durableId="1882478838">
    <w:abstractNumId w:val="5"/>
  </w:num>
  <w:num w:numId="25" w16cid:durableId="1976787949">
    <w:abstractNumId w:val="14"/>
  </w:num>
  <w:num w:numId="26" w16cid:durableId="1716154273">
    <w:abstractNumId w:val="13"/>
  </w:num>
  <w:num w:numId="27" w16cid:durableId="168494866">
    <w:abstractNumId w:val="26"/>
  </w:num>
  <w:num w:numId="28" w16cid:durableId="1587497051">
    <w:abstractNumId w:val="4"/>
  </w:num>
  <w:num w:numId="29" w16cid:durableId="407921658">
    <w:abstractNumId w:val="9"/>
  </w:num>
  <w:num w:numId="30" w16cid:durableId="280497082">
    <w:abstractNumId w:val="3"/>
  </w:num>
  <w:num w:numId="31" w16cid:durableId="1481386436">
    <w:abstractNumId w:val="1"/>
  </w:num>
  <w:num w:numId="32" w16cid:durableId="120534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BF"/>
    <w:rsid w:val="0000010B"/>
    <w:rsid w:val="00000884"/>
    <w:rsid w:val="00000D9E"/>
    <w:rsid w:val="00005633"/>
    <w:rsid w:val="000108EA"/>
    <w:rsid w:val="0001130E"/>
    <w:rsid w:val="00021F00"/>
    <w:rsid w:val="00023962"/>
    <w:rsid w:val="00023E5E"/>
    <w:rsid w:val="00024EA9"/>
    <w:rsid w:val="000252CB"/>
    <w:rsid w:val="0002788C"/>
    <w:rsid w:val="000321E7"/>
    <w:rsid w:val="0003540F"/>
    <w:rsid w:val="00041B96"/>
    <w:rsid w:val="00042769"/>
    <w:rsid w:val="00043A51"/>
    <w:rsid w:val="00055C61"/>
    <w:rsid w:val="00066463"/>
    <w:rsid w:val="00067064"/>
    <w:rsid w:val="0007407B"/>
    <w:rsid w:val="00076433"/>
    <w:rsid w:val="00076FA1"/>
    <w:rsid w:val="00077684"/>
    <w:rsid w:val="0008048E"/>
    <w:rsid w:val="00085591"/>
    <w:rsid w:val="00093B51"/>
    <w:rsid w:val="00094E56"/>
    <w:rsid w:val="000A2123"/>
    <w:rsid w:val="000A650C"/>
    <w:rsid w:val="000A7ECD"/>
    <w:rsid w:val="000B0F65"/>
    <w:rsid w:val="000B39AF"/>
    <w:rsid w:val="000B68AB"/>
    <w:rsid w:val="000C3355"/>
    <w:rsid w:val="000C40BC"/>
    <w:rsid w:val="000C5E31"/>
    <w:rsid w:val="000D49E6"/>
    <w:rsid w:val="000E3CAC"/>
    <w:rsid w:val="000E4380"/>
    <w:rsid w:val="000E4701"/>
    <w:rsid w:val="000F0982"/>
    <w:rsid w:val="000F16A8"/>
    <w:rsid w:val="000F2B3B"/>
    <w:rsid w:val="000F4B00"/>
    <w:rsid w:val="000F55C3"/>
    <w:rsid w:val="000F64F6"/>
    <w:rsid w:val="000F6C29"/>
    <w:rsid w:val="000F7172"/>
    <w:rsid w:val="000F79AE"/>
    <w:rsid w:val="00100B62"/>
    <w:rsid w:val="00101B30"/>
    <w:rsid w:val="001049BF"/>
    <w:rsid w:val="0010514A"/>
    <w:rsid w:val="0010532C"/>
    <w:rsid w:val="0010721F"/>
    <w:rsid w:val="00107307"/>
    <w:rsid w:val="0011184B"/>
    <w:rsid w:val="00113582"/>
    <w:rsid w:val="00113931"/>
    <w:rsid w:val="00122ADB"/>
    <w:rsid w:val="0012682F"/>
    <w:rsid w:val="0013044B"/>
    <w:rsid w:val="00133CF3"/>
    <w:rsid w:val="0013456F"/>
    <w:rsid w:val="0013478D"/>
    <w:rsid w:val="00136186"/>
    <w:rsid w:val="00141196"/>
    <w:rsid w:val="00141797"/>
    <w:rsid w:val="00143088"/>
    <w:rsid w:val="00145900"/>
    <w:rsid w:val="00157119"/>
    <w:rsid w:val="00160F97"/>
    <w:rsid w:val="001625A1"/>
    <w:rsid w:val="001659D8"/>
    <w:rsid w:val="00172803"/>
    <w:rsid w:val="00172E0B"/>
    <w:rsid w:val="00172E16"/>
    <w:rsid w:val="00173ADE"/>
    <w:rsid w:val="00175480"/>
    <w:rsid w:val="00175627"/>
    <w:rsid w:val="0017579C"/>
    <w:rsid w:val="00176C52"/>
    <w:rsid w:val="00181934"/>
    <w:rsid w:val="00181BE2"/>
    <w:rsid w:val="00182ABF"/>
    <w:rsid w:val="001869A9"/>
    <w:rsid w:val="0019158E"/>
    <w:rsid w:val="00193338"/>
    <w:rsid w:val="00195EF2"/>
    <w:rsid w:val="001974CC"/>
    <w:rsid w:val="001A23EF"/>
    <w:rsid w:val="001A430D"/>
    <w:rsid w:val="001A4C20"/>
    <w:rsid w:val="001A7AB6"/>
    <w:rsid w:val="001B35EB"/>
    <w:rsid w:val="001B3AF6"/>
    <w:rsid w:val="001B634A"/>
    <w:rsid w:val="001D071B"/>
    <w:rsid w:val="001D280A"/>
    <w:rsid w:val="001D6F3D"/>
    <w:rsid w:val="001D73D7"/>
    <w:rsid w:val="001E1854"/>
    <w:rsid w:val="001E4DEC"/>
    <w:rsid w:val="001E716E"/>
    <w:rsid w:val="001E7BF6"/>
    <w:rsid w:val="001F0D0D"/>
    <w:rsid w:val="001F169C"/>
    <w:rsid w:val="001F1AAC"/>
    <w:rsid w:val="001F2E51"/>
    <w:rsid w:val="001F37AB"/>
    <w:rsid w:val="001F5780"/>
    <w:rsid w:val="0020081D"/>
    <w:rsid w:val="00201D30"/>
    <w:rsid w:val="00201FC2"/>
    <w:rsid w:val="0020455B"/>
    <w:rsid w:val="002046DC"/>
    <w:rsid w:val="00207669"/>
    <w:rsid w:val="002157FF"/>
    <w:rsid w:val="00215AD7"/>
    <w:rsid w:val="002225DB"/>
    <w:rsid w:val="00235EB4"/>
    <w:rsid w:val="0023691D"/>
    <w:rsid w:val="002427BA"/>
    <w:rsid w:val="00244527"/>
    <w:rsid w:val="002470D9"/>
    <w:rsid w:val="00247CBC"/>
    <w:rsid w:val="0025112A"/>
    <w:rsid w:val="0025126D"/>
    <w:rsid w:val="00251B80"/>
    <w:rsid w:val="00252CB3"/>
    <w:rsid w:val="002539EA"/>
    <w:rsid w:val="00256750"/>
    <w:rsid w:val="00260CB5"/>
    <w:rsid w:val="00261BDA"/>
    <w:rsid w:val="0026297C"/>
    <w:rsid w:val="00264176"/>
    <w:rsid w:val="00271CDC"/>
    <w:rsid w:val="00274E80"/>
    <w:rsid w:val="00282E9D"/>
    <w:rsid w:val="00287B7D"/>
    <w:rsid w:val="00287D5C"/>
    <w:rsid w:val="00290787"/>
    <w:rsid w:val="002939D4"/>
    <w:rsid w:val="0029784B"/>
    <w:rsid w:val="002A0293"/>
    <w:rsid w:val="002A0E44"/>
    <w:rsid w:val="002A160B"/>
    <w:rsid w:val="002A1732"/>
    <w:rsid w:val="002A345C"/>
    <w:rsid w:val="002A4A3D"/>
    <w:rsid w:val="002A77AF"/>
    <w:rsid w:val="002B1FDB"/>
    <w:rsid w:val="002B37A6"/>
    <w:rsid w:val="002B3A2C"/>
    <w:rsid w:val="002C443A"/>
    <w:rsid w:val="002C647D"/>
    <w:rsid w:val="002D2289"/>
    <w:rsid w:val="002D6C67"/>
    <w:rsid w:val="002E1B8E"/>
    <w:rsid w:val="002E39D9"/>
    <w:rsid w:val="002E4569"/>
    <w:rsid w:val="002E6788"/>
    <w:rsid w:val="002E6832"/>
    <w:rsid w:val="002F4740"/>
    <w:rsid w:val="002F5D54"/>
    <w:rsid w:val="00300A73"/>
    <w:rsid w:val="003014A8"/>
    <w:rsid w:val="00301AD6"/>
    <w:rsid w:val="00304ADB"/>
    <w:rsid w:val="00306C4E"/>
    <w:rsid w:val="00312FB3"/>
    <w:rsid w:val="003140D1"/>
    <w:rsid w:val="003160CC"/>
    <w:rsid w:val="00316372"/>
    <w:rsid w:val="003165AF"/>
    <w:rsid w:val="00317606"/>
    <w:rsid w:val="003326F0"/>
    <w:rsid w:val="00337575"/>
    <w:rsid w:val="00343F42"/>
    <w:rsid w:val="00344F8F"/>
    <w:rsid w:val="00346382"/>
    <w:rsid w:val="00346753"/>
    <w:rsid w:val="00353220"/>
    <w:rsid w:val="00353320"/>
    <w:rsid w:val="00353E66"/>
    <w:rsid w:val="00356083"/>
    <w:rsid w:val="00356A3D"/>
    <w:rsid w:val="00364C5D"/>
    <w:rsid w:val="0036658C"/>
    <w:rsid w:val="00367197"/>
    <w:rsid w:val="00371017"/>
    <w:rsid w:val="00371976"/>
    <w:rsid w:val="0037526B"/>
    <w:rsid w:val="00380732"/>
    <w:rsid w:val="003813D2"/>
    <w:rsid w:val="00383BA8"/>
    <w:rsid w:val="00383F8D"/>
    <w:rsid w:val="003843D7"/>
    <w:rsid w:val="0038568E"/>
    <w:rsid w:val="0039482B"/>
    <w:rsid w:val="00394F12"/>
    <w:rsid w:val="003A4258"/>
    <w:rsid w:val="003A6AFA"/>
    <w:rsid w:val="003B3391"/>
    <w:rsid w:val="003B5579"/>
    <w:rsid w:val="003B5D1C"/>
    <w:rsid w:val="003C1A5B"/>
    <w:rsid w:val="003C4505"/>
    <w:rsid w:val="003C74ED"/>
    <w:rsid w:val="003D098F"/>
    <w:rsid w:val="003D135D"/>
    <w:rsid w:val="003D2432"/>
    <w:rsid w:val="003D4D77"/>
    <w:rsid w:val="003D4DCE"/>
    <w:rsid w:val="003D5EDE"/>
    <w:rsid w:val="003E09F1"/>
    <w:rsid w:val="003E1ED3"/>
    <w:rsid w:val="003E3BA1"/>
    <w:rsid w:val="003F05C2"/>
    <w:rsid w:val="003F3858"/>
    <w:rsid w:val="004122EA"/>
    <w:rsid w:val="00412D52"/>
    <w:rsid w:val="004138D5"/>
    <w:rsid w:val="00417D64"/>
    <w:rsid w:val="0042179E"/>
    <w:rsid w:val="004223B9"/>
    <w:rsid w:val="00422553"/>
    <w:rsid w:val="00423BBF"/>
    <w:rsid w:val="00423C47"/>
    <w:rsid w:val="00424534"/>
    <w:rsid w:val="004303B7"/>
    <w:rsid w:val="004342B5"/>
    <w:rsid w:val="00434EE7"/>
    <w:rsid w:val="00435103"/>
    <w:rsid w:val="00435830"/>
    <w:rsid w:val="004361F0"/>
    <w:rsid w:val="004420A3"/>
    <w:rsid w:val="004445EA"/>
    <w:rsid w:val="00453462"/>
    <w:rsid w:val="0045379C"/>
    <w:rsid w:val="0045498A"/>
    <w:rsid w:val="00455885"/>
    <w:rsid w:val="0045756C"/>
    <w:rsid w:val="00461AEF"/>
    <w:rsid w:val="004654D9"/>
    <w:rsid w:val="00465833"/>
    <w:rsid w:val="00465A45"/>
    <w:rsid w:val="00465D71"/>
    <w:rsid w:val="00466A3C"/>
    <w:rsid w:val="00472C9E"/>
    <w:rsid w:val="004777EC"/>
    <w:rsid w:val="00487DDB"/>
    <w:rsid w:val="00496BAC"/>
    <w:rsid w:val="004A1A08"/>
    <w:rsid w:val="004A1B8F"/>
    <w:rsid w:val="004A1DF5"/>
    <w:rsid w:val="004A2638"/>
    <w:rsid w:val="004A2AA6"/>
    <w:rsid w:val="004B5EAC"/>
    <w:rsid w:val="004B6529"/>
    <w:rsid w:val="004C43D0"/>
    <w:rsid w:val="004C703C"/>
    <w:rsid w:val="004D4F0F"/>
    <w:rsid w:val="004E253F"/>
    <w:rsid w:val="004E5787"/>
    <w:rsid w:val="004E5CCE"/>
    <w:rsid w:val="004E77A5"/>
    <w:rsid w:val="004F4E0F"/>
    <w:rsid w:val="00502E04"/>
    <w:rsid w:val="00504EAB"/>
    <w:rsid w:val="00505798"/>
    <w:rsid w:val="00513034"/>
    <w:rsid w:val="005152D6"/>
    <w:rsid w:val="00515A51"/>
    <w:rsid w:val="00522812"/>
    <w:rsid w:val="005236D5"/>
    <w:rsid w:val="00524501"/>
    <w:rsid w:val="00524F54"/>
    <w:rsid w:val="00525F1A"/>
    <w:rsid w:val="0052732B"/>
    <w:rsid w:val="00527644"/>
    <w:rsid w:val="00545BB1"/>
    <w:rsid w:val="00546708"/>
    <w:rsid w:val="00554C2B"/>
    <w:rsid w:val="005627B8"/>
    <w:rsid w:val="005762ED"/>
    <w:rsid w:val="00581685"/>
    <w:rsid w:val="0058322B"/>
    <w:rsid w:val="0058421D"/>
    <w:rsid w:val="005843EF"/>
    <w:rsid w:val="005912E7"/>
    <w:rsid w:val="005943F8"/>
    <w:rsid w:val="00594DE6"/>
    <w:rsid w:val="005A5E32"/>
    <w:rsid w:val="005A7202"/>
    <w:rsid w:val="005B0569"/>
    <w:rsid w:val="005C2104"/>
    <w:rsid w:val="005C21A2"/>
    <w:rsid w:val="005C39D0"/>
    <w:rsid w:val="005C3B11"/>
    <w:rsid w:val="005C7568"/>
    <w:rsid w:val="005C7866"/>
    <w:rsid w:val="005D263D"/>
    <w:rsid w:val="005D2D75"/>
    <w:rsid w:val="005D79A2"/>
    <w:rsid w:val="005E1953"/>
    <w:rsid w:val="005E331A"/>
    <w:rsid w:val="005E49BE"/>
    <w:rsid w:val="005E511D"/>
    <w:rsid w:val="005E5132"/>
    <w:rsid w:val="005E6395"/>
    <w:rsid w:val="005F01C5"/>
    <w:rsid w:val="005F20F3"/>
    <w:rsid w:val="005F60EC"/>
    <w:rsid w:val="005F769D"/>
    <w:rsid w:val="00600E1F"/>
    <w:rsid w:val="00601966"/>
    <w:rsid w:val="006026E3"/>
    <w:rsid w:val="006049A4"/>
    <w:rsid w:val="00605388"/>
    <w:rsid w:val="0060548C"/>
    <w:rsid w:val="00605FE3"/>
    <w:rsid w:val="00610E1A"/>
    <w:rsid w:val="00612661"/>
    <w:rsid w:val="00622D2D"/>
    <w:rsid w:val="00627F60"/>
    <w:rsid w:val="00630600"/>
    <w:rsid w:val="00631CBE"/>
    <w:rsid w:val="00635DB7"/>
    <w:rsid w:val="00642456"/>
    <w:rsid w:val="00643FB4"/>
    <w:rsid w:val="00647484"/>
    <w:rsid w:val="00651D6B"/>
    <w:rsid w:val="00663CB5"/>
    <w:rsid w:val="006668C4"/>
    <w:rsid w:val="00670674"/>
    <w:rsid w:val="00671E9B"/>
    <w:rsid w:val="00672733"/>
    <w:rsid w:val="00682DD0"/>
    <w:rsid w:val="00682E18"/>
    <w:rsid w:val="006848BA"/>
    <w:rsid w:val="00686189"/>
    <w:rsid w:val="00686486"/>
    <w:rsid w:val="0068713F"/>
    <w:rsid w:val="00687B89"/>
    <w:rsid w:val="00693DEF"/>
    <w:rsid w:val="00695EFC"/>
    <w:rsid w:val="006979EB"/>
    <w:rsid w:val="00697EB9"/>
    <w:rsid w:val="006A182D"/>
    <w:rsid w:val="006A1F1C"/>
    <w:rsid w:val="006A3E4A"/>
    <w:rsid w:val="006A4CB9"/>
    <w:rsid w:val="006A5845"/>
    <w:rsid w:val="006A65F6"/>
    <w:rsid w:val="006A69A5"/>
    <w:rsid w:val="006A6F21"/>
    <w:rsid w:val="006A7377"/>
    <w:rsid w:val="006A7A3B"/>
    <w:rsid w:val="006B7BD1"/>
    <w:rsid w:val="006C1069"/>
    <w:rsid w:val="006C4575"/>
    <w:rsid w:val="006C5FDC"/>
    <w:rsid w:val="006C68FB"/>
    <w:rsid w:val="006D20E9"/>
    <w:rsid w:val="006D3158"/>
    <w:rsid w:val="006D3F5E"/>
    <w:rsid w:val="006D558C"/>
    <w:rsid w:val="006D6F27"/>
    <w:rsid w:val="006D7C9D"/>
    <w:rsid w:val="006E1AE9"/>
    <w:rsid w:val="006E77A7"/>
    <w:rsid w:val="006F46EE"/>
    <w:rsid w:val="006F4F00"/>
    <w:rsid w:val="006F52BF"/>
    <w:rsid w:val="006F7031"/>
    <w:rsid w:val="00703969"/>
    <w:rsid w:val="00703EA2"/>
    <w:rsid w:val="00705359"/>
    <w:rsid w:val="0070624B"/>
    <w:rsid w:val="007065AE"/>
    <w:rsid w:val="00712582"/>
    <w:rsid w:val="00712E10"/>
    <w:rsid w:val="0071663B"/>
    <w:rsid w:val="00722DC2"/>
    <w:rsid w:val="007250D4"/>
    <w:rsid w:val="007302EF"/>
    <w:rsid w:val="0073116B"/>
    <w:rsid w:val="00732E8A"/>
    <w:rsid w:val="00733AED"/>
    <w:rsid w:val="0073563B"/>
    <w:rsid w:val="00735918"/>
    <w:rsid w:val="00737A51"/>
    <w:rsid w:val="007401B6"/>
    <w:rsid w:val="00747DB3"/>
    <w:rsid w:val="00750126"/>
    <w:rsid w:val="00750623"/>
    <w:rsid w:val="00754CB8"/>
    <w:rsid w:val="00766B67"/>
    <w:rsid w:val="007737D5"/>
    <w:rsid w:val="00777D11"/>
    <w:rsid w:val="00781887"/>
    <w:rsid w:val="0078714A"/>
    <w:rsid w:val="0078742B"/>
    <w:rsid w:val="00787F38"/>
    <w:rsid w:val="007A1652"/>
    <w:rsid w:val="007A4CB1"/>
    <w:rsid w:val="007B36B1"/>
    <w:rsid w:val="007C25AD"/>
    <w:rsid w:val="007C2FA1"/>
    <w:rsid w:val="007C380D"/>
    <w:rsid w:val="007C40EF"/>
    <w:rsid w:val="007C53FD"/>
    <w:rsid w:val="007C6F1A"/>
    <w:rsid w:val="007D3D08"/>
    <w:rsid w:val="007D5E42"/>
    <w:rsid w:val="007D666B"/>
    <w:rsid w:val="007D779A"/>
    <w:rsid w:val="007E0767"/>
    <w:rsid w:val="007E12FB"/>
    <w:rsid w:val="007E2A32"/>
    <w:rsid w:val="007E3B20"/>
    <w:rsid w:val="007E3C49"/>
    <w:rsid w:val="007E5AA7"/>
    <w:rsid w:val="007F004A"/>
    <w:rsid w:val="007F08B8"/>
    <w:rsid w:val="007F234C"/>
    <w:rsid w:val="00804BAA"/>
    <w:rsid w:val="00805E4C"/>
    <w:rsid w:val="00813EA0"/>
    <w:rsid w:val="008148C4"/>
    <w:rsid w:val="0081649B"/>
    <w:rsid w:val="00816BB1"/>
    <w:rsid w:val="00820C6C"/>
    <w:rsid w:val="00822086"/>
    <w:rsid w:val="008223A1"/>
    <w:rsid w:val="00840260"/>
    <w:rsid w:val="0084033B"/>
    <w:rsid w:val="008475F1"/>
    <w:rsid w:val="00855C66"/>
    <w:rsid w:val="0085645A"/>
    <w:rsid w:val="008567CF"/>
    <w:rsid w:val="0085715B"/>
    <w:rsid w:val="00860BE4"/>
    <w:rsid w:val="0086123F"/>
    <w:rsid w:val="00861257"/>
    <w:rsid w:val="00863D2C"/>
    <w:rsid w:val="00867ECC"/>
    <w:rsid w:val="00872BAD"/>
    <w:rsid w:val="00873D56"/>
    <w:rsid w:val="00874DBA"/>
    <w:rsid w:val="00880D1D"/>
    <w:rsid w:val="00880FDE"/>
    <w:rsid w:val="00882A74"/>
    <w:rsid w:val="00882EEC"/>
    <w:rsid w:val="008838F3"/>
    <w:rsid w:val="0088562F"/>
    <w:rsid w:val="00886931"/>
    <w:rsid w:val="00886D37"/>
    <w:rsid w:val="00891D20"/>
    <w:rsid w:val="008940DD"/>
    <w:rsid w:val="00895E92"/>
    <w:rsid w:val="008A1E38"/>
    <w:rsid w:val="008A2B7E"/>
    <w:rsid w:val="008A4875"/>
    <w:rsid w:val="008A5170"/>
    <w:rsid w:val="008A6D07"/>
    <w:rsid w:val="008A79BF"/>
    <w:rsid w:val="008B6400"/>
    <w:rsid w:val="008B7352"/>
    <w:rsid w:val="008C16CD"/>
    <w:rsid w:val="008C1E92"/>
    <w:rsid w:val="008C2958"/>
    <w:rsid w:val="008C2DAF"/>
    <w:rsid w:val="008C3041"/>
    <w:rsid w:val="008D1714"/>
    <w:rsid w:val="008D206E"/>
    <w:rsid w:val="008D2EFE"/>
    <w:rsid w:val="008D3076"/>
    <w:rsid w:val="008D4C9D"/>
    <w:rsid w:val="008D73E7"/>
    <w:rsid w:val="008E2132"/>
    <w:rsid w:val="008E48CA"/>
    <w:rsid w:val="008E4E2B"/>
    <w:rsid w:val="008E7A07"/>
    <w:rsid w:val="008F1D09"/>
    <w:rsid w:val="008F23A7"/>
    <w:rsid w:val="008F4C6E"/>
    <w:rsid w:val="008F71FF"/>
    <w:rsid w:val="00900E3A"/>
    <w:rsid w:val="00903624"/>
    <w:rsid w:val="009037B5"/>
    <w:rsid w:val="00903A4D"/>
    <w:rsid w:val="00904170"/>
    <w:rsid w:val="009051E9"/>
    <w:rsid w:val="009058F9"/>
    <w:rsid w:val="00910289"/>
    <w:rsid w:val="0091528C"/>
    <w:rsid w:val="00921FEC"/>
    <w:rsid w:val="009255A1"/>
    <w:rsid w:val="009302A3"/>
    <w:rsid w:val="0093327B"/>
    <w:rsid w:val="009335C8"/>
    <w:rsid w:val="00940014"/>
    <w:rsid w:val="00942A53"/>
    <w:rsid w:val="009501FA"/>
    <w:rsid w:val="009531A2"/>
    <w:rsid w:val="00954780"/>
    <w:rsid w:val="00956C7E"/>
    <w:rsid w:val="00957F65"/>
    <w:rsid w:val="009652B1"/>
    <w:rsid w:val="009655F3"/>
    <w:rsid w:val="00965E84"/>
    <w:rsid w:val="0096761D"/>
    <w:rsid w:val="00970245"/>
    <w:rsid w:val="00972B7A"/>
    <w:rsid w:val="009751DD"/>
    <w:rsid w:val="009755F5"/>
    <w:rsid w:val="009756DA"/>
    <w:rsid w:val="00977B9E"/>
    <w:rsid w:val="009860DB"/>
    <w:rsid w:val="009910D9"/>
    <w:rsid w:val="0099332F"/>
    <w:rsid w:val="00994328"/>
    <w:rsid w:val="00994AA0"/>
    <w:rsid w:val="009A2DDA"/>
    <w:rsid w:val="009A3E7C"/>
    <w:rsid w:val="009A4450"/>
    <w:rsid w:val="009A5BB4"/>
    <w:rsid w:val="009A6A30"/>
    <w:rsid w:val="009A7492"/>
    <w:rsid w:val="009A7F90"/>
    <w:rsid w:val="009B1FA3"/>
    <w:rsid w:val="009B3BBB"/>
    <w:rsid w:val="009B4631"/>
    <w:rsid w:val="009B5527"/>
    <w:rsid w:val="009B593E"/>
    <w:rsid w:val="009C02CB"/>
    <w:rsid w:val="009C273F"/>
    <w:rsid w:val="009C45AF"/>
    <w:rsid w:val="009D6982"/>
    <w:rsid w:val="009E3773"/>
    <w:rsid w:val="009F0AA0"/>
    <w:rsid w:val="009F5222"/>
    <w:rsid w:val="00A0140E"/>
    <w:rsid w:val="00A03E3B"/>
    <w:rsid w:val="00A07655"/>
    <w:rsid w:val="00A07A17"/>
    <w:rsid w:val="00A15AFC"/>
    <w:rsid w:val="00A3267D"/>
    <w:rsid w:val="00A32C3D"/>
    <w:rsid w:val="00A3727C"/>
    <w:rsid w:val="00A4251B"/>
    <w:rsid w:val="00A43706"/>
    <w:rsid w:val="00A46047"/>
    <w:rsid w:val="00A52857"/>
    <w:rsid w:val="00A541AA"/>
    <w:rsid w:val="00A546FF"/>
    <w:rsid w:val="00A562EA"/>
    <w:rsid w:val="00A573BC"/>
    <w:rsid w:val="00A57653"/>
    <w:rsid w:val="00A605FB"/>
    <w:rsid w:val="00A60EFC"/>
    <w:rsid w:val="00A666B4"/>
    <w:rsid w:val="00A74F7C"/>
    <w:rsid w:val="00A7565A"/>
    <w:rsid w:val="00A7682A"/>
    <w:rsid w:val="00A77BAF"/>
    <w:rsid w:val="00A81554"/>
    <w:rsid w:val="00A8549A"/>
    <w:rsid w:val="00A864BF"/>
    <w:rsid w:val="00A87098"/>
    <w:rsid w:val="00A87860"/>
    <w:rsid w:val="00A92E86"/>
    <w:rsid w:val="00A93765"/>
    <w:rsid w:val="00A94211"/>
    <w:rsid w:val="00A94A44"/>
    <w:rsid w:val="00A953EA"/>
    <w:rsid w:val="00A95B12"/>
    <w:rsid w:val="00AA3F80"/>
    <w:rsid w:val="00AA729E"/>
    <w:rsid w:val="00AB0692"/>
    <w:rsid w:val="00AB1A6F"/>
    <w:rsid w:val="00AB1E69"/>
    <w:rsid w:val="00AB6C87"/>
    <w:rsid w:val="00AC3423"/>
    <w:rsid w:val="00AC3C0A"/>
    <w:rsid w:val="00AC7E8D"/>
    <w:rsid w:val="00AD5040"/>
    <w:rsid w:val="00AE4824"/>
    <w:rsid w:val="00B0102F"/>
    <w:rsid w:val="00B02F3F"/>
    <w:rsid w:val="00B03F2D"/>
    <w:rsid w:val="00B05F80"/>
    <w:rsid w:val="00B075D4"/>
    <w:rsid w:val="00B22330"/>
    <w:rsid w:val="00B22354"/>
    <w:rsid w:val="00B238CA"/>
    <w:rsid w:val="00B25A95"/>
    <w:rsid w:val="00B30E74"/>
    <w:rsid w:val="00B3119F"/>
    <w:rsid w:val="00B31AE9"/>
    <w:rsid w:val="00B32E9C"/>
    <w:rsid w:val="00B35B56"/>
    <w:rsid w:val="00B44E6F"/>
    <w:rsid w:val="00B50EE1"/>
    <w:rsid w:val="00B54461"/>
    <w:rsid w:val="00B60498"/>
    <w:rsid w:val="00B61ECD"/>
    <w:rsid w:val="00B641F7"/>
    <w:rsid w:val="00B651DE"/>
    <w:rsid w:val="00B727FF"/>
    <w:rsid w:val="00B72935"/>
    <w:rsid w:val="00B72CBF"/>
    <w:rsid w:val="00B7795E"/>
    <w:rsid w:val="00B81A46"/>
    <w:rsid w:val="00B81FFE"/>
    <w:rsid w:val="00B83DA0"/>
    <w:rsid w:val="00B8417D"/>
    <w:rsid w:val="00B85229"/>
    <w:rsid w:val="00B87B9E"/>
    <w:rsid w:val="00BA346C"/>
    <w:rsid w:val="00BA4F59"/>
    <w:rsid w:val="00BA594B"/>
    <w:rsid w:val="00BA5F95"/>
    <w:rsid w:val="00BB38F2"/>
    <w:rsid w:val="00BB427C"/>
    <w:rsid w:val="00BB65F9"/>
    <w:rsid w:val="00BC0259"/>
    <w:rsid w:val="00BC2C0F"/>
    <w:rsid w:val="00BC2D3D"/>
    <w:rsid w:val="00BC3622"/>
    <w:rsid w:val="00BC4956"/>
    <w:rsid w:val="00BC5714"/>
    <w:rsid w:val="00BD534D"/>
    <w:rsid w:val="00BE2CC4"/>
    <w:rsid w:val="00BE3F4D"/>
    <w:rsid w:val="00BE78DB"/>
    <w:rsid w:val="00BF0365"/>
    <w:rsid w:val="00BF0B23"/>
    <w:rsid w:val="00BF0BEF"/>
    <w:rsid w:val="00BF1725"/>
    <w:rsid w:val="00BF1A86"/>
    <w:rsid w:val="00BF4A97"/>
    <w:rsid w:val="00C01374"/>
    <w:rsid w:val="00C057FD"/>
    <w:rsid w:val="00C07087"/>
    <w:rsid w:val="00C254D0"/>
    <w:rsid w:val="00C26096"/>
    <w:rsid w:val="00C3005C"/>
    <w:rsid w:val="00C3152D"/>
    <w:rsid w:val="00C31A05"/>
    <w:rsid w:val="00C34331"/>
    <w:rsid w:val="00C41260"/>
    <w:rsid w:val="00C41E98"/>
    <w:rsid w:val="00C425F3"/>
    <w:rsid w:val="00C43803"/>
    <w:rsid w:val="00C43BD3"/>
    <w:rsid w:val="00C47168"/>
    <w:rsid w:val="00C55CC6"/>
    <w:rsid w:val="00C56A1F"/>
    <w:rsid w:val="00C56C73"/>
    <w:rsid w:val="00C57134"/>
    <w:rsid w:val="00C60CC6"/>
    <w:rsid w:val="00C70658"/>
    <w:rsid w:val="00C70C30"/>
    <w:rsid w:val="00C72A65"/>
    <w:rsid w:val="00C770D9"/>
    <w:rsid w:val="00C77D69"/>
    <w:rsid w:val="00C95241"/>
    <w:rsid w:val="00C965B2"/>
    <w:rsid w:val="00C975EF"/>
    <w:rsid w:val="00CA272A"/>
    <w:rsid w:val="00CA2DB7"/>
    <w:rsid w:val="00CA40F5"/>
    <w:rsid w:val="00CA5598"/>
    <w:rsid w:val="00CA7444"/>
    <w:rsid w:val="00CB1E39"/>
    <w:rsid w:val="00CB4720"/>
    <w:rsid w:val="00CC1CE6"/>
    <w:rsid w:val="00CC4524"/>
    <w:rsid w:val="00CC65E6"/>
    <w:rsid w:val="00CC72C1"/>
    <w:rsid w:val="00CD5CA3"/>
    <w:rsid w:val="00CD6706"/>
    <w:rsid w:val="00CE0BF4"/>
    <w:rsid w:val="00CF38B2"/>
    <w:rsid w:val="00CF3B46"/>
    <w:rsid w:val="00CF5882"/>
    <w:rsid w:val="00CF7D76"/>
    <w:rsid w:val="00D0119C"/>
    <w:rsid w:val="00D02CE5"/>
    <w:rsid w:val="00D03AD4"/>
    <w:rsid w:val="00D04969"/>
    <w:rsid w:val="00D05585"/>
    <w:rsid w:val="00D10C19"/>
    <w:rsid w:val="00D12CE2"/>
    <w:rsid w:val="00D14369"/>
    <w:rsid w:val="00D178E2"/>
    <w:rsid w:val="00D22D73"/>
    <w:rsid w:val="00D242A0"/>
    <w:rsid w:val="00D24BDE"/>
    <w:rsid w:val="00D24EF8"/>
    <w:rsid w:val="00D251E9"/>
    <w:rsid w:val="00D30085"/>
    <w:rsid w:val="00D3169C"/>
    <w:rsid w:val="00D3262C"/>
    <w:rsid w:val="00D33018"/>
    <w:rsid w:val="00D41053"/>
    <w:rsid w:val="00D46015"/>
    <w:rsid w:val="00D51FDC"/>
    <w:rsid w:val="00D54BB0"/>
    <w:rsid w:val="00D601BD"/>
    <w:rsid w:val="00D60424"/>
    <w:rsid w:val="00D632D0"/>
    <w:rsid w:val="00D6423E"/>
    <w:rsid w:val="00D66938"/>
    <w:rsid w:val="00D734ED"/>
    <w:rsid w:val="00D73B12"/>
    <w:rsid w:val="00D7464F"/>
    <w:rsid w:val="00D74E1A"/>
    <w:rsid w:val="00D75100"/>
    <w:rsid w:val="00D7637D"/>
    <w:rsid w:val="00D76F3D"/>
    <w:rsid w:val="00D81687"/>
    <w:rsid w:val="00D8218D"/>
    <w:rsid w:val="00D8561A"/>
    <w:rsid w:val="00D860B0"/>
    <w:rsid w:val="00D92A6B"/>
    <w:rsid w:val="00D95D17"/>
    <w:rsid w:val="00DA1052"/>
    <w:rsid w:val="00DA11F4"/>
    <w:rsid w:val="00DA3983"/>
    <w:rsid w:val="00DA6708"/>
    <w:rsid w:val="00DB4BB4"/>
    <w:rsid w:val="00DC00F8"/>
    <w:rsid w:val="00DC2DE7"/>
    <w:rsid w:val="00DD064C"/>
    <w:rsid w:val="00DD13C4"/>
    <w:rsid w:val="00DD1EDE"/>
    <w:rsid w:val="00DD46CA"/>
    <w:rsid w:val="00DD611F"/>
    <w:rsid w:val="00DD713E"/>
    <w:rsid w:val="00DE1DE4"/>
    <w:rsid w:val="00DE1F04"/>
    <w:rsid w:val="00DE6C15"/>
    <w:rsid w:val="00DF0AC5"/>
    <w:rsid w:val="00DF11EE"/>
    <w:rsid w:val="00E01275"/>
    <w:rsid w:val="00E01705"/>
    <w:rsid w:val="00E0387E"/>
    <w:rsid w:val="00E10F55"/>
    <w:rsid w:val="00E15186"/>
    <w:rsid w:val="00E1599C"/>
    <w:rsid w:val="00E21B50"/>
    <w:rsid w:val="00E229DA"/>
    <w:rsid w:val="00E277D2"/>
    <w:rsid w:val="00E27BE8"/>
    <w:rsid w:val="00E27C41"/>
    <w:rsid w:val="00E3208A"/>
    <w:rsid w:val="00E32233"/>
    <w:rsid w:val="00E330E6"/>
    <w:rsid w:val="00E40657"/>
    <w:rsid w:val="00E44715"/>
    <w:rsid w:val="00E44803"/>
    <w:rsid w:val="00E4491C"/>
    <w:rsid w:val="00E46244"/>
    <w:rsid w:val="00E46F0B"/>
    <w:rsid w:val="00E51D83"/>
    <w:rsid w:val="00E539D3"/>
    <w:rsid w:val="00E54011"/>
    <w:rsid w:val="00E553EC"/>
    <w:rsid w:val="00E56A4A"/>
    <w:rsid w:val="00E615DE"/>
    <w:rsid w:val="00E63434"/>
    <w:rsid w:val="00E65E56"/>
    <w:rsid w:val="00E66021"/>
    <w:rsid w:val="00E668F2"/>
    <w:rsid w:val="00E67268"/>
    <w:rsid w:val="00E7155B"/>
    <w:rsid w:val="00E7374A"/>
    <w:rsid w:val="00E74FAA"/>
    <w:rsid w:val="00E77EB2"/>
    <w:rsid w:val="00E8074F"/>
    <w:rsid w:val="00E822A9"/>
    <w:rsid w:val="00E860E0"/>
    <w:rsid w:val="00E86FFA"/>
    <w:rsid w:val="00E900A6"/>
    <w:rsid w:val="00E909A1"/>
    <w:rsid w:val="00E90C3F"/>
    <w:rsid w:val="00E917C3"/>
    <w:rsid w:val="00E92D9A"/>
    <w:rsid w:val="00E95FFF"/>
    <w:rsid w:val="00EA06DA"/>
    <w:rsid w:val="00EA2050"/>
    <w:rsid w:val="00EA4DB0"/>
    <w:rsid w:val="00EA6920"/>
    <w:rsid w:val="00EB3844"/>
    <w:rsid w:val="00EB385A"/>
    <w:rsid w:val="00EB574B"/>
    <w:rsid w:val="00EB5A7F"/>
    <w:rsid w:val="00EC3056"/>
    <w:rsid w:val="00ED1867"/>
    <w:rsid w:val="00ED47F2"/>
    <w:rsid w:val="00ED6F17"/>
    <w:rsid w:val="00EE7A28"/>
    <w:rsid w:val="00EF011D"/>
    <w:rsid w:val="00EF0496"/>
    <w:rsid w:val="00EF1965"/>
    <w:rsid w:val="00F000C3"/>
    <w:rsid w:val="00F01F7F"/>
    <w:rsid w:val="00F0214C"/>
    <w:rsid w:val="00F10BE8"/>
    <w:rsid w:val="00F216D8"/>
    <w:rsid w:val="00F25626"/>
    <w:rsid w:val="00F30B59"/>
    <w:rsid w:val="00F328DE"/>
    <w:rsid w:val="00F4613C"/>
    <w:rsid w:val="00F50A46"/>
    <w:rsid w:val="00F54F3A"/>
    <w:rsid w:val="00F560D0"/>
    <w:rsid w:val="00F57052"/>
    <w:rsid w:val="00F6132C"/>
    <w:rsid w:val="00F628C1"/>
    <w:rsid w:val="00F63B9F"/>
    <w:rsid w:val="00F64DD6"/>
    <w:rsid w:val="00F65023"/>
    <w:rsid w:val="00F715DB"/>
    <w:rsid w:val="00F72D6A"/>
    <w:rsid w:val="00F73096"/>
    <w:rsid w:val="00F8262F"/>
    <w:rsid w:val="00F83388"/>
    <w:rsid w:val="00F87AA7"/>
    <w:rsid w:val="00F900E3"/>
    <w:rsid w:val="00F9059F"/>
    <w:rsid w:val="00F96CC7"/>
    <w:rsid w:val="00F97488"/>
    <w:rsid w:val="00FA0A65"/>
    <w:rsid w:val="00FA24CB"/>
    <w:rsid w:val="00FA3D8F"/>
    <w:rsid w:val="00FA6F92"/>
    <w:rsid w:val="00FA73EA"/>
    <w:rsid w:val="00FB45E7"/>
    <w:rsid w:val="00FB6C79"/>
    <w:rsid w:val="00FC59BF"/>
    <w:rsid w:val="00FC5A09"/>
    <w:rsid w:val="00FD022F"/>
    <w:rsid w:val="00FD036D"/>
    <w:rsid w:val="00FD08AA"/>
    <w:rsid w:val="00FD14ED"/>
    <w:rsid w:val="00FD5A1D"/>
    <w:rsid w:val="00FE2E44"/>
    <w:rsid w:val="00FF21D0"/>
    <w:rsid w:val="00FF5ADF"/>
    <w:rsid w:val="5AE2EA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4D94316"/>
  <w15:chartTrackingRefBased/>
  <w15:docId w15:val="{40448B50-3D3B-4C52-A295-3A5E3785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367197"/>
    <w:pPr>
      <w:widowControl w:val="0"/>
      <w:jc w:val="both"/>
    </w:pPr>
    <w:rPr>
      <w:rFonts w:ascii="游明朝" w:eastAsia="游明朝" w:hAnsi="游明朝" w:cs="游明朝"/>
      <w:kern w:val="2"/>
      <w:sz w:val="21"/>
      <w:szCs w:val="24"/>
    </w:rPr>
  </w:style>
  <w:style w:type="paragraph" w:styleId="1">
    <w:name w:val="heading 1"/>
    <w:basedOn w:val="a"/>
    <w:next w:val="a0"/>
    <w:link w:val="10"/>
    <w:qFormat/>
    <w:rsid w:val="00D14369"/>
    <w:pPr>
      <w:keepNext/>
      <w:numPr>
        <w:numId w:val="2"/>
      </w:numPr>
      <w:outlineLvl w:val="0"/>
    </w:pPr>
    <w:rPr>
      <w:rFonts w:ascii="游ゴシック Light" w:eastAsia="游ゴシック Light" w:hAnsi="游ゴシック Light" w:cs="Times New Roman"/>
      <w:sz w:val="24"/>
    </w:rPr>
  </w:style>
  <w:style w:type="paragraph" w:styleId="2">
    <w:name w:val="heading 2"/>
    <w:basedOn w:val="a"/>
    <w:next w:val="a0"/>
    <w:link w:val="20"/>
    <w:qFormat/>
    <w:rsid w:val="00860BE4"/>
    <w:pPr>
      <w:keepNext/>
      <w:numPr>
        <w:ilvl w:val="1"/>
        <w:numId w:val="2"/>
      </w:numPr>
      <w:pBdr>
        <w:bottom w:val="single" w:sz="4" w:space="0" w:color="auto"/>
      </w:pBdr>
      <w:spacing w:beforeLines="50" w:before="180" w:afterLines="50" w:after="180"/>
      <w:ind w:rightChars="320" w:right="672" w:hanging="708"/>
      <w:outlineLvl w:val="1"/>
    </w:pPr>
    <w:rPr>
      <w:rFonts w:ascii="游ゴシック Light" w:eastAsia="游ゴシック Light" w:hAnsi="游ゴシック Light" w:cs="Times New Roman"/>
    </w:rPr>
  </w:style>
  <w:style w:type="paragraph" w:styleId="3">
    <w:name w:val="heading 3"/>
    <w:basedOn w:val="a0"/>
    <w:next w:val="a0"/>
    <w:link w:val="30"/>
    <w:unhideWhenUsed/>
    <w:qFormat/>
    <w:rsid w:val="002939D4"/>
    <w:pPr>
      <w:keepNext/>
      <w:numPr>
        <w:ilvl w:val="2"/>
        <w:numId w:val="2"/>
      </w:numPr>
      <w:spacing w:beforeLines="50" w:before="50" w:afterLines="25" w:after="25"/>
      <w:ind w:left="0" w:firstLine="100"/>
      <w:outlineLvl w:val="2"/>
    </w:pPr>
    <w:rPr>
      <w:rFonts w:ascii="游ゴシック Light" w:eastAsia="游ゴシック Light" w:hAnsi="游ゴシック Light" w:cs="Times New Roman"/>
    </w:rPr>
  </w:style>
  <w:style w:type="paragraph" w:styleId="4">
    <w:name w:val="heading 4"/>
    <w:basedOn w:val="a0"/>
    <w:next w:val="a0"/>
    <w:link w:val="40"/>
    <w:unhideWhenUsed/>
    <w:qFormat/>
    <w:rsid w:val="008D1714"/>
    <w:pPr>
      <w:keepNext/>
      <w:numPr>
        <w:ilvl w:val="3"/>
        <w:numId w:val="2"/>
      </w:numPr>
      <w:ind w:leftChars="67" w:left="141" w:firstLine="210"/>
      <w:outlineLvl w:val="3"/>
    </w:pPr>
    <w:rPr>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
    <w:next w:val="a"/>
    <w:rsid w:val="00E917C3"/>
  </w:style>
  <w:style w:type="paragraph" w:styleId="a5">
    <w:name w:val="Note Heading"/>
    <w:basedOn w:val="a"/>
    <w:next w:val="a"/>
    <w:link w:val="a6"/>
    <w:rsid w:val="00A92E86"/>
    <w:pPr>
      <w:jc w:val="center"/>
    </w:pPr>
    <w:rPr>
      <w:szCs w:val="21"/>
    </w:rPr>
  </w:style>
  <w:style w:type="paragraph" w:styleId="a7">
    <w:name w:val="Closing"/>
    <w:basedOn w:val="a"/>
    <w:rsid w:val="00A92E86"/>
    <w:pPr>
      <w:jc w:val="right"/>
    </w:pPr>
    <w:rPr>
      <w:szCs w:val="21"/>
    </w:rPr>
  </w:style>
  <w:style w:type="paragraph" w:styleId="a8">
    <w:name w:val="Balloon Text"/>
    <w:basedOn w:val="a"/>
    <w:semiHidden/>
    <w:rsid w:val="00A8549A"/>
    <w:rPr>
      <w:rFonts w:ascii="Arial" w:eastAsia="ＭＳ ゴシック" w:hAnsi="Arial"/>
      <w:sz w:val="18"/>
      <w:szCs w:val="18"/>
    </w:rPr>
  </w:style>
  <w:style w:type="table" w:styleId="a9">
    <w:name w:val="Table Grid"/>
    <w:basedOn w:val="a2"/>
    <w:rsid w:val="002225D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rsid w:val="00235EB4"/>
    <w:rPr>
      <w:color w:val="0000FF"/>
      <w:u w:val="single"/>
    </w:rPr>
  </w:style>
  <w:style w:type="paragraph" w:styleId="ab">
    <w:name w:val="header"/>
    <w:basedOn w:val="a"/>
    <w:link w:val="ac"/>
    <w:rsid w:val="00F25626"/>
    <w:pPr>
      <w:tabs>
        <w:tab w:val="center" w:pos="4252"/>
        <w:tab w:val="right" w:pos="8504"/>
      </w:tabs>
      <w:snapToGrid w:val="0"/>
    </w:pPr>
  </w:style>
  <w:style w:type="character" w:customStyle="1" w:styleId="ac">
    <w:name w:val="ヘッダー (文字)"/>
    <w:link w:val="ab"/>
    <w:rsid w:val="00F25626"/>
    <w:rPr>
      <w:kern w:val="2"/>
      <w:sz w:val="21"/>
      <w:szCs w:val="24"/>
    </w:rPr>
  </w:style>
  <w:style w:type="paragraph" w:styleId="ad">
    <w:name w:val="footer"/>
    <w:basedOn w:val="a"/>
    <w:link w:val="ae"/>
    <w:uiPriority w:val="99"/>
    <w:rsid w:val="00F25626"/>
    <w:pPr>
      <w:tabs>
        <w:tab w:val="center" w:pos="4252"/>
        <w:tab w:val="right" w:pos="8504"/>
      </w:tabs>
      <w:snapToGrid w:val="0"/>
    </w:pPr>
  </w:style>
  <w:style w:type="character" w:customStyle="1" w:styleId="ae">
    <w:name w:val="フッター (文字)"/>
    <w:link w:val="ad"/>
    <w:uiPriority w:val="99"/>
    <w:rsid w:val="00F25626"/>
    <w:rPr>
      <w:kern w:val="2"/>
      <w:sz w:val="21"/>
      <w:szCs w:val="24"/>
    </w:rPr>
  </w:style>
  <w:style w:type="character" w:customStyle="1" w:styleId="a6">
    <w:name w:val="記 (文字)"/>
    <w:link w:val="a5"/>
    <w:rsid w:val="00F4613C"/>
    <w:rPr>
      <w:kern w:val="2"/>
      <w:sz w:val="21"/>
      <w:szCs w:val="21"/>
    </w:rPr>
  </w:style>
  <w:style w:type="paragraph" w:styleId="af">
    <w:name w:val="Title"/>
    <w:basedOn w:val="a"/>
    <w:next w:val="a"/>
    <w:link w:val="af0"/>
    <w:qFormat/>
    <w:rsid w:val="00D95D17"/>
    <w:pPr>
      <w:spacing w:beforeLines="100" w:before="100" w:afterLines="100" w:after="100"/>
      <w:jc w:val="center"/>
      <w:outlineLvl w:val="0"/>
    </w:pPr>
    <w:rPr>
      <w:rFonts w:ascii="HGPｺﾞｼｯｸM" w:eastAsia="HGPｺﾞｼｯｸM" w:hAnsi="游ゴシック Light" w:cs="Times New Roman"/>
      <w:sz w:val="32"/>
      <w:szCs w:val="32"/>
    </w:rPr>
  </w:style>
  <w:style w:type="character" w:customStyle="1" w:styleId="af0">
    <w:name w:val="表題 (文字)"/>
    <w:link w:val="af"/>
    <w:rsid w:val="00D95D17"/>
    <w:rPr>
      <w:rFonts w:ascii="HGPｺﾞｼｯｸM" w:eastAsia="HGPｺﾞｼｯｸM" w:hAnsi="游ゴシック Light" w:cs="Times New Roman"/>
      <w:kern w:val="2"/>
      <w:sz w:val="32"/>
      <w:szCs w:val="32"/>
    </w:rPr>
  </w:style>
  <w:style w:type="paragraph" w:styleId="af1">
    <w:name w:val="Subtitle"/>
    <w:basedOn w:val="a"/>
    <w:next w:val="a"/>
    <w:link w:val="af2"/>
    <w:qFormat/>
    <w:rsid w:val="009860DB"/>
    <w:pPr>
      <w:spacing w:beforeLines="100" w:before="100" w:afterLines="100" w:after="100"/>
      <w:jc w:val="center"/>
      <w:outlineLvl w:val="1"/>
    </w:pPr>
    <w:rPr>
      <w:rFonts w:ascii="HGPｺﾞｼｯｸM" w:eastAsia="HGPｺﾞｼｯｸM" w:hAnsi="游ゴシック Light" w:cs="Times New Roman"/>
      <w:sz w:val="24"/>
    </w:rPr>
  </w:style>
  <w:style w:type="character" w:customStyle="1" w:styleId="af2">
    <w:name w:val="副題 (文字)"/>
    <w:link w:val="af1"/>
    <w:rsid w:val="009860DB"/>
    <w:rPr>
      <w:rFonts w:ascii="HGPｺﾞｼｯｸM" w:eastAsia="HGPｺﾞｼｯｸM" w:hAnsi="游ゴシック Light" w:cs="Times New Roman"/>
      <w:kern w:val="2"/>
      <w:sz w:val="24"/>
      <w:szCs w:val="24"/>
    </w:rPr>
  </w:style>
  <w:style w:type="paragraph" w:styleId="a0">
    <w:name w:val="Body Text"/>
    <w:basedOn w:val="a"/>
    <w:link w:val="af3"/>
    <w:qFormat/>
    <w:rsid w:val="00B72CBF"/>
    <w:pPr>
      <w:ind w:firstLineChars="100" w:firstLine="210"/>
    </w:pPr>
  </w:style>
  <w:style w:type="character" w:customStyle="1" w:styleId="af3">
    <w:name w:val="本文 (文字)"/>
    <w:link w:val="a0"/>
    <w:rsid w:val="00B72CBF"/>
    <w:rPr>
      <w:rFonts w:ascii="游明朝" w:eastAsia="游明朝" w:hAnsi="游明朝" w:cs="游明朝"/>
      <w:kern w:val="2"/>
      <w:sz w:val="21"/>
      <w:szCs w:val="24"/>
    </w:rPr>
  </w:style>
  <w:style w:type="character" w:customStyle="1" w:styleId="10">
    <w:name w:val="見出し 1 (文字)"/>
    <w:link w:val="1"/>
    <w:rsid w:val="00D14369"/>
    <w:rPr>
      <w:rFonts w:ascii="游ゴシック Light" w:eastAsia="游ゴシック Light" w:hAnsi="游ゴシック Light" w:cs="Times New Roman"/>
      <w:kern w:val="2"/>
      <w:sz w:val="24"/>
      <w:szCs w:val="24"/>
    </w:rPr>
  </w:style>
  <w:style w:type="character" w:customStyle="1" w:styleId="20">
    <w:name w:val="見出し 2 (文字)"/>
    <w:link w:val="2"/>
    <w:rsid w:val="00860BE4"/>
    <w:rPr>
      <w:rFonts w:ascii="游ゴシック Light" w:eastAsia="游ゴシック Light" w:hAnsi="游ゴシック Light"/>
      <w:kern w:val="2"/>
      <w:sz w:val="21"/>
      <w:szCs w:val="24"/>
    </w:rPr>
  </w:style>
  <w:style w:type="character" w:customStyle="1" w:styleId="30">
    <w:name w:val="見出し 3 (文字)"/>
    <w:link w:val="3"/>
    <w:rsid w:val="002939D4"/>
    <w:rPr>
      <w:rFonts w:ascii="游ゴシック Light" w:eastAsia="游ゴシック Light" w:hAnsi="游ゴシック Light"/>
      <w:kern w:val="2"/>
      <w:sz w:val="21"/>
      <w:szCs w:val="24"/>
    </w:rPr>
  </w:style>
  <w:style w:type="character" w:customStyle="1" w:styleId="40">
    <w:name w:val="見出し 4 (文字)"/>
    <w:link w:val="4"/>
    <w:rsid w:val="008D1714"/>
    <w:rPr>
      <w:rFonts w:ascii="游明朝" w:eastAsia="游明朝" w:hAnsi="游明朝" w:cs="游明朝"/>
      <w:bCs/>
      <w:kern w:val="2"/>
      <w:sz w:val="21"/>
      <w:szCs w:val="24"/>
    </w:rPr>
  </w:style>
  <w:style w:type="paragraph" w:customStyle="1" w:styleId="af4">
    <w:name w:val="ぶら下がり"/>
    <w:basedOn w:val="a0"/>
    <w:qFormat/>
    <w:rsid w:val="007E3C49"/>
    <w:pPr>
      <w:ind w:leftChars="100" w:left="1558" w:hangingChars="642" w:hanging="1348"/>
    </w:pPr>
  </w:style>
  <w:style w:type="paragraph" w:customStyle="1" w:styleId="af5">
    <w:name w:val="セル"/>
    <w:basedOn w:val="a"/>
    <w:link w:val="af6"/>
    <w:qFormat/>
    <w:rsid w:val="008A6D07"/>
    <w:pPr>
      <w:widowControl/>
      <w:spacing w:line="320" w:lineRule="exact"/>
      <w:jc w:val="left"/>
    </w:pPr>
    <w:rPr>
      <w:rFonts w:ascii="Yu Gothic" w:eastAsia="Yu Gothic" w:hAnsi="Yu Gothic" w:cs="ＭＳ Ｐゴシック"/>
      <w:color w:val="000000"/>
      <w:kern w:val="0"/>
      <w:sz w:val="22"/>
      <w:szCs w:val="22"/>
    </w:rPr>
  </w:style>
  <w:style w:type="character" w:customStyle="1" w:styleId="af6">
    <w:name w:val="セル (文字)"/>
    <w:basedOn w:val="a1"/>
    <w:link w:val="af5"/>
    <w:rsid w:val="008A6D07"/>
    <w:rPr>
      <w:rFonts w:ascii="Yu Gothic" w:eastAsia="Yu Gothic" w:hAnsi="Yu Gothic" w:cs="ＭＳ Ｐゴシック"/>
      <w:color w:val="000000"/>
      <w:sz w:val="22"/>
      <w:szCs w:val="22"/>
    </w:rPr>
  </w:style>
  <w:style w:type="character" w:styleId="af7">
    <w:name w:val="Unresolved Mention"/>
    <w:basedOn w:val="a1"/>
    <w:uiPriority w:val="99"/>
    <w:semiHidden/>
    <w:unhideWhenUsed/>
    <w:rsid w:val="008A6D07"/>
    <w:rPr>
      <w:color w:val="605E5C"/>
      <w:shd w:val="clear" w:color="auto" w:fill="E1DFDD"/>
    </w:rPr>
  </w:style>
  <w:style w:type="paragraph" w:styleId="af8">
    <w:name w:val="No Spacing"/>
    <w:link w:val="af9"/>
    <w:uiPriority w:val="1"/>
    <w:qFormat/>
    <w:rsid w:val="00FB6C79"/>
    <w:rPr>
      <w:rFonts w:asciiTheme="minorHAnsi" w:eastAsiaTheme="minorEastAsia" w:hAnsiTheme="minorHAnsi" w:cstheme="minorBidi"/>
      <w:sz w:val="22"/>
      <w:szCs w:val="22"/>
    </w:rPr>
  </w:style>
  <w:style w:type="character" w:customStyle="1" w:styleId="af9">
    <w:name w:val="行間詰め (文字)"/>
    <w:basedOn w:val="a1"/>
    <w:link w:val="af8"/>
    <w:uiPriority w:val="1"/>
    <w:rsid w:val="00FB6C79"/>
    <w:rPr>
      <w:rFonts w:asciiTheme="minorHAnsi" w:eastAsiaTheme="minorEastAsia" w:hAnsiTheme="minorHAnsi" w:cstheme="minorBidi"/>
      <w:sz w:val="22"/>
      <w:szCs w:val="22"/>
    </w:rPr>
  </w:style>
  <w:style w:type="table" w:styleId="4-3">
    <w:name w:val="Grid Table 4 Accent 3"/>
    <w:basedOn w:val="a2"/>
    <w:uiPriority w:val="49"/>
    <w:rsid w:val="0095478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3">
    <w:name w:val="List Table 3 Accent 3"/>
    <w:basedOn w:val="a2"/>
    <w:uiPriority w:val="48"/>
    <w:rsid w:val="0095478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afa">
    <w:name w:val="List Paragraph"/>
    <w:basedOn w:val="a"/>
    <w:uiPriority w:val="34"/>
    <w:qFormat/>
    <w:rsid w:val="004B5EAC"/>
    <w:pPr>
      <w:ind w:leftChars="400" w:left="840"/>
    </w:pPr>
  </w:style>
  <w:style w:type="paragraph" w:styleId="afb">
    <w:name w:val="footnote text"/>
    <w:basedOn w:val="a"/>
    <w:link w:val="afc"/>
    <w:rsid w:val="004B5EAC"/>
    <w:pPr>
      <w:snapToGrid w:val="0"/>
      <w:jc w:val="left"/>
    </w:pPr>
  </w:style>
  <w:style w:type="character" w:customStyle="1" w:styleId="afc">
    <w:name w:val="脚注文字列 (文字)"/>
    <w:basedOn w:val="a1"/>
    <w:link w:val="afb"/>
    <w:rsid w:val="004B5EAC"/>
    <w:rPr>
      <w:rFonts w:ascii="游明朝" w:eastAsia="游明朝" w:hAnsi="游明朝" w:cs="游明朝"/>
      <w:kern w:val="2"/>
      <w:sz w:val="21"/>
      <w:szCs w:val="24"/>
    </w:rPr>
  </w:style>
  <w:style w:type="character" w:styleId="afd">
    <w:name w:val="footnote reference"/>
    <w:basedOn w:val="a1"/>
    <w:rsid w:val="004B5EAC"/>
    <w:rPr>
      <w:vertAlign w:val="superscript"/>
    </w:rPr>
  </w:style>
  <w:style w:type="paragraph" w:styleId="afe">
    <w:name w:val="TOC Heading"/>
    <w:basedOn w:val="1"/>
    <w:next w:val="a"/>
    <w:uiPriority w:val="39"/>
    <w:unhideWhenUsed/>
    <w:qFormat/>
    <w:rsid w:val="00855C66"/>
    <w:pPr>
      <w:keepLines/>
      <w:widowControl/>
      <w:numPr>
        <w:numId w:val="0"/>
      </w:numPr>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 w:type="paragraph" w:styleId="11">
    <w:name w:val="toc 1"/>
    <w:basedOn w:val="a"/>
    <w:next w:val="a"/>
    <w:autoRedefine/>
    <w:uiPriority w:val="39"/>
    <w:rsid w:val="00855C66"/>
  </w:style>
  <w:style w:type="paragraph" w:styleId="21">
    <w:name w:val="toc 2"/>
    <w:basedOn w:val="a"/>
    <w:next w:val="a"/>
    <w:autoRedefine/>
    <w:uiPriority w:val="39"/>
    <w:rsid w:val="00855C66"/>
    <w:pPr>
      <w:ind w:leftChars="100" w:left="210"/>
    </w:pPr>
  </w:style>
  <w:style w:type="paragraph" w:styleId="31">
    <w:name w:val="toc 3"/>
    <w:basedOn w:val="a"/>
    <w:next w:val="a"/>
    <w:autoRedefine/>
    <w:uiPriority w:val="39"/>
    <w:rsid w:val="00855C66"/>
    <w:pPr>
      <w:ind w:leftChars="200" w:left="420"/>
    </w:pPr>
  </w:style>
  <w:style w:type="character" w:styleId="HTML">
    <w:name w:val="HTML Code"/>
    <w:basedOn w:val="a1"/>
    <w:rsid w:val="00367197"/>
    <w:rPr>
      <w:rFonts w:ascii="Courier New" w:hAnsi="Courier New" w:cs="Courier New"/>
      <w:sz w:val="20"/>
      <w:szCs w:val="20"/>
    </w:rPr>
  </w:style>
  <w:style w:type="paragraph" w:customStyle="1" w:styleId="aff">
    <w:name w:val="コード"/>
    <w:basedOn w:val="a0"/>
    <w:rsid w:val="00367197"/>
    <w:pPr>
      <w:pBdr>
        <w:top w:val="single" w:sz="4" w:space="1" w:color="auto"/>
        <w:left w:val="single" w:sz="4" w:space="4" w:color="auto"/>
        <w:bottom w:val="single" w:sz="4" w:space="1" w:color="auto"/>
        <w:right w:val="single" w:sz="4" w:space="4" w:color="auto"/>
      </w:pBdr>
      <w:shd w:val="clear" w:color="auto" w:fill="F2F2F2" w:themeFill="background1" w:themeFillShade="F2"/>
      <w:ind w:firstLine="200"/>
    </w:pPr>
    <w:rPr>
      <w:rFonts w:ascii="Meiryo UI" w:eastAsia="Meiryo UI" w:hAnsi="Meiryo UI"/>
      <w:sz w:val="20"/>
      <w:szCs w:val="22"/>
    </w:rPr>
  </w:style>
  <w:style w:type="paragraph" w:styleId="Web">
    <w:name w:val="Normal (Web)"/>
    <w:basedOn w:val="a"/>
    <w:uiPriority w:val="99"/>
    <w:unhideWhenUsed/>
    <w:rsid w:val="00647484"/>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99961">
      <w:bodyDiv w:val="1"/>
      <w:marLeft w:val="0"/>
      <w:marRight w:val="0"/>
      <w:marTop w:val="0"/>
      <w:marBottom w:val="0"/>
      <w:divBdr>
        <w:top w:val="none" w:sz="0" w:space="0" w:color="auto"/>
        <w:left w:val="none" w:sz="0" w:space="0" w:color="auto"/>
        <w:bottom w:val="none" w:sz="0" w:space="0" w:color="auto"/>
        <w:right w:val="none" w:sz="0" w:space="0" w:color="auto"/>
      </w:divBdr>
      <w:divsChild>
        <w:div w:id="837693570">
          <w:marLeft w:val="0"/>
          <w:marRight w:val="0"/>
          <w:marTop w:val="0"/>
          <w:marBottom w:val="0"/>
          <w:divBdr>
            <w:top w:val="none" w:sz="0" w:space="0" w:color="auto"/>
            <w:left w:val="none" w:sz="0" w:space="0" w:color="auto"/>
            <w:bottom w:val="none" w:sz="0" w:space="0" w:color="auto"/>
            <w:right w:val="none" w:sz="0" w:space="0" w:color="auto"/>
          </w:divBdr>
          <w:divsChild>
            <w:div w:id="147287739">
              <w:marLeft w:val="0"/>
              <w:marRight w:val="0"/>
              <w:marTop w:val="0"/>
              <w:marBottom w:val="0"/>
              <w:divBdr>
                <w:top w:val="none" w:sz="0" w:space="0" w:color="auto"/>
                <w:left w:val="none" w:sz="0" w:space="0" w:color="auto"/>
                <w:bottom w:val="none" w:sz="0" w:space="0" w:color="auto"/>
                <w:right w:val="none" w:sz="0" w:space="0" w:color="auto"/>
              </w:divBdr>
              <w:divsChild>
                <w:div w:id="167368405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24108268">
      <w:bodyDiv w:val="1"/>
      <w:marLeft w:val="0"/>
      <w:marRight w:val="0"/>
      <w:marTop w:val="0"/>
      <w:marBottom w:val="0"/>
      <w:divBdr>
        <w:top w:val="none" w:sz="0" w:space="0" w:color="auto"/>
        <w:left w:val="none" w:sz="0" w:space="0" w:color="auto"/>
        <w:bottom w:val="none" w:sz="0" w:space="0" w:color="auto"/>
        <w:right w:val="none" w:sz="0" w:space="0" w:color="auto"/>
      </w:divBdr>
    </w:div>
    <w:div w:id="884951825">
      <w:bodyDiv w:val="1"/>
      <w:marLeft w:val="0"/>
      <w:marRight w:val="0"/>
      <w:marTop w:val="0"/>
      <w:marBottom w:val="0"/>
      <w:divBdr>
        <w:top w:val="none" w:sz="0" w:space="0" w:color="auto"/>
        <w:left w:val="none" w:sz="0" w:space="0" w:color="auto"/>
        <w:bottom w:val="none" w:sz="0" w:space="0" w:color="auto"/>
        <w:right w:val="none" w:sz="0" w:space="0" w:color="auto"/>
      </w:divBdr>
    </w:div>
    <w:div w:id="901453717">
      <w:bodyDiv w:val="1"/>
      <w:marLeft w:val="0"/>
      <w:marRight w:val="0"/>
      <w:marTop w:val="0"/>
      <w:marBottom w:val="0"/>
      <w:divBdr>
        <w:top w:val="none" w:sz="0" w:space="0" w:color="auto"/>
        <w:left w:val="none" w:sz="0" w:space="0" w:color="auto"/>
        <w:bottom w:val="none" w:sz="0" w:space="0" w:color="auto"/>
        <w:right w:val="none" w:sz="0" w:space="0" w:color="auto"/>
      </w:divBdr>
    </w:div>
    <w:div w:id="1148084503">
      <w:bodyDiv w:val="1"/>
      <w:marLeft w:val="0"/>
      <w:marRight w:val="0"/>
      <w:marTop w:val="0"/>
      <w:marBottom w:val="0"/>
      <w:divBdr>
        <w:top w:val="none" w:sz="0" w:space="0" w:color="auto"/>
        <w:left w:val="none" w:sz="0" w:space="0" w:color="auto"/>
        <w:bottom w:val="none" w:sz="0" w:space="0" w:color="auto"/>
        <w:right w:val="none" w:sz="0" w:space="0" w:color="auto"/>
      </w:divBdr>
    </w:div>
    <w:div w:id="1383209787">
      <w:bodyDiv w:val="1"/>
      <w:marLeft w:val="0"/>
      <w:marRight w:val="0"/>
      <w:marTop w:val="0"/>
      <w:marBottom w:val="0"/>
      <w:divBdr>
        <w:top w:val="none" w:sz="0" w:space="0" w:color="auto"/>
        <w:left w:val="none" w:sz="0" w:space="0" w:color="auto"/>
        <w:bottom w:val="none" w:sz="0" w:space="0" w:color="auto"/>
        <w:right w:val="none" w:sz="0" w:space="0" w:color="auto"/>
      </w:divBdr>
    </w:div>
    <w:div w:id="1584988927">
      <w:bodyDiv w:val="1"/>
      <w:marLeft w:val="0"/>
      <w:marRight w:val="0"/>
      <w:marTop w:val="0"/>
      <w:marBottom w:val="0"/>
      <w:divBdr>
        <w:top w:val="none" w:sz="0" w:space="0" w:color="auto"/>
        <w:left w:val="none" w:sz="0" w:space="0" w:color="auto"/>
        <w:bottom w:val="none" w:sz="0" w:space="0" w:color="auto"/>
        <w:right w:val="none" w:sz="0" w:space="0" w:color="auto"/>
      </w:divBdr>
    </w:div>
    <w:div w:id="1703091899">
      <w:bodyDiv w:val="1"/>
      <w:marLeft w:val="0"/>
      <w:marRight w:val="0"/>
      <w:marTop w:val="0"/>
      <w:marBottom w:val="0"/>
      <w:divBdr>
        <w:top w:val="none" w:sz="0" w:space="0" w:color="auto"/>
        <w:left w:val="none" w:sz="0" w:space="0" w:color="auto"/>
        <w:bottom w:val="none" w:sz="0" w:space="0" w:color="auto"/>
        <w:right w:val="none" w:sz="0" w:space="0" w:color="auto"/>
      </w:divBdr>
    </w:div>
    <w:div w:id="1707174417">
      <w:bodyDiv w:val="1"/>
      <w:marLeft w:val="0"/>
      <w:marRight w:val="0"/>
      <w:marTop w:val="0"/>
      <w:marBottom w:val="0"/>
      <w:divBdr>
        <w:top w:val="none" w:sz="0" w:space="0" w:color="auto"/>
        <w:left w:val="none" w:sz="0" w:space="0" w:color="auto"/>
        <w:bottom w:val="none" w:sz="0" w:space="0" w:color="auto"/>
        <w:right w:val="none" w:sz="0" w:space="0" w:color="auto"/>
      </w:divBdr>
    </w:div>
    <w:div w:id="1715621481">
      <w:bodyDiv w:val="1"/>
      <w:marLeft w:val="0"/>
      <w:marRight w:val="0"/>
      <w:marTop w:val="0"/>
      <w:marBottom w:val="0"/>
      <w:divBdr>
        <w:top w:val="none" w:sz="0" w:space="0" w:color="auto"/>
        <w:left w:val="none" w:sz="0" w:space="0" w:color="auto"/>
        <w:bottom w:val="none" w:sz="0" w:space="0" w:color="auto"/>
        <w:right w:val="none" w:sz="0" w:space="0" w:color="auto"/>
      </w:divBdr>
    </w:div>
    <w:div w:id="1770352971">
      <w:bodyDiv w:val="1"/>
      <w:marLeft w:val="0"/>
      <w:marRight w:val="0"/>
      <w:marTop w:val="0"/>
      <w:marBottom w:val="0"/>
      <w:divBdr>
        <w:top w:val="none" w:sz="0" w:space="0" w:color="auto"/>
        <w:left w:val="none" w:sz="0" w:space="0" w:color="auto"/>
        <w:bottom w:val="none" w:sz="0" w:space="0" w:color="auto"/>
        <w:right w:val="none" w:sz="0" w:space="0" w:color="auto"/>
      </w:divBdr>
    </w:div>
    <w:div w:id="197579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00.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image" Target="media/image74.png"/><Relationship Id="rId97" Type="http://schemas.openxmlformats.org/officeDocument/2006/relationships/image" Target="media/image82.png"/><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80.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80.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60.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7.sv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footer" Target="footer1.xml"/><Relationship Id="rId10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to2\Documents\&#12402;&#12394;&#12364;&#12383;\&#23436;&#20102;&#22577;&#21578;&#26360;&#12486;&#12531;&#12503;&#12524;&#12540;&#1248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F9359823044F385DE0690674EC6C8"/>
        <w:category>
          <w:name w:val="全般"/>
          <w:gallery w:val="placeholder"/>
        </w:category>
        <w:types>
          <w:type w:val="bbPlcHdr"/>
        </w:types>
        <w:behaviors>
          <w:behavior w:val="content"/>
        </w:behaviors>
        <w:guid w:val="{835DA012-1E26-41A8-A64F-AA8BBD96248A}"/>
      </w:docPartPr>
      <w:docPartBody>
        <w:p w:rsidR="0025112A" w:rsidRDefault="0025112A" w:rsidP="0025112A">
          <w:pPr>
            <w:pStyle w:val="BB1F9359823044F385DE0690674EC6C8"/>
          </w:pPr>
          <w:r>
            <w:rPr>
              <w:rFonts w:asciiTheme="majorHAnsi" w:eastAsiaTheme="majorEastAsia" w:hAnsiTheme="majorHAnsi" w:cstheme="majorBidi"/>
              <w:color w:val="156082" w:themeColor="accent1"/>
              <w:sz w:val="88"/>
              <w:szCs w:val="88"/>
              <w:lang w:val="ja-JP"/>
            </w:rPr>
            <w:t>[文書のタイトル]</w:t>
          </w:r>
        </w:p>
      </w:docPartBody>
    </w:docPart>
    <w:docPart>
      <w:docPartPr>
        <w:name w:val="8A908471A1404FCABF3DEAD582D973EB"/>
        <w:category>
          <w:name w:val="全般"/>
          <w:gallery w:val="placeholder"/>
        </w:category>
        <w:types>
          <w:type w:val="bbPlcHdr"/>
        </w:types>
        <w:behaviors>
          <w:behavior w:val="content"/>
        </w:behaviors>
        <w:guid w:val="{99F4C1AE-7AA2-425B-BA8C-E7873A3C94A2}"/>
      </w:docPartPr>
      <w:docPartBody>
        <w:p w:rsidR="0025112A" w:rsidRDefault="0025112A" w:rsidP="0025112A">
          <w:pPr>
            <w:pStyle w:val="8A908471A1404FCABF3DEAD582D973EB"/>
          </w:pPr>
          <w:r>
            <w:rPr>
              <w:color w:val="0F4761" w:themeColor="accent1" w:themeShade="BF"/>
              <w:sz w:val="24"/>
              <w:lang w:val="ja-JP"/>
            </w:rPr>
            <w:t>[文書のサブタイトル]</w:t>
          </w:r>
        </w:p>
      </w:docPartBody>
    </w:docPart>
    <w:docPart>
      <w:docPartPr>
        <w:name w:val="640406A2FAEF4911A4BD179506648243"/>
        <w:category>
          <w:name w:val="全般"/>
          <w:gallery w:val="placeholder"/>
        </w:category>
        <w:types>
          <w:type w:val="bbPlcHdr"/>
        </w:types>
        <w:behaviors>
          <w:behavior w:val="content"/>
        </w:behaviors>
        <w:guid w:val="{F7819234-8702-4948-8A7D-791F8AD1E1AA}"/>
      </w:docPartPr>
      <w:docPartBody>
        <w:p w:rsidR="0025112A" w:rsidRDefault="0025112A" w:rsidP="0025112A">
          <w:pPr>
            <w:pStyle w:val="640406A2FAEF4911A4BD179506648243"/>
          </w:pPr>
          <w:r>
            <w:rPr>
              <w:color w:val="156082" w:themeColor="accent1"/>
              <w:sz w:val="28"/>
              <w:szCs w:val="28"/>
              <w:lang w:val="ja-JP"/>
            </w:rPr>
            <w:t>[作成者名]</w:t>
          </w:r>
        </w:p>
      </w:docPartBody>
    </w:docPart>
    <w:docPart>
      <w:docPartPr>
        <w:name w:val="F3BF84D8D8EC4B52A9EC1F4051BDAC65"/>
        <w:category>
          <w:name w:val="全般"/>
          <w:gallery w:val="placeholder"/>
        </w:category>
        <w:types>
          <w:type w:val="bbPlcHdr"/>
        </w:types>
        <w:behaviors>
          <w:behavior w:val="content"/>
        </w:behaviors>
        <w:guid w:val="{E0E647D5-C3C1-4F8A-9BE5-B86ED85FD1C3}"/>
      </w:docPartPr>
      <w:docPartBody>
        <w:p w:rsidR="0025112A" w:rsidRDefault="0025112A" w:rsidP="0025112A">
          <w:pPr>
            <w:pStyle w:val="F3BF84D8D8EC4B52A9EC1F4051BDAC65"/>
          </w:pPr>
          <w:r>
            <w:rPr>
              <w:color w:val="156082" w:themeColor="accent1"/>
              <w:sz w:val="28"/>
              <w:szCs w:val="28"/>
              <w:lang w:val="ja-JP"/>
            </w:rPr>
            <w:t>[日付]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M">
    <w:altName w:val="HGPGothicM"/>
    <w:panose1 w:val="020B0600000000000000"/>
    <w:charset w:val="80"/>
    <w:family w:val="modern"/>
    <w:pitch w:val="variable"/>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Meiryo UI">
    <w:altName w:val="Yu Gothic"/>
    <w:panose1 w:val="020B0604030504040204"/>
    <w:charset w:val="80"/>
    <w:family w:val="modern"/>
    <w:pitch w:val="variable"/>
    <w:sig w:usb0="E00002FF" w:usb1="6AC7FFFF"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2A"/>
    <w:rsid w:val="00216BAB"/>
    <w:rsid w:val="0025112A"/>
    <w:rsid w:val="005C7568"/>
    <w:rsid w:val="006E1D9C"/>
    <w:rsid w:val="00735918"/>
    <w:rsid w:val="008F23A7"/>
    <w:rsid w:val="009C02CB"/>
    <w:rsid w:val="00B14CB4"/>
    <w:rsid w:val="00D301F8"/>
    <w:rsid w:val="00DC2DE7"/>
    <w:rsid w:val="00E15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B1F9359823044F385DE0690674EC6C8">
    <w:name w:val="BB1F9359823044F385DE0690674EC6C8"/>
    <w:rsid w:val="0025112A"/>
    <w:pPr>
      <w:widowControl w:val="0"/>
    </w:pPr>
  </w:style>
  <w:style w:type="paragraph" w:customStyle="1" w:styleId="8A908471A1404FCABF3DEAD582D973EB">
    <w:name w:val="8A908471A1404FCABF3DEAD582D973EB"/>
    <w:rsid w:val="0025112A"/>
    <w:pPr>
      <w:widowControl w:val="0"/>
    </w:pPr>
  </w:style>
  <w:style w:type="paragraph" w:customStyle="1" w:styleId="640406A2FAEF4911A4BD179506648243">
    <w:name w:val="640406A2FAEF4911A4BD179506648243"/>
    <w:rsid w:val="0025112A"/>
    <w:pPr>
      <w:widowControl w:val="0"/>
    </w:pPr>
  </w:style>
  <w:style w:type="paragraph" w:customStyle="1" w:styleId="F3BF84D8D8EC4B52A9EC1F4051BDAC65">
    <w:name w:val="F3BF84D8D8EC4B52A9EC1F4051BDAC65"/>
    <w:rsid w:val="0025112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bg1"/>
        </a:solidFill>
        <a:ln w="6350">
          <a:solidFill>
            <a:prstClr val="black"/>
          </a:solidFill>
        </a:ln>
      </a:spPr>
      <a:bodyPr wrap="none"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2025-03-21T00:00:00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BACE0C31E53A144B93D55724B629514" ma:contentTypeVersion="18" ma:contentTypeDescription="新しいドキュメントを作成します。" ma:contentTypeScope="" ma:versionID="403a2e91970d99f76cda0b60283fe6a7">
  <xsd:schema xmlns:xsd="http://www.w3.org/2001/XMLSchema" xmlns:xs="http://www.w3.org/2001/XMLSchema" xmlns:p="http://schemas.microsoft.com/office/2006/metadata/properties" xmlns:ns2="0998dc01-cfdf-4fc4-be47-cd82d2d22d6f" xmlns:ns3="05efe343-765c-4965-a474-7eb48de76959" targetNamespace="http://schemas.microsoft.com/office/2006/metadata/properties" ma:root="true" ma:fieldsID="89e4e3bada9f4fe95bf7379388a6f8f0" ns2:_="" ns3:_="">
    <xsd:import namespace="0998dc01-cfdf-4fc4-be47-cd82d2d22d6f"/>
    <xsd:import namespace="05efe343-765c-4965-a474-7eb48de7695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commen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98dc01-cfdf-4fc4-be47-cd82d2d22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画像タグ" ma:readOnly="false" ma:fieldId="{5cf76f15-5ced-4ddc-b409-7134ff3c332f}" ma:taxonomyMulti="true" ma:sspId="fb758e6e-8d3e-41dc-8911-331b97708e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comment" ma:index="24" nillable="true" ma:displayName="comment" ma:description="comment" ma:format="Dropdown" ma:internalName="comment">
      <xsd:simpleType>
        <xsd:restriction base="dms:Text">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efe343-765c-4965-a474-7eb48de76959"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element name="TaxCatchAll" ma:index="22" nillable="true" ma:displayName="Taxonomy Catch All Column" ma:hidden="true" ma:list="{30f0096d-ae7f-42f7-b814-8b3436dbd67b}" ma:internalName="TaxCatchAll" ma:showField="CatchAllData" ma:web="05efe343-765c-4965-a474-7eb48de76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omment xmlns="0998dc01-cfdf-4fc4-be47-cd82d2d22d6f" xsi:nil="true"/>
    <TaxCatchAll xmlns="05efe343-765c-4965-a474-7eb48de76959" xsi:nil="true"/>
    <lcf76f155ced4ddcb4097134ff3c332f xmlns="0998dc01-cfdf-4fc4-be47-cd82d2d22d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0C2D52-F8F6-47F1-83A2-8A26B9FB6E3C}"/>
</file>

<file path=customXml/itemProps3.xml><?xml version="1.0" encoding="utf-8"?>
<ds:datastoreItem xmlns:ds="http://schemas.openxmlformats.org/officeDocument/2006/customXml" ds:itemID="{FAA8DA29-3832-4716-8B74-3D4CF1D21103}">
  <ds:schemaRefs>
    <ds:schemaRef ds:uri="http://schemas.microsoft.com/sharepoint/v3/contenttype/forms"/>
  </ds:schemaRefs>
</ds:datastoreItem>
</file>

<file path=customXml/itemProps4.xml><?xml version="1.0" encoding="utf-8"?>
<ds:datastoreItem xmlns:ds="http://schemas.openxmlformats.org/officeDocument/2006/customXml" ds:itemID="{D9CE01BE-6F88-4FA2-82BF-7287BA1498CB}">
  <ds:schemaRefs>
    <ds:schemaRef ds:uri="http://schemas.openxmlformats.org/officeDocument/2006/bibliography"/>
  </ds:schemaRefs>
</ds:datastoreItem>
</file>

<file path=customXml/itemProps5.xml><?xml version="1.0" encoding="utf-8"?>
<ds:datastoreItem xmlns:ds="http://schemas.openxmlformats.org/officeDocument/2006/customXml" ds:itemID="{0D6EFA1F-4D6E-4B1E-840B-E4C3E7FE2CE5}">
  <ds:schemaRefs>
    <ds:schemaRef ds:uri="http://schemas.microsoft.com/office/2006/metadata/properties"/>
    <ds:schemaRef ds:uri="http://schemas.microsoft.com/office/infopath/2007/PartnerControls"/>
    <ds:schemaRef ds:uri="0998dc01-cfdf-4fc4-be47-cd82d2d22d6f"/>
    <ds:schemaRef ds:uri="05efe343-765c-4965-a474-7eb48de76959"/>
  </ds:schemaRefs>
</ds:datastoreItem>
</file>

<file path=docProps/app.xml><?xml version="1.0" encoding="utf-8"?>
<Properties xmlns="http://schemas.openxmlformats.org/officeDocument/2006/extended-properties" xmlns:vt="http://schemas.openxmlformats.org/officeDocument/2006/docPropsVTypes">
  <Template>完了報告書テンプレート.dotx</Template>
  <TotalTime>5</TotalTime>
  <Pages>26</Pages>
  <Words>7134</Words>
  <Characters>7491</Characters>
  <Application>Microsoft Office Word</Application>
  <DocSecurity>0</DocSecurity>
  <Lines>325</Lines>
  <Paragraphs>406</Paragraphs>
  <ScaleCrop>false</ScaleCrop>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NII RDC ユーザーインターフェイスガイドライン</dc:title>
  <dc:subject>ユーザービリティの向上を目的とするUX 設計デザイン</dc:subject>
  <dc:creator>大岡　雅志</dc:creator>
  <cp:keywords/>
  <dc:description>Version1.0</dc:description>
  <cp:lastModifiedBy>宮地 亨輔</cp:lastModifiedBy>
  <cp:revision>9</cp:revision>
  <cp:lastPrinted>2022-03-30T20:18:00Z</cp:lastPrinted>
  <dcterms:created xsi:type="dcterms:W3CDTF">2025-10-31T00:56:00Z</dcterms:created>
  <dcterms:modified xsi:type="dcterms:W3CDTF">2026-04-21T06:58:00Z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0x0101004BACE0C31E53A144B93D55724B629514</vt:lpwstr>
  </property>
  <property fmtid="{D5CDD505-2E9C-101B-9397-08002B2CF9AE}" pid="3" name="MediaServiceImageTags">
    <vt:lpwstr/>
  </property>
</Properties>
</file>